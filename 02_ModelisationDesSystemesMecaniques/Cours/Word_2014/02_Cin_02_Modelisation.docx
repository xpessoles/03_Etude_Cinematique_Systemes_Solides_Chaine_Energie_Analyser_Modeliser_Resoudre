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190151" w:rsidRDefault="00190151" w:rsidP="00B42ACB">
      <w:pPr>
        <w:pStyle w:val="Grand-Titre"/>
        <w:pBdr>
          <w:top w:val="none" w:sz="0" w:space="0" w:color="auto"/>
          <w:left w:val="none" w:sz="0" w:space="0" w:color="auto"/>
          <w:bottom w:val="none" w:sz="0" w:space="0" w:color="auto"/>
          <w:right w:val="none" w:sz="0" w:space="0" w:color="auto"/>
        </w:pBdr>
        <w:rPr>
          <w:sz w:val="36"/>
        </w:rPr>
      </w:pPr>
      <w:r w:rsidRPr="00190151">
        <w:rPr>
          <w:sz w:val="36"/>
        </w:rPr>
        <w:t>3</w:t>
      </w:r>
      <w:r w:rsidR="002413D7" w:rsidRPr="00190151">
        <w:rPr>
          <w:sz w:val="36"/>
        </w:rPr>
        <w:t xml:space="preserve"> – </w:t>
      </w:r>
      <w:r w:rsidR="00B42ACB" w:rsidRPr="00190151">
        <w:rPr>
          <w:sz w:val="36"/>
        </w:rPr>
        <w:t xml:space="preserve">Étude </w:t>
      </w:r>
      <w:r w:rsidRPr="00190151">
        <w:rPr>
          <w:sz w:val="36"/>
        </w:rPr>
        <w:t>Cinématique des S</w:t>
      </w:r>
      <w:r w:rsidR="00B42ACB" w:rsidRPr="00190151">
        <w:rPr>
          <w:sz w:val="36"/>
        </w:rPr>
        <w:t xml:space="preserve">ystèmes </w:t>
      </w:r>
      <w:r w:rsidRPr="00190151">
        <w:rPr>
          <w:sz w:val="36"/>
        </w:rPr>
        <w:t>de Solides de la Chaîne d’Énergie</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 xml:space="preserve">Analyser – </w:t>
      </w:r>
      <w:r w:rsidR="00190151">
        <w:rPr>
          <w:sz w:val="36"/>
        </w:rPr>
        <w:t>Modéliser</w:t>
      </w:r>
      <w:r w:rsidRPr="00B42ACB">
        <w:rPr>
          <w:sz w:val="36"/>
        </w:rPr>
        <w:t xml:space="preserve"> – </w:t>
      </w:r>
      <w:r w:rsidR="00190151">
        <w:rPr>
          <w:sz w:val="36"/>
        </w:rPr>
        <w:t>Résoudre</w:t>
      </w:r>
    </w:p>
    <w:p w:rsidR="0042328C" w:rsidRPr="00B42ACB" w:rsidRDefault="0060593D" w:rsidP="00DA6248">
      <w:pPr>
        <w:pStyle w:val="Grand-Titre"/>
        <w:pBdr>
          <w:top w:val="none" w:sz="0" w:space="0" w:color="auto"/>
          <w:left w:val="none" w:sz="0" w:space="0" w:color="auto"/>
          <w:bottom w:val="none" w:sz="0" w:space="0" w:color="auto"/>
          <w:right w:val="none" w:sz="0" w:space="0" w:color="auto"/>
        </w:pBdr>
        <w:rPr>
          <w:sz w:val="36"/>
        </w:rPr>
      </w:pPr>
      <w:r>
        <w:rPr>
          <w:sz w:val="36"/>
        </w:rPr>
        <w:t>Chapitre 2</w:t>
      </w:r>
      <w:r w:rsidR="00B42ACB">
        <w:rPr>
          <w:sz w:val="36"/>
        </w:rPr>
        <w:t xml:space="preserve"> : </w:t>
      </w:r>
      <w:r w:rsidR="00190151">
        <w:rPr>
          <w:sz w:val="36"/>
        </w:rPr>
        <w:t>Modélisation des systèmes mécaniques</w:t>
      </w:r>
    </w:p>
    <w:p w:rsidR="00396150" w:rsidRDefault="00396150" w:rsidP="0042328C">
      <w:pPr>
        <w:pStyle w:val="TM2"/>
        <w:rPr>
          <w:rFonts w:ascii="Times New Roman" w:hAnsi="Times New Roman"/>
          <w:b w:val="0"/>
        </w:rPr>
      </w:pPr>
    </w:p>
    <w:p w:rsidR="00617A95" w:rsidRDefault="00617A95" w:rsidP="00617A9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5"/>
        <w:gridCol w:w="3363"/>
        <w:gridCol w:w="3744"/>
      </w:tblGrid>
      <w:tr w:rsidR="00DA6248" w:rsidTr="00772F57">
        <w:tc>
          <w:tcPr>
            <w:tcW w:w="2369" w:type="dxa"/>
            <w:vAlign w:val="center"/>
          </w:tcPr>
          <w:p w:rsidR="00DA6248" w:rsidRDefault="00772F57" w:rsidP="00772F57">
            <w:pPr>
              <w:jc w:val="center"/>
            </w:pPr>
            <w:r>
              <w:rPr>
                <w:noProof/>
                <w:sz w:val="36"/>
                <w:lang w:eastAsia="fr-FR"/>
              </w:rPr>
              <w:drawing>
                <wp:inline distT="0" distB="0" distL="0" distR="0" wp14:anchorId="328BF52A" wp14:editId="3E492C51">
                  <wp:extent cx="1968304" cy="914400"/>
                  <wp:effectExtent l="0" t="0" r="0" b="0"/>
                  <wp:docPr id="5" name="Image 5" descr="C:\Enseignements\GitHub\03_Etude_Cinematique_Systemes_Solides_Chaine_Energie_Analyser_Modeliser_Resoudre\04_ChainesFermees\Cours\png\av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Enseignements\GitHub\03_Etude_Cinematique_Systemes_Solides_Chaine_Energie_Analyser_Modeliser_Resoudre\04_ChainesFermees\Cours\png\avi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1454" cy="915863"/>
                          </a:xfrm>
                          <a:prstGeom prst="rect">
                            <a:avLst/>
                          </a:prstGeom>
                          <a:noFill/>
                          <a:ln>
                            <a:noFill/>
                          </a:ln>
                        </pic:spPr>
                      </pic:pic>
                    </a:graphicData>
                  </a:graphic>
                </wp:inline>
              </w:drawing>
            </w:r>
          </w:p>
        </w:tc>
        <w:tc>
          <w:tcPr>
            <w:tcW w:w="3810" w:type="dxa"/>
            <w:vAlign w:val="center"/>
          </w:tcPr>
          <w:p w:rsidR="00DA6248" w:rsidRDefault="00772F57" w:rsidP="000445E4">
            <w:pPr>
              <w:jc w:val="center"/>
            </w:pPr>
            <w:r>
              <w:rPr>
                <w:noProof/>
                <w:sz w:val="36"/>
                <w:lang w:eastAsia="fr-FR"/>
              </w:rPr>
              <w:drawing>
                <wp:inline distT="0" distB="0" distL="0" distR="0" wp14:anchorId="1835F406" wp14:editId="68DF406D">
                  <wp:extent cx="1123568" cy="1543792"/>
                  <wp:effectExtent l="0" t="0" r="0" b="0"/>
                  <wp:docPr id="6" name="Image 6" descr="C:\Enseignements\GitHub\03_Etude_Cinematique_Systemes_Solides_Chaine_Energie_Analyser_Modeliser_Resoudre\04_ChainesFermees\Cours\png\moteur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Enseignements\GitHub\03_Etude_Cinematique_Systemes_Solides_Chaine_Energie_Analyser_Modeliser_Resoudre\04_ChainesFermees\Cours\png\moteur_3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23607" cy="1543846"/>
                          </a:xfrm>
                          <a:prstGeom prst="rect">
                            <a:avLst/>
                          </a:prstGeom>
                          <a:noFill/>
                          <a:ln>
                            <a:noFill/>
                          </a:ln>
                        </pic:spPr>
                      </pic:pic>
                    </a:graphicData>
                  </a:graphic>
                </wp:inline>
              </w:drawing>
            </w:r>
          </w:p>
        </w:tc>
        <w:tc>
          <w:tcPr>
            <w:tcW w:w="4243" w:type="dxa"/>
            <w:vAlign w:val="center"/>
          </w:tcPr>
          <w:p w:rsidR="00DA6248" w:rsidRDefault="00772F57" w:rsidP="000445E4">
            <w:pPr>
              <w:jc w:val="center"/>
            </w:pPr>
            <w:r>
              <w:rPr>
                <w:noProof/>
                <w:sz w:val="36"/>
                <w:lang w:eastAsia="fr-FR"/>
              </w:rPr>
              <w:drawing>
                <wp:inline distT="0" distB="0" distL="0" distR="0" wp14:anchorId="57B782EB" wp14:editId="36264BBC">
                  <wp:extent cx="1266637" cy="1733797"/>
                  <wp:effectExtent l="0" t="0" r="0" b="0"/>
                  <wp:docPr id="7" name="Image 7" descr="C:\Enseignements\GitHub\03_Etude_Cinematique_Systemes_Solides_Chaine_Energie_Analyser_Modeliser_Resoudre\04_ChainesFermees\Cours\png\moteur_3d_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Enseignements\GitHub\03_Etude_Cinematique_Systemes_Solides_Chaine_Energie_Analyser_Modeliser_Resoudre\04_ChainesFermees\Cours\png\moteur_3d_sch.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4834" cy="1731328"/>
                          </a:xfrm>
                          <a:prstGeom prst="rect">
                            <a:avLst/>
                          </a:prstGeom>
                          <a:noFill/>
                          <a:ln>
                            <a:noFill/>
                          </a:ln>
                        </pic:spPr>
                      </pic:pic>
                    </a:graphicData>
                  </a:graphic>
                </wp:inline>
              </w:drawing>
            </w:r>
          </w:p>
        </w:tc>
      </w:tr>
      <w:tr w:rsidR="0046478F" w:rsidRPr="00772F57" w:rsidTr="00772F57">
        <w:tc>
          <w:tcPr>
            <w:tcW w:w="2369" w:type="dxa"/>
            <w:vAlign w:val="center"/>
          </w:tcPr>
          <w:p w:rsidR="00772F57" w:rsidRPr="00772F57" w:rsidRDefault="00772F57" w:rsidP="000445E4">
            <w:pPr>
              <w:jc w:val="center"/>
              <w:rPr>
                <w:i/>
              </w:rPr>
            </w:pPr>
            <w:r w:rsidRPr="00772F57">
              <w:rPr>
                <w:i/>
              </w:rPr>
              <w:t xml:space="preserve">Système réel : </w:t>
            </w:r>
          </w:p>
          <w:p w:rsidR="0046478F" w:rsidRPr="00772F57" w:rsidRDefault="00772F57" w:rsidP="000445E4">
            <w:pPr>
              <w:jc w:val="center"/>
              <w:rPr>
                <w:i/>
              </w:rPr>
            </w:pPr>
            <w:r w:rsidRPr="00772F57">
              <w:rPr>
                <w:i/>
              </w:rPr>
              <w:t>moteur d’avion de modélisme</w:t>
            </w:r>
          </w:p>
        </w:tc>
        <w:tc>
          <w:tcPr>
            <w:tcW w:w="3810" w:type="dxa"/>
            <w:vAlign w:val="center"/>
          </w:tcPr>
          <w:p w:rsidR="00772F57" w:rsidRPr="00772F57" w:rsidRDefault="00772F57" w:rsidP="000445E4">
            <w:pPr>
              <w:jc w:val="center"/>
              <w:rPr>
                <w:i/>
              </w:rPr>
            </w:pPr>
            <w:r w:rsidRPr="00772F57">
              <w:rPr>
                <w:i/>
              </w:rPr>
              <w:t xml:space="preserve">Système modélisé : </w:t>
            </w:r>
          </w:p>
          <w:p w:rsidR="0046478F" w:rsidRPr="00772F57" w:rsidRDefault="00772F57" w:rsidP="000445E4">
            <w:pPr>
              <w:jc w:val="center"/>
              <w:rPr>
                <w:i/>
              </w:rPr>
            </w:pPr>
            <w:r w:rsidRPr="00772F57">
              <w:rPr>
                <w:i/>
              </w:rPr>
              <w:t>modélisation 3D</w:t>
            </w:r>
          </w:p>
        </w:tc>
        <w:tc>
          <w:tcPr>
            <w:tcW w:w="4243" w:type="dxa"/>
            <w:vAlign w:val="center"/>
          </w:tcPr>
          <w:p w:rsidR="0046478F" w:rsidRPr="00772F57" w:rsidRDefault="00772F57" w:rsidP="000445E4">
            <w:pPr>
              <w:jc w:val="center"/>
              <w:rPr>
                <w:i/>
              </w:rPr>
            </w:pPr>
            <w:r w:rsidRPr="00772F57">
              <w:rPr>
                <w:i/>
              </w:rPr>
              <w:t>Système modélisé :</w:t>
            </w:r>
          </w:p>
          <w:p w:rsidR="00772F57" w:rsidRPr="00772F57" w:rsidRDefault="00772F57" w:rsidP="000445E4">
            <w:pPr>
              <w:jc w:val="center"/>
              <w:rPr>
                <w:i/>
              </w:rPr>
            </w:pPr>
            <w:r w:rsidRPr="00772F57">
              <w:rPr>
                <w:i/>
              </w:rPr>
              <w:t>Schéma cinématique</w:t>
            </w:r>
          </w:p>
        </w:tc>
      </w:tr>
    </w:tbl>
    <w:p w:rsidR="00DA6248" w:rsidRDefault="00DA6248" w:rsidP="00617A95"/>
    <w:p w:rsidR="004B7299" w:rsidRDefault="004B7299" w:rsidP="004B7299">
      <w:pPr>
        <w:rPr>
          <w:lang w:eastAsia="fr-FR"/>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4B7299" w:rsidTr="004B7299">
        <w:trPr>
          <w:trHeight w:val="666"/>
        </w:trPr>
        <w:tc>
          <w:tcPr>
            <w:tcW w:w="10336" w:type="dxa"/>
            <w:shd w:val="clear" w:color="auto" w:fill="F2DBDB" w:themeFill="accent2" w:themeFillTint="33"/>
          </w:tcPr>
          <w:p w:rsidR="004B7299" w:rsidRPr="00631076" w:rsidRDefault="004B7299" w:rsidP="00D60468">
            <w:pPr>
              <w:rPr>
                <w:b/>
                <w:lang w:eastAsia="fr-FR"/>
              </w:rPr>
            </w:pPr>
            <w:r w:rsidRPr="00631076">
              <w:rPr>
                <w:b/>
                <w:lang w:eastAsia="fr-FR"/>
              </w:rPr>
              <w:t>Objectif</w:t>
            </w:r>
            <w:r>
              <w:rPr>
                <w:b/>
                <w:lang w:eastAsia="fr-FR"/>
              </w:rPr>
              <w:t>s</w:t>
            </w:r>
          </w:p>
          <w:p w:rsidR="004B7299" w:rsidRDefault="004B7299" w:rsidP="00195E18">
            <w:pPr>
              <w:pStyle w:val="Paragraphedeliste"/>
              <w:numPr>
                <w:ilvl w:val="0"/>
                <w:numId w:val="11"/>
              </w:numPr>
              <w:rPr>
                <w:lang w:eastAsia="fr-FR"/>
              </w:rPr>
            </w:pPr>
            <w:r>
              <w:rPr>
                <w:lang w:eastAsia="fr-FR"/>
              </w:rPr>
              <w:t xml:space="preserve">Lire et interpréter un dessin de définition 2D. </w:t>
            </w:r>
          </w:p>
        </w:tc>
      </w:tr>
    </w:tbl>
    <w:p w:rsidR="004B7299" w:rsidRDefault="004B7299" w:rsidP="00617A95"/>
    <w:p w:rsidR="00DA6248" w:rsidRDefault="00DA6248" w:rsidP="00DA6248">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DA6248" w:rsidRPr="009D41C3" w:rsidTr="00DA6248">
        <w:trPr>
          <w:trHeight w:val="1155"/>
        </w:trPr>
        <w:tc>
          <w:tcPr>
            <w:tcW w:w="10339" w:type="dxa"/>
            <w:shd w:val="clear" w:color="auto" w:fill="C6D9F1" w:themeFill="text2" w:themeFillTint="33"/>
          </w:tcPr>
          <w:p w:rsidR="00DA6248" w:rsidRPr="009D41C3" w:rsidRDefault="00DA6248" w:rsidP="00D60468">
            <w:pPr>
              <w:rPr>
                <w:lang w:eastAsia="fr-FR"/>
              </w:rPr>
            </w:pPr>
            <w:r w:rsidRPr="009D41C3">
              <w:rPr>
                <w:lang w:eastAsia="fr-FR"/>
              </w:rPr>
              <w:t>Compétence : Communiquer</w:t>
            </w:r>
          </w:p>
          <w:p w:rsidR="00DA6248" w:rsidRPr="009D41C3" w:rsidRDefault="00DA6248" w:rsidP="00195E18">
            <w:pPr>
              <w:pStyle w:val="Paragraphedeliste"/>
              <w:numPr>
                <w:ilvl w:val="0"/>
                <w:numId w:val="12"/>
              </w:numPr>
              <w:rPr>
                <w:lang w:eastAsia="fr-FR"/>
              </w:rPr>
            </w:pPr>
            <w:r w:rsidRPr="009D41C3">
              <w:rPr>
                <w:lang w:eastAsia="fr-FR"/>
              </w:rPr>
              <w:t>Com1-C1-S1 : Produire des documents techniques adaptés à une communication (interne et externe)</w:t>
            </w:r>
            <w:r w:rsidR="00B64E7F" w:rsidRPr="009D41C3">
              <w:rPr>
                <w:lang w:eastAsia="fr-FR"/>
              </w:rPr>
              <w:t>.</w:t>
            </w:r>
          </w:p>
          <w:p w:rsidR="00DA6248" w:rsidRPr="009D41C3" w:rsidRDefault="00DA6248" w:rsidP="00195E18">
            <w:pPr>
              <w:pStyle w:val="Paragraphedeliste"/>
              <w:numPr>
                <w:ilvl w:val="0"/>
                <w:numId w:val="12"/>
              </w:numPr>
              <w:rPr>
                <w:lang w:eastAsia="fr-FR"/>
              </w:rPr>
            </w:pPr>
            <w:r w:rsidRPr="009D41C3">
              <w:rPr>
                <w:lang w:eastAsia="fr-FR"/>
              </w:rPr>
              <w:t xml:space="preserve">Com1-C1-S2 : Décoder une représentation 2D. </w:t>
            </w:r>
          </w:p>
        </w:tc>
      </w:tr>
    </w:tbl>
    <w:p w:rsidR="00DA6248" w:rsidRDefault="00DA6248" w:rsidP="00617A95"/>
    <w:p w:rsidR="00B64E7F" w:rsidRPr="00617A95" w:rsidRDefault="00B64E7F" w:rsidP="00617A95"/>
    <w:p w:rsidR="00265E1F" w:rsidRDefault="00252522">
      <w:pPr>
        <w:pStyle w:val="TM2"/>
        <w:tabs>
          <w:tab w:val="right" w:leader="dot" w:pos="10196"/>
        </w:tabs>
        <w:rPr>
          <w:rFonts w:asciiTheme="minorHAnsi" w:eastAsiaTheme="minorEastAsia" w:hAnsiTheme="minorHAnsi" w:cstheme="minorBidi"/>
          <w:b w:val="0"/>
          <w:smallCaps w:val="0"/>
          <w:noProof/>
          <w:sz w:val="22"/>
          <w:szCs w:val="22"/>
          <w:lang w:eastAsia="fr-FR"/>
        </w:rPr>
      </w:pPr>
      <w:r>
        <w:rPr>
          <w:rFonts w:ascii="Times New Roman" w:hAnsi="Times New Roman"/>
        </w:rPr>
        <w:fldChar w:fldCharType="begin"/>
      </w:r>
      <w:r w:rsidR="00617A95">
        <w:rPr>
          <w:rFonts w:ascii="Times New Roman" w:hAnsi="Times New Roman"/>
        </w:rPr>
        <w:instrText xml:space="preserve"> TOC \o "2-4" </w:instrText>
      </w:r>
      <w:r>
        <w:rPr>
          <w:rFonts w:ascii="Times New Roman" w:hAnsi="Times New Roman"/>
        </w:rPr>
        <w:fldChar w:fldCharType="separate"/>
      </w:r>
      <w:r w:rsidR="00265E1F">
        <w:rPr>
          <w:noProof/>
        </w:rPr>
        <w:t>1°-  Modélisation des solides et des liaisons</w:t>
      </w:r>
      <w:r w:rsidR="00265E1F">
        <w:rPr>
          <w:noProof/>
        </w:rPr>
        <w:tab/>
      </w:r>
      <w:r w:rsidR="00265E1F">
        <w:rPr>
          <w:noProof/>
        </w:rPr>
        <w:fldChar w:fldCharType="begin"/>
      </w:r>
      <w:r w:rsidR="00265E1F">
        <w:rPr>
          <w:noProof/>
        </w:rPr>
        <w:instrText xml:space="preserve"> PAGEREF _Toc400435120 \h </w:instrText>
      </w:r>
      <w:r w:rsidR="00265E1F">
        <w:rPr>
          <w:noProof/>
        </w:rPr>
      </w:r>
      <w:r w:rsidR="00265E1F">
        <w:rPr>
          <w:noProof/>
        </w:rPr>
        <w:fldChar w:fldCharType="separate"/>
      </w:r>
      <w:r w:rsidR="00265E1F">
        <w:rPr>
          <w:noProof/>
        </w:rPr>
        <w:t>2</w:t>
      </w:r>
      <w:r w:rsidR="00265E1F">
        <w:rPr>
          <w:noProof/>
        </w:rPr>
        <w:fldChar w:fldCharType="end"/>
      </w:r>
    </w:p>
    <w:p w:rsidR="00265E1F" w:rsidRDefault="00265E1F">
      <w:pPr>
        <w:pStyle w:val="TM3"/>
        <w:tabs>
          <w:tab w:val="right" w:leader="dot" w:pos="10196"/>
        </w:tabs>
        <w:rPr>
          <w:rFonts w:asciiTheme="minorHAnsi" w:eastAsiaTheme="minorEastAsia" w:hAnsiTheme="minorHAnsi" w:cstheme="minorBidi"/>
          <w:i w:val="0"/>
          <w:noProof/>
          <w:sz w:val="22"/>
          <w:szCs w:val="22"/>
          <w:lang w:eastAsia="fr-FR"/>
        </w:rPr>
      </w:pPr>
      <w:r>
        <w:rPr>
          <w:noProof/>
        </w:rPr>
        <w:t>A. Définitions préliminaires</w:t>
      </w:r>
      <w:r>
        <w:rPr>
          <w:noProof/>
        </w:rPr>
        <w:tab/>
      </w:r>
      <w:r>
        <w:rPr>
          <w:noProof/>
        </w:rPr>
        <w:fldChar w:fldCharType="begin"/>
      </w:r>
      <w:r>
        <w:rPr>
          <w:noProof/>
        </w:rPr>
        <w:instrText xml:space="preserve"> PAGEREF _Toc400435121 \h </w:instrText>
      </w:r>
      <w:r>
        <w:rPr>
          <w:noProof/>
        </w:rPr>
      </w:r>
      <w:r>
        <w:rPr>
          <w:noProof/>
        </w:rPr>
        <w:fldChar w:fldCharType="separate"/>
      </w:r>
      <w:r>
        <w:rPr>
          <w:noProof/>
        </w:rPr>
        <w:t>2</w:t>
      </w:r>
      <w:r>
        <w:rPr>
          <w:noProof/>
        </w:rPr>
        <w:fldChar w:fldCharType="end"/>
      </w:r>
    </w:p>
    <w:p w:rsidR="00265E1F" w:rsidRDefault="00265E1F">
      <w:pPr>
        <w:pStyle w:val="TM3"/>
        <w:tabs>
          <w:tab w:val="right" w:leader="dot" w:pos="10196"/>
        </w:tabs>
        <w:rPr>
          <w:rFonts w:asciiTheme="minorHAnsi" w:eastAsiaTheme="minorEastAsia" w:hAnsiTheme="minorHAnsi" w:cstheme="minorBidi"/>
          <w:i w:val="0"/>
          <w:noProof/>
          <w:sz w:val="22"/>
          <w:szCs w:val="22"/>
          <w:lang w:eastAsia="fr-FR"/>
        </w:rPr>
      </w:pPr>
      <w:r>
        <w:rPr>
          <w:noProof/>
        </w:rPr>
        <w:t>B. Liaisons entre solides</w:t>
      </w:r>
      <w:r>
        <w:rPr>
          <w:noProof/>
        </w:rPr>
        <w:tab/>
      </w:r>
      <w:r>
        <w:rPr>
          <w:noProof/>
        </w:rPr>
        <w:fldChar w:fldCharType="begin"/>
      </w:r>
      <w:r>
        <w:rPr>
          <w:noProof/>
        </w:rPr>
        <w:instrText xml:space="preserve"> PAGEREF _Toc400435122 \h </w:instrText>
      </w:r>
      <w:r>
        <w:rPr>
          <w:noProof/>
        </w:rPr>
      </w:r>
      <w:r>
        <w:rPr>
          <w:noProof/>
        </w:rPr>
        <w:fldChar w:fldCharType="separate"/>
      </w:r>
      <w:r>
        <w:rPr>
          <w:noProof/>
        </w:rPr>
        <w:t>2</w:t>
      </w:r>
      <w:r>
        <w:rPr>
          <w:noProof/>
        </w:rPr>
        <w:fldChar w:fldCharType="end"/>
      </w:r>
    </w:p>
    <w:p w:rsidR="00265E1F" w:rsidRDefault="00265E1F">
      <w:pPr>
        <w:pStyle w:val="TM4"/>
        <w:tabs>
          <w:tab w:val="right" w:leader="dot" w:pos="10196"/>
        </w:tabs>
        <w:rPr>
          <w:rFonts w:asciiTheme="minorHAnsi" w:eastAsiaTheme="minorEastAsia" w:hAnsiTheme="minorHAnsi" w:cstheme="minorBidi"/>
          <w:noProof/>
          <w:sz w:val="22"/>
          <w:szCs w:val="22"/>
          <w:lang w:eastAsia="fr-FR"/>
        </w:rPr>
      </w:pPr>
      <w:r>
        <w:rPr>
          <w:noProof/>
        </w:rPr>
        <w:t>1- Degré de liberté</w:t>
      </w:r>
      <w:r>
        <w:rPr>
          <w:noProof/>
        </w:rPr>
        <w:tab/>
      </w:r>
      <w:r>
        <w:rPr>
          <w:noProof/>
        </w:rPr>
        <w:fldChar w:fldCharType="begin"/>
      </w:r>
      <w:r>
        <w:rPr>
          <w:noProof/>
        </w:rPr>
        <w:instrText xml:space="preserve"> PAGEREF _Toc400435123 \h </w:instrText>
      </w:r>
      <w:r>
        <w:rPr>
          <w:noProof/>
        </w:rPr>
      </w:r>
      <w:r>
        <w:rPr>
          <w:noProof/>
        </w:rPr>
        <w:fldChar w:fldCharType="separate"/>
      </w:r>
      <w:r>
        <w:rPr>
          <w:noProof/>
        </w:rPr>
        <w:t>2</w:t>
      </w:r>
      <w:r>
        <w:rPr>
          <w:noProof/>
        </w:rPr>
        <w:fldChar w:fldCharType="end"/>
      </w:r>
    </w:p>
    <w:p w:rsidR="00265E1F" w:rsidRDefault="00265E1F">
      <w:pPr>
        <w:pStyle w:val="TM4"/>
        <w:tabs>
          <w:tab w:val="right" w:leader="dot" w:pos="10196"/>
        </w:tabs>
        <w:rPr>
          <w:rFonts w:asciiTheme="minorHAnsi" w:eastAsiaTheme="minorEastAsia" w:hAnsiTheme="minorHAnsi" w:cstheme="minorBidi"/>
          <w:noProof/>
          <w:sz w:val="22"/>
          <w:szCs w:val="22"/>
          <w:lang w:eastAsia="fr-FR"/>
        </w:rPr>
      </w:pPr>
      <w:r>
        <w:rPr>
          <w:noProof/>
        </w:rPr>
        <w:t>2- Liaisons</w:t>
      </w:r>
      <w:r>
        <w:rPr>
          <w:noProof/>
        </w:rPr>
        <w:tab/>
      </w:r>
      <w:r>
        <w:rPr>
          <w:noProof/>
        </w:rPr>
        <w:fldChar w:fldCharType="begin"/>
      </w:r>
      <w:r>
        <w:rPr>
          <w:noProof/>
        </w:rPr>
        <w:instrText xml:space="preserve"> PAGEREF _Toc400435124 \h </w:instrText>
      </w:r>
      <w:r>
        <w:rPr>
          <w:noProof/>
        </w:rPr>
      </w:r>
      <w:r>
        <w:rPr>
          <w:noProof/>
        </w:rPr>
        <w:fldChar w:fldCharType="separate"/>
      </w:r>
      <w:r>
        <w:rPr>
          <w:noProof/>
        </w:rPr>
        <w:t>3</w:t>
      </w:r>
      <w:r>
        <w:rPr>
          <w:noProof/>
        </w:rPr>
        <w:fldChar w:fldCharType="end"/>
      </w:r>
    </w:p>
    <w:p w:rsidR="00265E1F" w:rsidRDefault="00265E1F">
      <w:pPr>
        <w:pStyle w:val="TM4"/>
        <w:tabs>
          <w:tab w:val="right" w:leader="dot" w:pos="10196"/>
        </w:tabs>
        <w:rPr>
          <w:rFonts w:asciiTheme="minorHAnsi" w:eastAsiaTheme="minorEastAsia" w:hAnsiTheme="minorHAnsi" w:cstheme="minorBidi"/>
          <w:noProof/>
          <w:sz w:val="22"/>
          <w:szCs w:val="22"/>
          <w:lang w:eastAsia="fr-FR"/>
        </w:rPr>
      </w:pPr>
      <w:r>
        <w:rPr>
          <w:noProof/>
        </w:rPr>
        <w:t>3- Réalisation :</w:t>
      </w:r>
      <w:r>
        <w:rPr>
          <w:noProof/>
        </w:rPr>
        <w:tab/>
      </w:r>
      <w:r>
        <w:rPr>
          <w:noProof/>
        </w:rPr>
        <w:fldChar w:fldCharType="begin"/>
      </w:r>
      <w:r>
        <w:rPr>
          <w:noProof/>
        </w:rPr>
        <w:instrText xml:space="preserve"> PAGEREF _Toc400435125 \h </w:instrText>
      </w:r>
      <w:r>
        <w:rPr>
          <w:noProof/>
        </w:rPr>
      </w:r>
      <w:r>
        <w:rPr>
          <w:noProof/>
        </w:rPr>
        <w:fldChar w:fldCharType="separate"/>
      </w:r>
      <w:r>
        <w:rPr>
          <w:noProof/>
        </w:rPr>
        <w:t>3</w:t>
      </w:r>
      <w:r>
        <w:rPr>
          <w:noProof/>
        </w:rPr>
        <w:fldChar w:fldCharType="end"/>
      </w:r>
    </w:p>
    <w:p w:rsidR="00265E1F" w:rsidRDefault="00265E1F">
      <w:pPr>
        <w:pStyle w:val="TM4"/>
        <w:tabs>
          <w:tab w:val="right" w:leader="dot" w:pos="10196"/>
        </w:tabs>
        <w:rPr>
          <w:rFonts w:asciiTheme="minorHAnsi" w:eastAsiaTheme="minorEastAsia" w:hAnsiTheme="minorHAnsi" w:cstheme="minorBidi"/>
          <w:noProof/>
          <w:sz w:val="22"/>
          <w:szCs w:val="22"/>
          <w:lang w:eastAsia="fr-FR"/>
        </w:rPr>
      </w:pPr>
      <w:r>
        <w:rPr>
          <w:noProof/>
        </w:rPr>
        <w:t>4- Liaison parfaite</w:t>
      </w:r>
      <w:r>
        <w:rPr>
          <w:noProof/>
        </w:rPr>
        <w:tab/>
      </w:r>
      <w:r>
        <w:rPr>
          <w:noProof/>
        </w:rPr>
        <w:fldChar w:fldCharType="begin"/>
      </w:r>
      <w:r>
        <w:rPr>
          <w:noProof/>
        </w:rPr>
        <w:instrText xml:space="preserve"> PAGEREF _Toc400435126 \h </w:instrText>
      </w:r>
      <w:r>
        <w:rPr>
          <w:noProof/>
        </w:rPr>
      </w:r>
      <w:r>
        <w:rPr>
          <w:noProof/>
        </w:rPr>
        <w:fldChar w:fldCharType="separate"/>
      </w:r>
      <w:r>
        <w:rPr>
          <w:noProof/>
        </w:rPr>
        <w:t>3</w:t>
      </w:r>
      <w:r>
        <w:rPr>
          <w:noProof/>
        </w:rPr>
        <w:fldChar w:fldCharType="end"/>
      </w:r>
    </w:p>
    <w:p w:rsidR="00265E1F" w:rsidRDefault="00265E1F">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2°-  Liaisons normalisées parfaites</w:t>
      </w:r>
      <w:r>
        <w:rPr>
          <w:noProof/>
        </w:rPr>
        <w:tab/>
      </w:r>
      <w:r>
        <w:rPr>
          <w:noProof/>
        </w:rPr>
        <w:fldChar w:fldCharType="begin"/>
      </w:r>
      <w:r>
        <w:rPr>
          <w:noProof/>
        </w:rPr>
        <w:instrText xml:space="preserve"> PAGEREF _Toc400435127 \h </w:instrText>
      </w:r>
      <w:r>
        <w:rPr>
          <w:noProof/>
        </w:rPr>
      </w:r>
      <w:r>
        <w:rPr>
          <w:noProof/>
        </w:rPr>
        <w:fldChar w:fldCharType="separate"/>
      </w:r>
      <w:r>
        <w:rPr>
          <w:noProof/>
        </w:rPr>
        <w:t>4</w:t>
      </w:r>
      <w:r>
        <w:rPr>
          <w:noProof/>
        </w:rPr>
        <w:fldChar w:fldCharType="end"/>
      </w:r>
    </w:p>
    <w:p w:rsidR="00265E1F" w:rsidRDefault="00265E1F">
      <w:pPr>
        <w:pStyle w:val="TM3"/>
        <w:tabs>
          <w:tab w:val="right" w:leader="dot" w:pos="10196"/>
        </w:tabs>
        <w:rPr>
          <w:rFonts w:asciiTheme="minorHAnsi" w:eastAsiaTheme="minorEastAsia" w:hAnsiTheme="minorHAnsi" w:cstheme="minorBidi"/>
          <w:i w:val="0"/>
          <w:noProof/>
          <w:sz w:val="22"/>
          <w:szCs w:val="22"/>
          <w:lang w:eastAsia="fr-FR"/>
        </w:rPr>
      </w:pPr>
      <w:r>
        <w:rPr>
          <w:noProof/>
        </w:rPr>
        <w:t>A. Liaison sphère plan (Anciennement ponctuelle)</w:t>
      </w:r>
      <w:r>
        <w:rPr>
          <w:noProof/>
        </w:rPr>
        <w:tab/>
      </w:r>
      <w:r>
        <w:rPr>
          <w:noProof/>
        </w:rPr>
        <w:fldChar w:fldCharType="begin"/>
      </w:r>
      <w:r>
        <w:rPr>
          <w:noProof/>
        </w:rPr>
        <w:instrText xml:space="preserve"> PAGEREF _Toc400435128 \h </w:instrText>
      </w:r>
      <w:r>
        <w:rPr>
          <w:noProof/>
        </w:rPr>
      </w:r>
      <w:r>
        <w:rPr>
          <w:noProof/>
        </w:rPr>
        <w:fldChar w:fldCharType="separate"/>
      </w:r>
      <w:r>
        <w:rPr>
          <w:noProof/>
        </w:rPr>
        <w:t>4</w:t>
      </w:r>
      <w:r>
        <w:rPr>
          <w:noProof/>
        </w:rPr>
        <w:fldChar w:fldCharType="end"/>
      </w:r>
    </w:p>
    <w:p w:rsidR="00265E1F" w:rsidRDefault="00265E1F">
      <w:pPr>
        <w:pStyle w:val="TM3"/>
        <w:tabs>
          <w:tab w:val="right" w:leader="dot" w:pos="10196"/>
        </w:tabs>
        <w:rPr>
          <w:rFonts w:asciiTheme="minorHAnsi" w:eastAsiaTheme="minorEastAsia" w:hAnsiTheme="minorHAnsi" w:cstheme="minorBidi"/>
          <w:i w:val="0"/>
          <w:noProof/>
          <w:sz w:val="22"/>
          <w:szCs w:val="22"/>
          <w:lang w:eastAsia="fr-FR"/>
        </w:rPr>
      </w:pPr>
      <w:r>
        <w:rPr>
          <w:noProof/>
        </w:rPr>
        <w:t>B. Liaison linéaire rectiligne</w:t>
      </w:r>
      <w:r>
        <w:rPr>
          <w:noProof/>
        </w:rPr>
        <w:tab/>
      </w:r>
      <w:r>
        <w:rPr>
          <w:noProof/>
        </w:rPr>
        <w:fldChar w:fldCharType="begin"/>
      </w:r>
      <w:r>
        <w:rPr>
          <w:noProof/>
        </w:rPr>
        <w:instrText xml:space="preserve"> PAGEREF _Toc400435129 \h </w:instrText>
      </w:r>
      <w:r>
        <w:rPr>
          <w:noProof/>
        </w:rPr>
      </w:r>
      <w:r>
        <w:rPr>
          <w:noProof/>
        </w:rPr>
        <w:fldChar w:fldCharType="separate"/>
      </w:r>
      <w:r>
        <w:rPr>
          <w:noProof/>
        </w:rPr>
        <w:t>4</w:t>
      </w:r>
      <w:r>
        <w:rPr>
          <w:noProof/>
        </w:rPr>
        <w:fldChar w:fldCharType="end"/>
      </w:r>
    </w:p>
    <w:p w:rsidR="00265E1F" w:rsidRDefault="00265E1F">
      <w:pPr>
        <w:pStyle w:val="TM3"/>
        <w:tabs>
          <w:tab w:val="right" w:leader="dot" w:pos="10196"/>
        </w:tabs>
        <w:rPr>
          <w:rFonts w:asciiTheme="minorHAnsi" w:eastAsiaTheme="minorEastAsia" w:hAnsiTheme="minorHAnsi" w:cstheme="minorBidi"/>
          <w:i w:val="0"/>
          <w:noProof/>
          <w:sz w:val="22"/>
          <w:szCs w:val="22"/>
          <w:lang w:eastAsia="fr-FR"/>
        </w:rPr>
      </w:pPr>
      <w:r>
        <w:rPr>
          <w:noProof/>
        </w:rPr>
        <w:t>C. Sphère cylindre ou linéaire annulaire</w:t>
      </w:r>
      <w:r>
        <w:rPr>
          <w:noProof/>
        </w:rPr>
        <w:tab/>
      </w:r>
      <w:r>
        <w:rPr>
          <w:noProof/>
        </w:rPr>
        <w:fldChar w:fldCharType="begin"/>
      </w:r>
      <w:r>
        <w:rPr>
          <w:noProof/>
        </w:rPr>
        <w:instrText xml:space="preserve"> PAGEREF _Toc400435130 \h </w:instrText>
      </w:r>
      <w:r>
        <w:rPr>
          <w:noProof/>
        </w:rPr>
      </w:r>
      <w:r>
        <w:rPr>
          <w:noProof/>
        </w:rPr>
        <w:fldChar w:fldCharType="separate"/>
      </w:r>
      <w:r>
        <w:rPr>
          <w:noProof/>
        </w:rPr>
        <w:t>4</w:t>
      </w:r>
      <w:r>
        <w:rPr>
          <w:noProof/>
        </w:rPr>
        <w:fldChar w:fldCharType="end"/>
      </w:r>
    </w:p>
    <w:p w:rsidR="00265E1F" w:rsidRDefault="00265E1F">
      <w:pPr>
        <w:pStyle w:val="TM3"/>
        <w:tabs>
          <w:tab w:val="right" w:leader="dot" w:pos="10196"/>
        </w:tabs>
        <w:rPr>
          <w:rFonts w:asciiTheme="minorHAnsi" w:eastAsiaTheme="minorEastAsia" w:hAnsiTheme="minorHAnsi" w:cstheme="minorBidi"/>
          <w:i w:val="0"/>
          <w:noProof/>
          <w:sz w:val="22"/>
          <w:szCs w:val="22"/>
          <w:lang w:eastAsia="fr-FR"/>
        </w:rPr>
      </w:pPr>
      <w:r>
        <w:rPr>
          <w:noProof/>
        </w:rPr>
        <w:t>D. Liaison sphérique ou rotule</w:t>
      </w:r>
      <w:r>
        <w:rPr>
          <w:noProof/>
        </w:rPr>
        <w:tab/>
      </w:r>
      <w:r>
        <w:rPr>
          <w:noProof/>
        </w:rPr>
        <w:fldChar w:fldCharType="begin"/>
      </w:r>
      <w:r>
        <w:rPr>
          <w:noProof/>
        </w:rPr>
        <w:instrText xml:space="preserve"> PAGEREF _Toc400435131 \h </w:instrText>
      </w:r>
      <w:r>
        <w:rPr>
          <w:noProof/>
        </w:rPr>
      </w:r>
      <w:r>
        <w:rPr>
          <w:noProof/>
        </w:rPr>
        <w:fldChar w:fldCharType="separate"/>
      </w:r>
      <w:r>
        <w:rPr>
          <w:noProof/>
        </w:rPr>
        <w:t>4</w:t>
      </w:r>
      <w:r>
        <w:rPr>
          <w:noProof/>
        </w:rPr>
        <w:fldChar w:fldCharType="end"/>
      </w:r>
    </w:p>
    <w:p w:rsidR="00265E1F" w:rsidRDefault="00265E1F">
      <w:pPr>
        <w:pStyle w:val="TM3"/>
        <w:tabs>
          <w:tab w:val="right" w:leader="dot" w:pos="10196"/>
        </w:tabs>
        <w:rPr>
          <w:rFonts w:asciiTheme="minorHAnsi" w:eastAsiaTheme="minorEastAsia" w:hAnsiTheme="minorHAnsi" w:cstheme="minorBidi"/>
          <w:i w:val="0"/>
          <w:noProof/>
          <w:sz w:val="22"/>
          <w:szCs w:val="22"/>
          <w:lang w:eastAsia="fr-FR"/>
        </w:rPr>
      </w:pPr>
      <w:r>
        <w:rPr>
          <w:noProof/>
        </w:rPr>
        <w:t>E. Liaison Appui plan</w:t>
      </w:r>
      <w:r>
        <w:rPr>
          <w:noProof/>
        </w:rPr>
        <w:tab/>
      </w:r>
      <w:r>
        <w:rPr>
          <w:noProof/>
        </w:rPr>
        <w:fldChar w:fldCharType="begin"/>
      </w:r>
      <w:r>
        <w:rPr>
          <w:noProof/>
        </w:rPr>
        <w:instrText xml:space="preserve"> PAGEREF _Toc400435132 \h </w:instrText>
      </w:r>
      <w:r>
        <w:rPr>
          <w:noProof/>
        </w:rPr>
      </w:r>
      <w:r>
        <w:rPr>
          <w:noProof/>
        </w:rPr>
        <w:fldChar w:fldCharType="separate"/>
      </w:r>
      <w:r>
        <w:rPr>
          <w:noProof/>
        </w:rPr>
        <w:t>4</w:t>
      </w:r>
      <w:r>
        <w:rPr>
          <w:noProof/>
        </w:rPr>
        <w:fldChar w:fldCharType="end"/>
      </w:r>
    </w:p>
    <w:p w:rsidR="00265E1F" w:rsidRDefault="00265E1F">
      <w:pPr>
        <w:pStyle w:val="TM3"/>
        <w:tabs>
          <w:tab w:val="right" w:leader="dot" w:pos="10196"/>
        </w:tabs>
        <w:rPr>
          <w:rFonts w:asciiTheme="minorHAnsi" w:eastAsiaTheme="minorEastAsia" w:hAnsiTheme="minorHAnsi" w:cstheme="minorBidi"/>
          <w:i w:val="0"/>
          <w:noProof/>
          <w:sz w:val="22"/>
          <w:szCs w:val="22"/>
          <w:lang w:eastAsia="fr-FR"/>
        </w:rPr>
      </w:pPr>
      <w:r>
        <w:rPr>
          <w:noProof/>
        </w:rPr>
        <w:t>F. Liaison sphérique à doigt</w:t>
      </w:r>
      <w:r>
        <w:rPr>
          <w:noProof/>
        </w:rPr>
        <w:tab/>
      </w:r>
      <w:r>
        <w:rPr>
          <w:noProof/>
        </w:rPr>
        <w:fldChar w:fldCharType="begin"/>
      </w:r>
      <w:r>
        <w:rPr>
          <w:noProof/>
        </w:rPr>
        <w:instrText xml:space="preserve"> PAGEREF _Toc400435133 \h </w:instrText>
      </w:r>
      <w:r>
        <w:rPr>
          <w:noProof/>
        </w:rPr>
      </w:r>
      <w:r>
        <w:rPr>
          <w:noProof/>
        </w:rPr>
        <w:fldChar w:fldCharType="separate"/>
      </w:r>
      <w:r>
        <w:rPr>
          <w:noProof/>
        </w:rPr>
        <w:t>5</w:t>
      </w:r>
      <w:r>
        <w:rPr>
          <w:noProof/>
        </w:rPr>
        <w:fldChar w:fldCharType="end"/>
      </w:r>
    </w:p>
    <w:p w:rsidR="00265E1F" w:rsidRDefault="00265E1F">
      <w:pPr>
        <w:pStyle w:val="TM3"/>
        <w:tabs>
          <w:tab w:val="right" w:leader="dot" w:pos="10196"/>
        </w:tabs>
        <w:rPr>
          <w:rFonts w:asciiTheme="minorHAnsi" w:eastAsiaTheme="minorEastAsia" w:hAnsiTheme="minorHAnsi" w:cstheme="minorBidi"/>
          <w:i w:val="0"/>
          <w:noProof/>
          <w:sz w:val="22"/>
          <w:szCs w:val="22"/>
          <w:lang w:eastAsia="fr-FR"/>
        </w:rPr>
      </w:pPr>
      <w:r>
        <w:rPr>
          <w:noProof/>
        </w:rPr>
        <w:t>G. Liaison pivot glissant</w:t>
      </w:r>
      <w:r>
        <w:rPr>
          <w:noProof/>
        </w:rPr>
        <w:tab/>
      </w:r>
      <w:r>
        <w:rPr>
          <w:noProof/>
        </w:rPr>
        <w:fldChar w:fldCharType="begin"/>
      </w:r>
      <w:r>
        <w:rPr>
          <w:noProof/>
        </w:rPr>
        <w:instrText xml:space="preserve"> PAGEREF _Toc400435134 \h </w:instrText>
      </w:r>
      <w:r>
        <w:rPr>
          <w:noProof/>
        </w:rPr>
      </w:r>
      <w:r>
        <w:rPr>
          <w:noProof/>
        </w:rPr>
        <w:fldChar w:fldCharType="separate"/>
      </w:r>
      <w:r>
        <w:rPr>
          <w:noProof/>
        </w:rPr>
        <w:t>5</w:t>
      </w:r>
      <w:r>
        <w:rPr>
          <w:noProof/>
        </w:rPr>
        <w:fldChar w:fldCharType="end"/>
      </w:r>
    </w:p>
    <w:p w:rsidR="00265E1F" w:rsidRDefault="00265E1F">
      <w:pPr>
        <w:pStyle w:val="TM3"/>
        <w:tabs>
          <w:tab w:val="right" w:leader="dot" w:pos="10196"/>
        </w:tabs>
        <w:rPr>
          <w:rFonts w:asciiTheme="minorHAnsi" w:eastAsiaTheme="minorEastAsia" w:hAnsiTheme="minorHAnsi" w:cstheme="minorBidi"/>
          <w:i w:val="0"/>
          <w:noProof/>
          <w:sz w:val="22"/>
          <w:szCs w:val="22"/>
          <w:lang w:eastAsia="fr-FR"/>
        </w:rPr>
      </w:pPr>
      <w:r>
        <w:rPr>
          <w:noProof/>
        </w:rPr>
        <w:t>H. Liaison hélicoïdale</w:t>
      </w:r>
      <w:r>
        <w:rPr>
          <w:noProof/>
        </w:rPr>
        <w:tab/>
      </w:r>
      <w:r>
        <w:rPr>
          <w:noProof/>
        </w:rPr>
        <w:fldChar w:fldCharType="begin"/>
      </w:r>
      <w:r>
        <w:rPr>
          <w:noProof/>
        </w:rPr>
        <w:instrText xml:space="preserve"> PAGEREF _Toc400435135 \h </w:instrText>
      </w:r>
      <w:r>
        <w:rPr>
          <w:noProof/>
        </w:rPr>
      </w:r>
      <w:r>
        <w:rPr>
          <w:noProof/>
        </w:rPr>
        <w:fldChar w:fldCharType="separate"/>
      </w:r>
      <w:r>
        <w:rPr>
          <w:noProof/>
        </w:rPr>
        <w:t>5</w:t>
      </w:r>
      <w:r>
        <w:rPr>
          <w:noProof/>
        </w:rPr>
        <w:fldChar w:fldCharType="end"/>
      </w:r>
    </w:p>
    <w:p w:rsidR="00265E1F" w:rsidRDefault="00265E1F">
      <w:pPr>
        <w:pStyle w:val="TM3"/>
        <w:tabs>
          <w:tab w:val="right" w:leader="dot" w:pos="10196"/>
        </w:tabs>
        <w:rPr>
          <w:rFonts w:asciiTheme="minorHAnsi" w:eastAsiaTheme="minorEastAsia" w:hAnsiTheme="minorHAnsi" w:cstheme="minorBidi"/>
          <w:i w:val="0"/>
          <w:noProof/>
          <w:sz w:val="22"/>
          <w:szCs w:val="22"/>
          <w:lang w:eastAsia="fr-FR"/>
        </w:rPr>
      </w:pPr>
      <w:r>
        <w:rPr>
          <w:noProof/>
        </w:rPr>
        <w:t>I. Liaison pivot</w:t>
      </w:r>
      <w:r>
        <w:rPr>
          <w:noProof/>
        </w:rPr>
        <w:tab/>
      </w:r>
      <w:r>
        <w:rPr>
          <w:noProof/>
        </w:rPr>
        <w:fldChar w:fldCharType="begin"/>
      </w:r>
      <w:r>
        <w:rPr>
          <w:noProof/>
        </w:rPr>
        <w:instrText xml:space="preserve"> PAGEREF _Toc400435136 \h </w:instrText>
      </w:r>
      <w:r>
        <w:rPr>
          <w:noProof/>
        </w:rPr>
      </w:r>
      <w:r>
        <w:rPr>
          <w:noProof/>
        </w:rPr>
        <w:fldChar w:fldCharType="separate"/>
      </w:r>
      <w:r>
        <w:rPr>
          <w:noProof/>
        </w:rPr>
        <w:t>5</w:t>
      </w:r>
      <w:r>
        <w:rPr>
          <w:noProof/>
        </w:rPr>
        <w:fldChar w:fldCharType="end"/>
      </w:r>
    </w:p>
    <w:p w:rsidR="00265E1F" w:rsidRDefault="00265E1F">
      <w:pPr>
        <w:pStyle w:val="TM3"/>
        <w:tabs>
          <w:tab w:val="right" w:leader="dot" w:pos="10196"/>
        </w:tabs>
        <w:rPr>
          <w:rFonts w:asciiTheme="minorHAnsi" w:eastAsiaTheme="minorEastAsia" w:hAnsiTheme="minorHAnsi" w:cstheme="minorBidi"/>
          <w:i w:val="0"/>
          <w:noProof/>
          <w:sz w:val="22"/>
          <w:szCs w:val="22"/>
          <w:lang w:eastAsia="fr-FR"/>
        </w:rPr>
      </w:pPr>
      <w:r>
        <w:rPr>
          <w:noProof/>
        </w:rPr>
        <w:t>J. Liaison glissière</w:t>
      </w:r>
      <w:r>
        <w:rPr>
          <w:noProof/>
        </w:rPr>
        <w:tab/>
      </w:r>
      <w:r>
        <w:rPr>
          <w:noProof/>
        </w:rPr>
        <w:fldChar w:fldCharType="begin"/>
      </w:r>
      <w:r>
        <w:rPr>
          <w:noProof/>
        </w:rPr>
        <w:instrText xml:space="preserve"> PAGEREF _Toc400435137 \h </w:instrText>
      </w:r>
      <w:r>
        <w:rPr>
          <w:noProof/>
        </w:rPr>
      </w:r>
      <w:r>
        <w:rPr>
          <w:noProof/>
        </w:rPr>
        <w:fldChar w:fldCharType="separate"/>
      </w:r>
      <w:r>
        <w:rPr>
          <w:noProof/>
        </w:rPr>
        <w:t>6</w:t>
      </w:r>
      <w:r>
        <w:rPr>
          <w:noProof/>
        </w:rPr>
        <w:fldChar w:fldCharType="end"/>
      </w:r>
    </w:p>
    <w:p w:rsidR="00265E1F" w:rsidRDefault="00265E1F">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3°-  Tableau des liaisons normalisées</w:t>
      </w:r>
      <w:r>
        <w:rPr>
          <w:noProof/>
        </w:rPr>
        <w:tab/>
      </w:r>
      <w:r>
        <w:rPr>
          <w:noProof/>
        </w:rPr>
        <w:fldChar w:fldCharType="begin"/>
      </w:r>
      <w:r>
        <w:rPr>
          <w:noProof/>
        </w:rPr>
        <w:instrText xml:space="preserve"> PAGEREF _Toc400435138 \h </w:instrText>
      </w:r>
      <w:r>
        <w:rPr>
          <w:noProof/>
        </w:rPr>
      </w:r>
      <w:r>
        <w:rPr>
          <w:noProof/>
        </w:rPr>
        <w:fldChar w:fldCharType="separate"/>
      </w:r>
      <w:r>
        <w:rPr>
          <w:noProof/>
        </w:rPr>
        <w:t>6</w:t>
      </w:r>
      <w:r>
        <w:rPr>
          <w:noProof/>
        </w:rPr>
        <w:fldChar w:fldCharType="end"/>
      </w:r>
    </w:p>
    <w:p w:rsidR="00265E1F" w:rsidRDefault="00265E1F">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4°-  Association de liaisons</w:t>
      </w:r>
      <w:r>
        <w:rPr>
          <w:noProof/>
        </w:rPr>
        <w:tab/>
      </w:r>
      <w:r>
        <w:rPr>
          <w:noProof/>
        </w:rPr>
        <w:fldChar w:fldCharType="begin"/>
      </w:r>
      <w:r>
        <w:rPr>
          <w:noProof/>
        </w:rPr>
        <w:instrText xml:space="preserve"> PAGEREF _Toc400435139 \h </w:instrText>
      </w:r>
      <w:r>
        <w:rPr>
          <w:noProof/>
        </w:rPr>
      </w:r>
      <w:r>
        <w:rPr>
          <w:noProof/>
        </w:rPr>
        <w:fldChar w:fldCharType="separate"/>
      </w:r>
      <w:r>
        <w:rPr>
          <w:noProof/>
        </w:rPr>
        <w:t>8</w:t>
      </w:r>
      <w:r>
        <w:rPr>
          <w:noProof/>
        </w:rPr>
        <w:fldChar w:fldCharType="end"/>
      </w:r>
    </w:p>
    <w:p w:rsidR="00265E1F" w:rsidRDefault="00265E1F">
      <w:pPr>
        <w:pStyle w:val="TM3"/>
        <w:tabs>
          <w:tab w:val="right" w:leader="dot" w:pos="10196"/>
        </w:tabs>
        <w:rPr>
          <w:rFonts w:asciiTheme="minorHAnsi" w:eastAsiaTheme="minorEastAsia" w:hAnsiTheme="minorHAnsi" w:cstheme="minorBidi"/>
          <w:i w:val="0"/>
          <w:noProof/>
          <w:sz w:val="22"/>
          <w:szCs w:val="22"/>
          <w:lang w:eastAsia="fr-FR"/>
        </w:rPr>
      </w:pPr>
      <w:r>
        <w:rPr>
          <w:noProof/>
        </w:rPr>
        <w:t>A. Liaison sphère-plan (Anciennement ponctuelle)</w:t>
      </w:r>
      <w:r>
        <w:rPr>
          <w:noProof/>
        </w:rPr>
        <w:tab/>
      </w:r>
      <w:r>
        <w:rPr>
          <w:noProof/>
        </w:rPr>
        <w:fldChar w:fldCharType="begin"/>
      </w:r>
      <w:r>
        <w:rPr>
          <w:noProof/>
        </w:rPr>
        <w:instrText xml:space="preserve"> PAGEREF _Toc400435140 \h </w:instrText>
      </w:r>
      <w:r>
        <w:rPr>
          <w:noProof/>
        </w:rPr>
      </w:r>
      <w:r>
        <w:rPr>
          <w:noProof/>
        </w:rPr>
        <w:fldChar w:fldCharType="separate"/>
      </w:r>
      <w:r>
        <w:rPr>
          <w:noProof/>
        </w:rPr>
        <w:t>8</w:t>
      </w:r>
      <w:r>
        <w:rPr>
          <w:noProof/>
        </w:rPr>
        <w:fldChar w:fldCharType="end"/>
      </w:r>
    </w:p>
    <w:p w:rsidR="00265E1F" w:rsidRDefault="00265E1F">
      <w:pPr>
        <w:pStyle w:val="TM3"/>
        <w:tabs>
          <w:tab w:val="right" w:leader="dot" w:pos="10196"/>
        </w:tabs>
        <w:rPr>
          <w:rFonts w:asciiTheme="minorHAnsi" w:eastAsiaTheme="minorEastAsia" w:hAnsiTheme="minorHAnsi" w:cstheme="minorBidi"/>
          <w:i w:val="0"/>
          <w:noProof/>
          <w:sz w:val="22"/>
          <w:szCs w:val="22"/>
          <w:lang w:eastAsia="fr-FR"/>
        </w:rPr>
      </w:pPr>
      <w:r>
        <w:rPr>
          <w:noProof/>
        </w:rPr>
        <w:t>B. Liaison cylindre – plan (Anciennement linéaire rectiligne)</w:t>
      </w:r>
      <w:r>
        <w:rPr>
          <w:noProof/>
        </w:rPr>
        <w:tab/>
      </w:r>
      <w:r>
        <w:rPr>
          <w:noProof/>
        </w:rPr>
        <w:fldChar w:fldCharType="begin"/>
      </w:r>
      <w:r>
        <w:rPr>
          <w:noProof/>
        </w:rPr>
        <w:instrText xml:space="preserve"> PAGEREF _Toc400435141 \h </w:instrText>
      </w:r>
      <w:r>
        <w:rPr>
          <w:noProof/>
        </w:rPr>
      </w:r>
      <w:r>
        <w:rPr>
          <w:noProof/>
        </w:rPr>
        <w:fldChar w:fldCharType="separate"/>
      </w:r>
      <w:r>
        <w:rPr>
          <w:noProof/>
        </w:rPr>
        <w:t>8</w:t>
      </w:r>
      <w:r>
        <w:rPr>
          <w:noProof/>
        </w:rPr>
        <w:fldChar w:fldCharType="end"/>
      </w:r>
    </w:p>
    <w:p w:rsidR="00265E1F" w:rsidRDefault="00265E1F">
      <w:pPr>
        <w:pStyle w:val="TM3"/>
        <w:tabs>
          <w:tab w:val="right" w:leader="dot" w:pos="10196"/>
        </w:tabs>
        <w:rPr>
          <w:rFonts w:asciiTheme="minorHAnsi" w:eastAsiaTheme="minorEastAsia" w:hAnsiTheme="minorHAnsi" w:cstheme="minorBidi"/>
          <w:i w:val="0"/>
          <w:noProof/>
          <w:sz w:val="22"/>
          <w:szCs w:val="22"/>
          <w:lang w:eastAsia="fr-FR"/>
        </w:rPr>
      </w:pPr>
      <w:r>
        <w:rPr>
          <w:noProof/>
        </w:rPr>
        <w:t>C. Liaison sphère – cylindre (Anciennement linéaire annulaire)</w:t>
      </w:r>
      <w:r>
        <w:rPr>
          <w:noProof/>
        </w:rPr>
        <w:tab/>
      </w:r>
      <w:r>
        <w:rPr>
          <w:noProof/>
        </w:rPr>
        <w:fldChar w:fldCharType="begin"/>
      </w:r>
      <w:r>
        <w:rPr>
          <w:noProof/>
        </w:rPr>
        <w:instrText xml:space="preserve"> PAGEREF _Toc400435142 \h </w:instrText>
      </w:r>
      <w:r>
        <w:rPr>
          <w:noProof/>
        </w:rPr>
      </w:r>
      <w:r>
        <w:rPr>
          <w:noProof/>
        </w:rPr>
        <w:fldChar w:fldCharType="separate"/>
      </w:r>
      <w:r>
        <w:rPr>
          <w:noProof/>
        </w:rPr>
        <w:t>8</w:t>
      </w:r>
      <w:r>
        <w:rPr>
          <w:noProof/>
        </w:rPr>
        <w:fldChar w:fldCharType="end"/>
      </w:r>
    </w:p>
    <w:p w:rsidR="00265E1F" w:rsidRDefault="00265E1F">
      <w:pPr>
        <w:pStyle w:val="TM3"/>
        <w:tabs>
          <w:tab w:val="right" w:leader="dot" w:pos="10196"/>
        </w:tabs>
        <w:rPr>
          <w:rFonts w:asciiTheme="minorHAnsi" w:eastAsiaTheme="minorEastAsia" w:hAnsiTheme="minorHAnsi" w:cstheme="minorBidi"/>
          <w:i w:val="0"/>
          <w:noProof/>
          <w:sz w:val="22"/>
          <w:szCs w:val="22"/>
          <w:lang w:eastAsia="fr-FR"/>
        </w:rPr>
      </w:pPr>
      <w:r>
        <w:rPr>
          <w:noProof/>
        </w:rPr>
        <w:t>D. Liaison appui plan</w:t>
      </w:r>
      <w:r>
        <w:rPr>
          <w:noProof/>
        </w:rPr>
        <w:tab/>
      </w:r>
      <w:r>
        <w:rPr>
          <w:noProof/>
        </w:rPr>
        <w:fldChar w:fldCharType="begin"/>
      </w:r>
      <w:r>
        <w:rPr>
          <w:noProof/>
        </w:rPr>
        <w:instrText xml:space="preserve"> PAGEREF _Toc400435143 \h </w:instrText>
      </w:r>
      <w:r>
        <w:rPr>
          <w:noProof/>
        </w:rPr>
      </w:r>
      <w:r>
        <w:rPr>
          <w:noProof/>
        </w:rPr>
        <w:fldChar w:fldCharType="separate"/>
      </w:r>
      <w:r>
        <w:rPr>
          <w:noProof/>
        </w:rPr>
        <w:t>9</w:t>
      </w:r>
      <w:r>
        <w:rPr>
          <w:noProof/>
        </w:rPr>
        <w:fldChar w:fldCharType="end"/>
      </w:r>
    </w:p>
    <w:p w:rsidR="00265E1F" w:rsidRDefault="00265E1F">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lastRenderedPageBreak/>
        <w:t>5°-  Liaison sphérique (Anciennement rotule)</w:t>
      </w:r>
      <w:r>
        <w:rPr>
          <w:noProof/>
        </w:rPr>
        <w:tab/>
      </w:r>
      <w:r>
        <w:rPr>
          <w:noProof/>
        </w:rPr>
        <w:fldChar w:fldCharType="begin"/>
      </w:r>
      <w:r>
        <w:rPr>
          <w:noProof/>
        </w:rPr>
        <w:instrText xml:space="preserve"> PAGEREF _Toc400435144 \h </w:instrText>
      </w:r>
      <w:r>
        <w:rPr>
          <w:noProof/>
        </w:rPr>
      </w:r>
      <w:r>
        <w:rPr>
          <w:noProof/>
        </w:rPr>
        <w:fldChar w:fldCharType="separate"/>
      </w:r>
      <w:r>
        <w:rPr>
          <w:noProof/>
        </w:rPr>
        <w:t>9</w:t>
      </w:r>
      <w:r>
        <w:rPr>
          <w:noProof/>
        </w:rPr>
        <w:fldChar w:fldCharType="end"/>
      </w:r>
    </w:p>
    <w:p w:rsidR="00265E1F" w:rsidRDefault="00265E1F">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6°-  Liaison pivot glissant</w:t>
      </w:r>
      <w:r>
        <w:rPr>
          <w:noProof/>
        </w:rPr>
        <w:tab/>
      </w:r>
      <w:r>
        <w:rPr>
          <w:noProof/>
        </w:rPr>
        <w:fldChar w:fldCharType="begin"/>
      </w:r>
      <w:r>
        <w:rPr>
          <w:noProof/>
        </w:rPr>
        <w:instrText xml:space="preserve"> PAGEREF _Toc400435145 \h </w:instrText>
      </w:r>
      <w:r>
        <w:rPr>
          <w:noProof/>
        </w:rPr>
      </w:r>
      <w:r>
        <w:rPr>
          <w:noProof/>
        </w:rPr>
        <w:fldChar w:fldCharType="separate"/>
      </w:r>
      <w:r>
        <w:rPr>
          <w:noProof/>
        </w:rPr>
        <w:t>9</w:t>
      </w:r>
      <w:r>
        <w:rPr>
          <w:noProof/>
        </w:rPr>
        <w:fldChar w:fldCharType="end"/>
      </w:r>
    </w:p>
    <w:p w:rsidR="00265E1F" w:rsidRDefault="00265E1F">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7°-  Liaison pivot</w:t>
      </w:r>
      <w:r>
        <w:rPr>
          <w:noProof/>
        </w:rPr>
        <w:tab/>
      </w:r>
      <w:r>
        <w:rPr>
          <w:noProof/>
        </w:rPr>
        <w:fldChar w:fldCharType="begin"/>
      </w:r>
      <w:r>
        <w:rPr>
          <w:noProof/>
        </w:rPr>
        <w:instrText xml:space="preserve"> PAGEREF _Toc400435146 \h </w:instrText>
      </w:r>
      <w:r>
        <w:rPr>
          <w:noProof/>
        </w:rPr>
      </w:r>
      <w:r>
        <w:rPr>
          <w:noProof/>
        </w:rPr>
        <w:fldChar w:fldCharType="separate"/>
      </w:r>
      <w:r>
        <w:rPr>
          <w:noProof/>
        </w:rPr>
        <w:t>10</w:t>
      </w:r>
      <w:r>
        <w:rPr>
          <w:noProof/>
        </w:rPr>
        <w:fldChar w:fldCharType="end"/>
      </w:r>
    </w:p>
    <w:p w:rsidR="00265E1F" w:rsidRDefault="00265E1F">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8°-  Liaisons glissière</w:t>
      </w:r>
      <w:r>
        <w:rPr>
          <w:noProof/>
        </w:rPr>
        <w:tab/>
      </w:r>
      <w:r>
        <w:rPr>
          <w:noProof/>
        </w:rPr>
        <w:fldChar w:fldCharType="begin"/>
      </w:r>
      <w:r>
        <w:rPr>
          <w:noProof/>
        </w:rPr>
        <w:instrText xml:space="preserve"> PAGEREF _Toc400435147 \h </w:instrText>
      </w:r>
      <w:r>
        <w:rPr>
          <w:noProof/>
        </w:rPr>
      </w:r>
      <w:r>
        <w:rPr>
          <w:noProof/>
        </w:rPr>
        <w:fldChar w:fldCharType="separate"/>
      </w:r>
      <w:r>
        <w:rPr>
          <w:noProof/>
        </w:rPr>
        <w:t>10</w:t>
      </w:r>
      <w:r>
        <w:rPr>
          <w:noProof/>
        </w:rPr>
        <w:fldChar w:fldCharType="end"/>
      </w:r>
    </w:p>
    <w:p w:rsidR="0042328C" w:rsidRDefault="00252522" w:rsidP="0042328C">
      <w:pPr>
        <w:pStyle w:val="Notedebasdepage"/>
      </w:pPr>
      <w:r>
        <w:rPr>
          <w:rFonts w:ascii="Times New Roman" w:hAnsi="Times New Roman"/>
          <w:sz w:val="24"/>
        </w:rPr>
        <w:fldChar w:fldCharType="end"/>
      </w:r>
    </w:p>
    <w:p w:rsidR="0042328C" w:rsidRDefault="0042328C" w:rsidP="0042328C">
      <w:pPr>
        <w:jc w:val="center"/>
      </w:pPr>
    </w:p>
    <w:p w:rsidR="0042328C" w:rsidRDefault="0042328C" w:rsidP="00CF6DDA">
      <w:pPr>
        <w:pStyle w:val="Titre2"/>
        <w:numPr>
          <w:ilvl w:val="0"/>
          <w:numId w:val="0"/>
        </w:numPr>
      </w:pPr>
      <w:bookmarkStart w:id="0" w:name="_Toc398459201"/>
    </w:p>
    <w:p w:rsidR="00890FC2" w:rsidRPr="00CF6DDA" w:rsidRDefault="00A1306D" w:rsidP="00195E18">
      <w:pPr>
        <w:pStyle w:val="Titre2"/>
        <w:numPr>
          <w:ilvl w:val="0"/>
          <w:numId w:val="9"/>
        </w:numPr>
      </w:pPr>
      <w:bookmarkStart w:id="1" w:name="_Toc400435120"/>
      <w:r>
        <w:t>Modélisation des solides et des liaisons</w:t>
      </w:r>
      <w:bookmarkEnd w:id="1"/>
    </w:p>
    <w:p w:rsidR="009607C1" w:rsidRDefault="00A1306D" w:rsidP="00A1306D">
      <w:pPr>
        <w:pStyle w:val="Titre3"/>
      </w:pPr>
      <w:bookmarkStart w:id="2" w:name="_Toc400435121"/>
      <w:bookmarkEnd w:id="0"/>
      <w:r>
        <w:t>Définition</w:t>
      </w:r>
      <w:r w:rsidR="0058168B">
        <w:t>s</w:t>
      </w:r>
      <w:r>
        <w:t xml:space="preserve"> préliminaire</w:t>
      </w:r>
      <w:r w:rsidR="0058168B">
        <w:t>s</w:t>
      </w:r>
      <w:bookmarkEnd w:id="2"/>
    </w:p>
    <w:p w:rsidR="0058168B" w:rsidRDefault="0058168B" w:rsidP="0058168B">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58168B" w:rsidRPr="009D41C3" w:rsidTr="0058168B">
        <w:trPr>
          <w:trHeight w:val="1155"/>
        </w:trPr>
        <w:tc>
          <w:tcPr>
            <w:tcW w:w="10339" w:type="dxa"/>
            <w:shd w:val="clear" w:color="auto" w:fill="C6D9F1" w:themeFill="text2" w:themeFillTint="33"/>
          </w:tcPr>
          <w:p w:rsidR="0058168B" w:rsidRPr="00631076" w:rsidRDefault="0058168B" w:rsidP="0058168B">
            <w:pPr>
              <w:rPr>
                <w:b/>
                <w:lang w:eastAsia="fr-FR"/>
              </w:rPr>
            </w:pPr>
            <w:r>
              <w:rPr>
                <w:b/>
                <w:lang w:eastAsia="fr-FR"/>
              </w:rPr>
              <w:t>Modélisation :</w:t>
            </w:r>
          </w:p>
          <w:p w:rsidR="0058168B" w:rsidRPr="009D41C3" w:rsidRDefault="0058168B" w:rsidP="0058168B">
            <w:pPr>
              <w:rPr>
                <w:lang w:eastAsia="fr-FR"/>
              </w:rPr>
            </w:pPr>
            <w:r>
              <w:rPr>
                <w:lang w:eastAsia="fr-FR"/>
              </w:rPr>
              <w:t xml:space="preserve">La modélisation est l’opération qui consiste à représenter un système dans un formalisme différent afin de réaliser des analyses et des résolutions de problèmes. En cinématique, statique, cinétique et dynamique, on utiliser le schéma cinématique pour représenter les systèmes réels. Attention, le modèle est une </w:t>
            </w:r>
            <w:r w:rsidRPr="00A1306D">
              <w:rPr>
                <w:b/>
                <w:lang w:eastAsia="fr-FR"/>
              </w:rPr>
              <w:t>représentation</w:t>
            </w:r>
            <w:r>
              <w:rPr>
                <w:lang w:eastAsia="fr-FR"/>
              </w:rPr>
              <w:t xml:space="preserve"> du réel. Il y a donc des </w:t>
            </w:r>
            <w:r>
              <w:rPr>
                <w:b/>
                <w:lang w:eastAsia="fr-FR"/>
              </w:rPr>
              <w:t>écarts</w:t>
            </w:r>
            <w:r>
              <w:rPr>
                <w:lang w:eastAsia="fr-FR"/>
              </w:rPr>
              <w:t xml:space="preserve"> entre le réel et le modèle qu’il s’agit de savoir </w:t>
            </w:r>
            <w:r w:rsidRPr="00A1306D">
              <w:rPr>
                <w:b/>
                <w:lang w:eastAsia="fr-FR"/>
              </w:rPr>
              <w:t>quantifier</w:t>
            </w:r>
            <w:r>
              <w:rPr>
                <w:lang w:eastAsia="fr-FR"/>
              </w:rPr>
              <w:t xml:space="preserve"> ou </w:t>
            </w:r>
            <w:r w:rsidRPr="00A1306D">
              <w:rPr>
                <w:b/>
                <w:lang w:eastAsia="fr-FR"/>
              </w:rPr>
              <w:t>justifier</w:t>
            </w:r>
            <w:r>
              <w:rPr>
                <w:lang w:eastAsia="fr-FR"/>
              </w:rPr>
              <w:t>.</w:t>
            </w:r>
          </w:p>
        </w:tc>
      </w:tr>
    </w:tbl>
    <w:p w:rsidR="0058168B" w:rsidRDefault="0058168B" w:rsidP="0058168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58168B" w:rsidRPr="009D41C3" w:rsidTr="0058168B">
        <w:trPr>
          <w:trHeight w:val="1155"/>
        </w:trPr>
        <w:tc>
          <w:tcPr>
            <w:tcW w:w="10339" w:type="dxa"/>
            <w:shd w:val="clear" w:color="auto" w:fill="C6D9F1" w:themeFill="text2" w:themeFillTint="33"/>
          </w:tcPr>
          <w:p w:rsidR="0058168B" w:rsidRPr="00631076" w:rsidRDefault="0058168B" w:rsidP="0058168B">
            <w:pPr>
              <w:rPr>
                <w:b/>
                <w:lang w:eastAsia="fr-FR"/>
              </w:rPr>
            </w:pPr>
            <w:r>
              <w:rPr>
                <w:b/>
                <w:lang w:eastAsia="fr-FR"/>
              </w:rPr>
              <w:t>Première hypothèse : Solide indéformable</w:t>
            </w:r>
          </w:p>
          <w:p w:rsidR="0058168B" w:rsidRDefault="0058168B" w:rsidP="0058168B">
            <w:pPr>
              <w:rPr>
                <w:lang w:eastAsia="fr-FR"/>
              </w:rPr>
            </w:pPr>
            <w:r>
              <w:rPr>
                <w:lang w:eastAsia="fr-FR"/>
              </w:rPr>
              <w:t xml:space="preserve">Un solide indéformable (ou parfait) est une entité matérielle : </w:t>
            </w:r>
          </w:p>
          <w:p w:rsidR="0058168B" w:rsidRDefault="0058168B" w:rsidP="0058168B">
            <w:pPr>
              <w:pStyle w:val="Paragraphedeliste"/>
              <w:numPr>
                <w:ilvl w:val="0"/>
                <w:numId w:val="22"/>
              </w:numPr>
              <w:rPr>
                <w:lang w:eastAsia="fr-FR"/>
              </w:rPr>
            </w:pPr>
            <w:r>
              <w:rPr>
                <w:lang w:eastAsia="fr-FR"/>
              </w:rPr>
              <w:t>de masse constante ;</w:t>
            </w:r>
          </w:p>
          <w:p w:rsidR="0058168B" w:rsidRDefault="0058168B" w:rsidP="0058168B">
            <w:pPr>
              <w:pStyle w:val="Paragraphedeliste"/>
              <w:numPr>
                <w:ilvl w:val="0"/>
                <w:numId w:val="22"/>
              </w:numPr>
              <w:rPr>
                <w:lang w:eastAsia="fr-FR"/>
              </w:rPr>
            </w:pPr>
            <w:r>
              <w:rPr>
                <w:lang w:eastAsia="fr-FR"/>
              </w:rPr>
              <w:t>dont la distance entre deux points est invariable au cours du temps.</w:t>
            </w:r>
          </w:p>
          <w:p w:rsidR="00905052" w:rsidRDefault="00905052" w:rsidP="00905052">
            <w:pPr>
              <w:rPr>
                <w:lang w:eastAsia="fr-FR"/>
              </w:rPr>
            </w:pPr>
            <w:r>
              <w:rPr>
                <w:lang w:eastAsia="fr-FR"/>
              </w:rPr>
              <w:t xml:space="preserve">Si on note donc </w:t>
            </w:r>
            <m:oMath>
              <m:r>
                <w:rPr>
                  <w:rFonts w:ascii="Cambria Math" w:hAnsi="Cambria Math"/>
                  <w:lang w:eastAsia="fr-FR"/>
                </w:rPr>
                <m:t>A</m:t>
              </m:r>
            </m:oMath>
            <w:r>
              <w:rPr>
                <w:lang w:eastAsia="fr-FR"/>
              </w:rPr>
              <w:t xml:space="preserve"> et </w:t>
            </w:r>
            <m:oMath>
              <m:r>
                <w:rPr>
                  <w:rFonts w:ascii="Cambria Math" w:hAnsi="Cambria Math"/>
                  <w:lang w:eastAsia="fr-FR"/>
                </w:rPr>
                <m:t>B</m:t>
              </m:r>
            </m:oMath>
            <w:r>
              <w:rPr>
                <w:lang w:eastAsia="fr-FR"/>
              </w:rPr>
              <w:t xml:space="preserve"> deux points appartenant à un solide </w:t>
            </w:r>
            <m:oMath>
              <m:r>
                <w:rPr>
                  <w:rFonts w:ascii="Cambria Math" w:hAnsi="Cambria Math"/>
                  <w:lang w:eastAsia="fr-FR"/>
                </w:rPr>
                <m:t>S</m:t>
              </m:r>
            </m:oMath>
            <w:r>
              <w:rPr>
                <w:lang w:eastAsia="fr-FR"/>
              </w:rPr>
              <w:t xml:space="preserve"> et </w:t>
            </w:r>
            <m:oMath>
              <m:r>
                <w:rPr>
                  <w:rFonts w:ascii="Cambria Math" w:hAnsi="Cambria Math"/>
                  <w:lang w:eastAsia="fr-FR"/>
                </w:rPr>
                <m:t>t</m:t>
              </m:r>
            </m:oMath>
            <w:r>
              <w:rPr>
                <w:lang w:eastAsia="fr-FR"/>
              </w:rPr>
              <w:t xml:space="preserve"> le temps, on a donc </w:t>
            </w:r>
          </w:p>
          <w:p w:rsidR="00905052" w:rsidRPr="00905052" w:rsidRDefault="00905052" w:rsidP="00905052">
            <w:pPr>
              <w:rPr>
                <w:lang w:eastAsia="fr-FR"/>
              </w:rPr>
            </w:pPr>
            <m:oMathPara>
              <m:oMath>
                <m:r>
                  <w:rPr>
                    <w:rFonts w:ascii="Cambria Math" w:hAnsi="Cambria Math"/>
                    <w:lang w:eastAsia="fr-FR"/>
                  </w:rPr>
                  <m:t>∀A,B∈S, ∀t</m:t>
                </m:r>
                <m:r>
                  <m:rPr>
                    <m:scr m:val="double-struck"/>
                  </m:rPr>
                  <w:rPr>
                    <w:rFonts w:ascii="Cambria Math" w:hAnsi="Cambria Math"/>
                    <w:lang w:eastAsia="fr-FR"/>
                  </w:rPr>
                  <m:t xml:space="preserve">∈R, </m:t>
                </m:r>
                <m:d>
                  <m:dPr>
                    <m:begChr m:val="‖"/>
                    <m:endChr m:val="‖"/>
                    <m:ctrlPr>
                      <w:rPr>
                        <w:rFonts w:ascii="Cambria Math" w:hAnsi="Cambria Math"/>
                        <w:i/>
                        <w:lang w:eastAsia="fr-FR"/>
                      </w:rPr>
                    </m:ctrlPr>
                  </m:dPr>
                  <m:e>
                    <m:acc>
                      <m:accPr>
                        <m:chr m:val="⃗"/>
                        <m:ctrlPr>
                          <w:rPr>
                            <w:rFonts w:ascii="Cambria Math" w:hAnsi="Cambria Math"/>
                            <w:i/>
                            <w:lang w:eastAsia="fr-FR"/>
                          </w:rPr>
                        </m:ctrlPr>
                      </m:accPr>
                      <m:e>
                        <m:r>
                          <w:rPr>
                            <w:rFonts w:ascii="Cambria Math" w:hAnsi="Cambria Math"/>
                            <w:lang w:eastAsia="fr-FR"/>
                          </w:rPr>
                          <m:t>AB</m:t>
                        </m:r>
                        <m:d>
                          <m:dPr>
                            <m:ctrlPr>
                              <w:rPr>
                                <w:rFonts w:ascii="Cambria Math" w:hAnsi="Cambria Math"/>
                                <w:i/>
                                <w:lang w:eastAsia="fr-FR"/>
                              </w:rPr>
                            </m:ctrlPr>
                          </m:dPr>
                          <m:e>
                            <m:r>
                              <w:rPr>
                                <w:rFonts w:ascii="Cambria Math" w:hAnsi="Cambria Math"/>
                                <w:lang w:eastAsia="fr-FR"/>
                              </w:rPr>
                              <m:t>t</m:t>
                            </m:r>
                          </m:e>
                        </m:d>
                      </m:e>
                    </m:acc>
                  </m:e>
                </m:d>
                <m:r>
                  <w:rPr>
                    <w:rFonts w:ascii="Cambria Math" w:hAnsi="Cambria Math"/>
                    <w:lang w:eastAsia="fr-FR"/>
                  </w:rPr>
                  <m:t>=cte</m:t>
                </m:r>
              </m:oMath>
            </m:oMathPara>
          </w:p>
          <w:p w:rsidR="0058168B" w:rsidRPr="009D41C3" w:rsidRDefault="0058168B" w:rsidP="0058168B">
            <w:pPr>
              <w:rPr>
                <w:lang w:eastAsia="fr-FR"/>
              </w:rPr>
            </w:pPr>
          </w:p>
        </w:tc>
      </w:tr>
    </w:tbl>
    <w:p w:rsidR="0058168B" w:rsidRDefault="0058168B" w:rsidP="0058168B"/>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9"/>
      </w:tblGrid>
      <w:tr w:rsidR="0058168B" w:rsidRPr="009D41C3" w:rsidTr="0058168B">
        <w:trPr>
          <w:trHeight w:val="1155"/>
        </w:trPr>
        <w:tc>
          <w:tcPr>
            <w:tcW w:w="10339" w:type="dxa"/>
            <w:shd w:val="clear" w:color="auto" w:fill="EAF1DD" w:themeFill="accent3" w:themeFillTint="33"/>
          </w:tcPr>
          <w:p w:rsidR="0058168B" w:rsidRPr="00370C4B" w:rsidRDefault="0058168B" w:rsidP="0058168B">
            <w:pPr>
              <w:rPr>
                <w:i/>
                <w:lang w:eastAsia="fr-FR"/>
              </w:rPr>
            </w:pPr>
            <w:r w:rsidRPr="00370C4B">
              <w:rPr>
                <w:i/>
                <w:lang w:eastAsia="fr-FR"/>
              </w:rPr>
              <w:t xml:space="preserve">Exemples de solides déformables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4"/>
              <w:gridCol w:w="5054"/>
            </w:tblGrid>
            <w:tr w:rsidR="0058168B" w:rsidTr="0058168B">
              <w:tc>
                <w:tcPr>
                  <w:tcW w:w="5054" w:type="dxa"/>
                  <w:vAlign w:val="center"/>
                </w:tcPr>
                <w:p w:rsidR="0058168B" w:rsidRDefault="0058168B" w:rsidP="0058168B">
                  <w:pPr>
                    <w:jc w:val="center"/>
                    <w:rPr>
                      <w:lang w:eastAsia="fr-FR"/>
                    </w:rPr>
                  </w:pPr>
                  <w:r>
                    <w:rPr>
                      <w:noProof/>
                      <w:lang w:eastAsia="fr-FR"/>
                    </w:rPr>
                    <w:drawing>
                      <wp:inline distT="0" distB="0" distL="0" distR="0" wp14:anchorId="3263D8B2" wp14:editId="3B7CFA15">
                        <wp:extent cx="1576284" cy="1261089"/>
                        <wp:effectExtent l="0" t="0" r="0" b="0"/>
                        <wp:docPr id="14" name="Image 14" descr="C:\Enseignements\GitHub\03_Etude_Cinematique_Systemes_Solides_Chaine_Energie_Analyser_Modeliser_Resoudre\05_CinematiqueDuSolide\Cours\png\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Enseignements\GitHub\03_Etude_Cinematique_Systemes_Solides_Chaine_Energie_Analyser_Modeliser_Resoudre\05_CinematiqueDuSolide\Cours\png\w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6329" cy="1261125"/>
                                </a:xfrm>
                                <a:prstGeom prst="rect">
                                  <a:avLst/>
                                </a:prstGeom>
                                <a:noFill/>
                                <a:ln>
                                  <a:noFill/>
                                </a:ln>
                              </pic:spPr>
                            </pic:pic>
                          </a:graphicData>
                        </a:graphic>
                      </wp:inline>
                    </w:drawing>
                  </w:r>
                </w:p>
              </w:tc>
              <w:tc>
                <w:tcPr>
                  <w:tcW w:w="5054" w:type="dxa"/>
                  <w:vAlign w:val="center"/>
                </w:tcPr>
                <w:p w:rsidR="0058168B" w:rsidRDefault="0058168B" w:rsidP="0058168B">
                  <w:pPr>
                    <w:jc w:val="center"/>
                    <w:rPr>
                      <w:lang w:eastAsia="fr-FR"/>
                    </w:rPr>
                  </w:pPr>
                  <w:r>
                    <w:rPr>
                      <w:noProof/>
                      <w:lang w:eastAsia="fr-FR"/>
                    </w:rPr>
                    <w:drawing>
                      <wp:inline distT="0" distB="0" distL="0" distR="0" wp14:anchorId="4492D42A" wp14:editId="4FE2359C">
                        <wp:extent cx="2030575" cy="1222090"/>
                        <wp:effectExtent l="0" t="0" r="0" b="0"/>
                        <wp:docPr id="15" name="Image 15" descr="C:\Enseignements\GitHub\03_Etude_Cinematique_Systemes_Solides_Chaine_Energie_Analyser_Modeliser_Resoudre\05_CinematiqueDuSolide\Cours\png\eprouv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Enseignements\GitHub\03_Etude_Cinematique_Systemes_Solides_Chaine_Energie_Analyser_Modeliser_Resoudre\05_CinematiqueDuSolide\Cours\png\eprouvett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0567" cy="1222085"/>
                                </a:xfrm>
                                <a:prstGeom prst="rect">
                                  <a:avLst/>
                                </a:prstGeom>
                                <a:noFill/>
                                <a:ln>
                                  <a:noFill/>
                                </a:ln>
                              </pic:spPr>
                            </pic:pic>
                          </a:graphicData>
                        </a:graphic>
                      </wp:inline>
                    </w:drawing>
                  </w:r>
                </w:p>
              </w:tc>
            </w:tr>
            <w:tr w:rsidR="0058168B" w:rsidTr="0058168B">
              <w:tc>
                <w:tcPr>
                  <w:tcW w:w="5054" w:type="dxa"/>
                  <w:vAlign w:val="center"/>
                </w:tcPr>
                <w:p w:rsidR="0058168B" w:rsidRPr="0058168B" w:rsidRDefault="0058168B" w:rsidP="0058168B">
                  <w:pPr>
                    <w:jc w:val="center"/>
                    <w:rPr>
                      <w:i/>
                      <w:noProof/>
                      <w:lang w:eastAsia="fr-FR"/>
                    </w:rPr>
                  </w:pPr>
                  <w:r>
                    <w:rPr>
                      <w:i/>
                      <w:noProof/>
                      <w:lang w:eastAsia="fr-FR"/>
                    </w:rPr>
                    <w:t>Pate à modeler</w:t>
                  </w:r>
                </w:p>
              </w:tc>
              <w:tc>
                <w:tcPr>
                  <w:tcW w:w="5054" w:type="dxa"/>
                  <w:vAlign w:val="center"/>
                </w:tcPr>
                <w:p w:rsidR="0058168B" w:rsidRPr="0058168B" w:rsidRDefault="00905052" w:rsidP="0058168B">
                  <w:pPr>
                    <w:jc w:val="center"/>
                    <w:rPr>
                      <w:i/>
                      <w:lang w:eastAsia="fr-FR"/>
                    </w:rPr>
                  </w:pPr>
                  <w:r>
                    <w:rPr>
                      <w:i/>
                      <w:lang w:eastAsia="fr-FR"/>
                    </w:rPr>
                    <w:t>Éprouvette</w:t>
                  </w:r>
                  <w:r w:rsidR="0058168B">
                    <w:rPr>
                      <w:i/>
                      <w:lang w:eastAsia="fr-FR"/>
                    </w:rPr>
                    <w:t xml:space="preserve"> sollicitée lors d’un essai mécanique</w:t>
                  </w:r>
                </w:p>
              </w:tc>
            </w:tr>
          </w:tbl>
          <w:p w:rsidR="0058168B" w:rsidRPr="009D41C3" w:rsidRDefault="0058168B" w:rsidP="0058168B">
            <w:pPr>
              <w:rPr>
                <w:lang w:eastAsia="fr-FR"/>
              </w:rPr>
            </w:pPr>
          </w:p>
        </w:tc>
      </w:tr>
    </w:tbl>
    <w:p w:rsidR="0058168B" w:rsidRDefault="0058168B" w:rsidP="00A1306D">
      <w:pPr>
        <w:rPr>
          <w:rFonts w:eastAsiaTheme="minorHAnsi"/>
        </w:rPr>
      </w:pPr>
    </w:p>
    <w:p w:rsidR="008E6DB2" w:rsidRDefault="008E6DB2" w:rsidP="008E6DB2">
      <w:bookmarkStart w:id="3" w:name="_Toc400204932"/>
      <w:r>
        <w:t xml:space="preserve">En réalité les solides </w:t>
      </w:r>
      <w:r w:rsidR="001B05B4">
        <w:t xml:space="preserve">indéformables </w:t>
      </w:r>
      <w:r>
        <w:t>n'existent pas. Les plus rigides d'entre eux subissent de petites déformations provoquées par :</w:t>
      </w:r>
    </w:p>
    <w:p w:rsidR="008E6DB2" w:rsidRDefault="008E6DB2" w:rsidP="00195E18">
      <w:pPr>
        <w:pStyle w:val="Paragraphedeliste"/>
        <w:numPr>
          <w:ilvl w:val="0"/>
          <w:numId w:val="19"/>
        </w:numPr>
        <w:jc w:val="left"/>
      </w:pPr>
      <w:r>
        <w:t>la variation de température (dilatation)</w:t>
      </w:r>
    </w:p>
    <w:p w:rsidR="008E6DB2" w:rsidRDefault="008E6DB2" w:rsidP="00195E18">
      <w:pPr>
        <w:pStyle w:val="Paragraphedeliste"/>
        <w:numPr>
          <w:ilvl w:val="0"/>
          <w:numId w:val="19"/>
        </w:numPr>
        <w:jc w:val="left"/>
      </w:pPr>
      <w:r>
        <w:t>les actions mécaniques (efforts).</w:t>
      </w:r>
    </w:p>
    <w:p w:rsidR="008E6DB2" w:rsidRDefault="008E6DB2" w:rsidP="008E6DB2"/>
    <w:p w:rsidR="008E6DB2" w:rsidRDefault="008E6DB2" w:rsidP="001B05B4">
      <w:pPr>
        <w:pStyle w:val="Titre3"/>
      </w:pPr>
      <w:bookmarkStart w:id="4" w:name="_Toc367805841"/>
      <w:bookmarkStart w:id="5" w:name="_Toc367806040"/>
      <w:bookmarkStart w:id="6" w:name="_Toc400435122"/>
      <w:r>
        <w:t>Liaisons entre solides</w:t>
      </w:r>
      <w:bookmarkEnd w:id="4"/>
      <w:bookmarkEnd w:id="5"/>
      <w:bookmarkEnd w:id="6"/>
    </w:p>
    <w:p w:rsidR="008E6DB2" w:rsidRDefault="008E6DB2" w:rsidP="00154F10">
      <w:pPr>
        <w:pStyle w:val="Titre4"/>
      </w:pPr>
      <w:bookmarkStart w:id="7" w:name="_Toc367805842"/>
      <w:bookmarkStart w:id="8" w:name="_Toc367806041"/>
      <w:bookmarkStart w:id="9" w:name="_Toc400435123"/>
      <w:r w:rsidRPr="00154F10">
        <w:t>Degré de liberté</w:t>
      </w:r>
      <w:bookmarkEnd w:id="7"/>
      <w:bookmarkEnd w:id="8"/>
      <w:bookmarkEnd w:id="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4"/>
        <w:gridCol w:w="4142"/>
      </w:tblGrid>
      <w:tr w:rsidR="00154F10" w:rsidTr="00154F10">
        <w:tc>
          <w:tcPr>
            <w:tcW w:w="6204" w:type="dxa"/>
          </w:tcPr>
          <w:p w:rsidR="00154F10" w:rsidRDefault="00154F10" w:rsidP="00154F10">
            <w:r>
              <w:lastRenderedPageBreak/>
              <w:t xml:space="preserve">Considérons un solide parfait </w:t>
            </w:r>
            <w:r w:rsidRPr="00893228">
              <w:rPr>
                <w:b/>
              </w:rPr>
              <w:t>1</w:t>
            </w:r>
            <w:r>
              <w:t xml:space="preserve"> complètement libre par rapport à un solide </w:t>
            </w:r>
            <w:r w:rsidRPr="00893228">
              <w:rPr>
                <w:b/>
              </w:rPr>
              <w:t>0</w:t>
            </w:r>
            <w:r>
              <w:t xml:space="preserve"> (exemple : avion </w:t>
            </w:r>
            <w:r w:rsidRPr="00893228">
              <w:rPr>
                <w:b/>
              </w:rPr>
              <w:t>1</w:t>
            </w:r>
            <w:r>
              <w:t xml:space="preserve"> par rapport au </w:t>
            </w:r>
          </w:p>
          <w:p w:rsidR="00154F10" w:rsidRDefault="00154F10" w:rsidP="00154F10">
            <w:r>
              <w:t xml:space="preserve">sol </w:t>
            </w:r>
            <w:r w:rsidRPr="00893228">
              <w:rPr>
                <w:b/>
              </w:rPr>
              <w:t>0</w:t>
            </w:r>
            <w:r>
              <w:t>). Son déplacement global peut se décomposer en deux déplacements.</w:t>
            </w:r>
          </w:p>
          <w:p w:rsidR="00154F10" w:rsidRDefault="00154F10" w:rsidP="00154F10">
            <w:pPr>
              <w:pStyle w:val="Paragraphedeliste"/>
              <w:numPr>
                <w:ilvl w:val="0"/>
                <w:numId w:val="20"/>
              </w:numPr>
              <w:jc w:val="left"/>
            </w:pPr>
            <w:r w:rsidRPr="00A56EAE">
              <w:t>Rotation : l'orientation</w:t>
            </w:r>
            <w:r>
              <w:t xml:space="preserve"> du solide </w:t>
            </w:r>
            <w:r w:rsidRPr="00A56EAE">
              <w:rPr>
                <w:b/>
              </w:rPr>
              <w:t>1</w:t>
            </w:r>
            <w:r>
              <w:t xml:space="preserve"> change par rapport à </w:t>
            </w:r>
            <w:r w:rsidRPr="00A56EAE">
              <w:rPr>
                <w:b/>
              </w:rPr>
              <w:t>0</w:t>
            </w:r>
            <w:r>
              <w:t>.</w:t>
            </w:r>
          </w:p>
          <w:p w:rsidR="00154F10" w:rsidRDefault="00154F10" w:rsidP="00154F10">
            <w:pPr>
              <w:pStyle w:val="Paragraphedeliste"/>
              <w:numPr>
                <w:ilvl w:val="0"/>
                <w:numId w:val="20"/>
              </w:numPr>
              <w:jc w:val="left"/>
            </w:pPr>
            <w:r w:rsidRPr="00A56EAE">
              <w:t>Translation : le solide</w:t>
            </w:r>
            <w:r>
              <w:t xml:space="preserve"> </w:t>
            </w:r>
            <w:r w:rsidRPr="00A56EAE">
              <w:rPr>
                <w:b/>
              </w:rPr>
              <w:t>1</w:t>
            </w:r>
            <w:r>
              <w:t xml:space="preserve"> garde la </w:t>
            </w:r>
            <w:r w:rsidRPr="00A56EAE">
              <w:t>même orientation</w:t>
            </w:r>
            <w:r>
              <w:t xml:space="preserve"> par rapport à </w:t>
            </w:r>
            <w:r w:rsidRPr="00A56EAE">
              <w:rPr>
                <w:b/>
              </w:rPr>
              <w:t>0</w:t>
            </w:r>
            <w:r>
              <w:t xml:space="preserve"> mais sa </w:t>
            </w:r>
            <w:r w:rsidRPr="00A56EAE">
              <w:t>position</w:t>
            </w:r>
            <w:r>
              <w:t xml:space="preserve"> évolue.</w:t>
            </w:r>
          </w:p>
          <w:p w:rsidR="00154F10" w:rsidRDefault="00154F10" w:rsidP="00154F10">
            <w:r>
              <w:t xml:space="preserve">Le solide </w:t>
            </w:r>
            <w:r w:rsidRPr="00893228">
              <w:rPr>
                <w:b/>
              </w:rPr>
              <w:t>1</w:t>
            </w:r>
            <w:r>
              <w:t xml:space="preserve"> évoluant dans l'espace à trois dimensions, chaque déplacement peut à son tour être décomposé en trois déplacements élémentaires (un sur chaque dimension). On suppose qu'un repère orthonormé direct </w:t>
            </w:r>
            <m:oMath>
              <m:r>
                <m:rPr>
                  <m:scr m:val="script"/>
                </m:rPr>
                <w:rPr>
                  <w:rFonts w:ascii="Cambria Math" w:hAnsi="Cambria Math"/>
                </w:rPr>
                <m:t>R=</m:t>
              </m:r>
              <m:d>
                <m:dPr>
                  <m:ctrlPr>
                    <w:rPr>
                      <w:rFonts w:ascii="Cambria Math" w:hAnsi="Cambria Math"/>
                      <w:i/>
                    </w:rPr>
                  </m:ctrlPr>
                </m:dPr>
                <m:e>
                  <m:r>
                    <w:rPr>
                      <w:rFonts w:ascii="Cambria Math" w:hAnsi="Cambria Math"/>
                    </w:rPr>
                    <m:t>O,</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j</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0</m:t>
                          </m:r>
                        </m:sub>
                      </m:sSub>
                    </m:e>
                  </m:acc>
                </m:e>
              </m:d>
            </m:oMath>
            <w:r>
              <w:t xml:space="preserve"> est lié au solide </w:t>
            </w:r>
            <w:r w:rsidRPr="00893228">
              <w:rPr>
                <w:b/>
              </w:rPr>
              <w:t>0</w:t>
            </w:r>
            <w:r>
              <w:t>.</w:t>
            </w:r>
          </w:p>
          <w:p w:rsidR="00154F10" w:rsidRDefault="00154F10" w:rsidP="00154F10"/>
        </w:tc>
        <w:tc>
          <w:tcPr>
            <w:tcW w:w="4142" w:type="dxa"/>
            <w:vAlign w:val="center"/>
          </w:tcPr>
          <w:p w:rsidR="00154F10" w:rsidRDefault="00154F10" w:rsidP="00154F10">
            <w:pPr>
              <w:jc w:val="center"/>
            </w:pPr>
            <w:r>
              <w:rPr>
                <w:noProof/>
                <w:lang w:eastAsia="fr-FR"/>
              </w:rPr>
              <w:drawing>
                <wp:inline distT="0" distB="0" distL="0" distR="0" wp14:anchorId="2F8AAB9D" wp14:editId="75E66D10">
                  <wp:extent cx="2458193" cy="1731974"/>
                  <wp:effectExtent l="0" t="0" r="0" b="0"/>
                  <wp:docPr id="16" name="Image 16" descr="C:\Enseignements\GitHub\03_Etude_Cinematique_Systemes_Solides_Chaine_Energie_Analyser_Modeliser_Resoudre\05_CinematiqueDuSolide\Cours\png\cess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Enseignements\GitHub\03_Etude_Cinematique_Systemes_Solides_Chaine_Energie_Analyser_Modeliser_Resoudre\05_CinematiqueDuSolide\Cours\png\cessn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2240" cy="1734825"/>
                          </a:xfrm>
                          <a:prstGeom prst="rect">
                            <a:avLst/>
                          </a:prstGeom>
                          <a:noFill/>
                          <a:ln>
                            <a:noFill/>
                          </a:ln>
                        </pic:spPr>
                      </pic:pic>
                    </a:graphicData>
                  </a:graphic>
                </wp:inline>
              </w:drawing>
            </w:r>
          </w:p>
        </w:tc>
      </w:tr>
    </w:tbl>
    <w:tbl>
      <w:tblPr>
        <w:tblW w:w="0" w:type="auto"/>
        <w:tblLayout w:type="fixed"/>
        <w:tblCellMar>
          <w:left w:w="70" w:type="dxa"/>
          <w:right w:w="70" w:type="dxa"/>
        </w:tblCellMar>
        <w:tblLook w:val="0000" w:firstRow="0" w:lastRow="0" w:firstColumn="0" w:lastColumn="0" w:noHBand="0" w:noVBand="0"/>
      </w:tblPr>
      <w:tblGrid>
        <w:gridCol w:w="4889"/>
        <w:gridCol w:w="1844"/>
        <w:gridCol w:w="3045"/>
      </w:tblGrid>
      <w:tr w:rsidR="008E6DB2" w:rsidTr="00154F10">
        <w:tc>
          <w:tcPr>
            <w:tcW w:w="4889" w:type="dxa"/>
          </w:tcPr>
          <w:p w:rsidR="008E6DB2" w:rsidRPr="00D1217E" w:rsidRDefault="008E6DB2" w:rsidP="00370C4B">
            <w:r w:rsidRPr="00D1217E">
              <w:t xml:space="preserve">La </w:t>
            </w:r>
            <w:r w:rsidRPr="00D1217E">
              <w:rPr>
                <w:b/>
              </w:rPr>
              <w:t>rotation</w:t>
            </w:r>
            <w:r w:rsidRPr="00D1217E">
              <w:t xml:space="preserve"> se décompose donc en :</w:t>
            </w:r>
          </w:p>
          <w:p w:rsidR="008E6DB2" w:rsidRPr="00370C4B" w:rsidRDefault="008E6DB2" w:rsidP="00370C4B">
            <w:pPr>
              <w:pStyle w:val="Paragraphedeliste"/>
              <w:numPr>
                <w:ilvl w:val="0"/>
                <w:numId w:val="24"/>
              </w:numPr>
              <w:rPr>
                <w:vertAlign w:val="subscript"/>
              </w:rPr>
            </w:pPr>
            <w:r w:rsidRPr="00D1217E">
              <w:t xml:space="preserve">une rotation autour de </w:t>
            </w:r>
            <m:oMath>
              <m:acc>
                <m:accPr>
                  <m:chr m:val="⃗"/>
                  <m:ctrlPr>
                    <w:rPr>
                      <w:rFonts w:ascii="Cambria Math" w:hAnsi="Cambria Math"/>
                      <w:i/>
                      <w:spacing w:val="4"/>
                      <w:sz w:val="20"/>
                      <w:lang w:eastAsia="fr-FR"/>
                    </w:rPr>
                  </m:ctrlPr>
                </m:accPr>
                <m:e>
                  <m:r>
                    <w:rPr>
                      <w:rFonts w:ascii="Cambria Math" w:hAnsi="Cambria Math"/>
                    </w:rPr>
                    <m:t>i</m:t>
                  </m:r>
                </m:e>
              </m:acc>
            </m:oMath>
            <w:r w:rsidRPr="00D1217E">
              <w:t xml:space="preserve"> : </w:t>
            </w:r>
            <w:proofErr w:type="spellStart"/>
            <w:r w:rsidRPr="00D1217E">
              <w:t>R</w:t>
            </w:r>
            <w:r w:rsidRPr="00370C4B">
              <w:rPr>
                <w:vertAlign w:val="subscript"/>
              </w:rPr>
              <w:t>x</w:t>
            </w:r>
            <w:proofErr w:type="spellEnd"/>
          </w:p>
          <w:p w:rsidR="008E6DB2" w:rsidRPr="00370C4B" w:rsidRDefault="00154F10" w:rsidP="00370C4B">
            <w:pPr>
              <w:pStyle w:val="Paragraphedeliste"/>
              <w:numPr>
                <w:ilvl w:val="0"/>
                <w:numId w:val="24"/>
              </w:numPr>
              <w:rPr>
                <w:vertAlign w:val="subscript"/>
              </w:rPr>
            </w:pPr>
            <w:r>
              <w:t xml:space="preserve">une rotation autour de </w:t>
            </w:r>
            <m:oMath>
              <m:acc>
                <m:accPr>
                  <m:chr m:val="⃗"/>
                  <m:ctrlPr>
                    <w:rPr>
                      <w:rFonts w:ascii="Cambria Math" w:hAnsi="Cambria Math"/>
                      <w:i/>
                      <w:spacing w:val="4"/>
                      <w:sz w:val="20"/>
                      <w:lang w:eastAsia="fr-FR"/>
                    </w:rPr>
                  </m:ctrlPr>
                </m:accPr>
                <m:e>
                  <m:r>
                    <w:rPr>
                      <w:rFonts w:ascii="Cambria Math" w:hAnsi="Cambria Math"/>
                    </w:rPr>
                    <m:t>j</m:t>
                  </m:r>
                </m:e>
              </m:acc>
            </m:oMath>
            <w:r w:rsidR="008E6DB2" w:rsidRPr="00D1217E">
              <w:t xml:space="preserve"> : </w:t>
            </w:r>
            <w:proofErr w:type="spellStart"/>
            <w:r w:rsidR="008E6DB2" w:rsidRPr="00D1217E">
              <w:t>R</w:t>
            </w:r>
            <w:r w:rsidR="008E6DB2" w:rsidRPr="00370C4B">
              <w:rPr>
                <w:vertAlign w:val="subscript"/>
              </w:rPr>
              <w:t>y</w:t>
            </w:r>
            <w:proofErr w:type="spellEnd"/>
          </w:p>
          <w:p w:rsidR="008E6DB2" w:rsidRPr="00370C4B" w:rsidRDefault="00154F10" w:rsidP="00370C4B">
            <w:pPr>
              <w:pStyle w:val="Paragraphedeliste"/>
              <w:numPr>
                <w:ilvl w:val="0"/>
                <w:numId w:val="24"/>
              </w:numPr>
              <w:rPr>
                <w:vertAlign w:val="subscript"/>
              </w:rPr>
            </w:pPr>
            <w:r>
              <w:t xml:space="preserve">une rotation autour de </w:t>
            </w:r>
            <m:oMath>
              <m:acc>
                <m:accPr>
                  <m:chr m:val="⃗"/>
                  <m:ctrlPr>
                    <w:rPr>
                      <w:rFonts w:ascii="Cambria Math" w:hAnsi="Cambria Math"/>
                      <w:i/>
                      <w:spacing w:val="4"/>
                      <w:sz w:val="20"/>
                      <w:lang w:eastAsia="fr-FR"/>
                    </w:rPr>
                  </m:ctrlPr>
                </m:accPr>
                <m:e>
                  <m:r>
                    <w:rPr>
                      <w:rFonts w:ascii="Cambria Math" w:hAnsi="Cambria Math"/>
                    </w:rPr>
                    <m:t>k</m:t>
                  </m:r>
                </m:e>
              </m:acc>
            </m:oMath>
            <w:r w:rsidR="008E6DB2" w:rsidRPr="00D1217E">
              <w:t xml:space="preserve"> : </w:t>
            </w:r>
            <w:proofErr w:type="spellStart"/>
            <w:r w:rsidR="008E6DB2" w:rsidRPr="00D1217E">
              <w:t>R</w:t>
            </w:r>
            <w:r w:rsidR="008E6DB2" w:rsidRPr="00370C4B">
              <w:rPr>
                <w:vertAlign w:val="subscript"/>
              </w:rPr>
              <w:t>z</w:t>
            </w:r>
            <w:proofErr w:type="spellEnd"/>
          </w:p>
        </w:tc>
        <w:tc>
          <w:tcPr>
            <w:tcW w:w="4889" w:type="dxa"/>
            <w:gridSpan w:val="2"/>
          </w:tcPr>
          <w:p w:rsidR="008E6DB2" w:rsidRPr="00D1217E" w:rsidRDefault="008E6DB2" w:rsidP="00370C4B">
            <w:r w:rsidRPr="00D1217E">
              <w:t xml:space="preserve">La </w:t>
            </w:r>
            <w:r w:rsidRPr="00D1217E">
              <w:rPr>
                <w:b/>
              </w:rPr>
              <w:t>translation</w:t>
            </w:r>
            <w:r w:rsidRPr="00D1217E">
              <w:t xml:space="preserve"> se décompose donc en :</w:t>
            </w:r>
          </w:p>
          <w:p w:rsidR="008E6DB2" w:rsidRPr="00370C4B" w:rsidRDefault="008E6DB2" w:rsidP="00370C4B">
            <w:pPr>
              <w:pStyle w:val="Paragraphedeliste"/>
              <w:numPr>
                <w:ilvl w:val="0"/>
                <w:numId w:val="23"/>
              </w:numPr>
              <w:rPr>
                <w:rFonts w:asciiTheme="minorHAnsi" w:hAnsiTheme="minorHAnsi"/>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i</m:t>
                  </m:r>
                </m:e>
              </m:acc>
            </m:oMath>
            <w:r w:rsidRPr="00370C4B">
              <w:rPr>
                <w:rFonts w:asciiTheme="minorHAnsi" w:hAnsiTheme="minorHAnsi"/>
              </w:rPr>
              <w:t xml:space="preserve"> : </w:t>
            </w:r>
            <w:proofErr w:type="spellStart"/>
            <w:r w:rsidRPr="00370C4B">
              <w:rPr>
                <w:rFonts w:asciiTheme="minorHAnsi" w:hAnsiTheme="minorHAnsi"/>
              </w:rPr>
              <w:t>T</w:t>
            </w:r>
            <w:r w:rsidRPr="00370C4B">
              <w:rPr>
                <w:rFonts w:asciiTheme="minorHAnsi" w:hAnsiTheme="minorHAnsi"/>
                <w:vertAlign w:val="subscript"/>
              </w:rPr>
              <w:t>x</w:t>
            </w:r>
            <w:proofErr w:type="spellEnd"/>
          </w:p>
          <w:p w:rsidR="008E6DB2" w:rsidRPr="00370C4B" w:rsidRDefault="00154F10" w:rsidP="00370C4B">
            <w:pPr>
              <w:pStyle w:val="Paragraphedeliste"/>
              <w:numPr>
                <w:ilvl w:val="0"/>
                <w:numId w:val="23"/>
              </w:numPr>
              <w:rPr>
                <w:rFonts w:asciiTheme="minorHAnsi" w:hAnsiTheme="minorHAnsi"/>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j</m:t>
                  </m:r>
                </m:e>
              </m:acc>
            </m:oMath>
            <w:r w:rsidR="008E6DB2" w:rsidRPr="00370C4B">
              <w:rPr>
                <w:rFonts w:asciiTheme="minorHAnsi" w:hAnsiTheme="minorHAnsi"/>
              </w:rPr>
              <w:t xml:space="preserve"> : </w:t>
            </w:r>
            <w:proofErr w:type="spellStart"/>
            <w:r w:rsidR="008E6DB2" w:rsidRPr="00370C4B">
              <w:rPr>
                <w:rFonts w:asciiTheme="minorHAnsi" w:hAnsiTheme="minorHAnsi"/>
              </w:rPr>
              <w:t>T</w:t>
            </w:r>
            <w:r w:rsidR="008E6DB2" w:rsidRPr="00370C4B">
              <w:rPr>
                <w:rFonts w:asciiTheme="minorHAnsi" w:hAnsiTheme="minorHAnsi"/>
                <w:vertAlign w:val="subscript"/>
              </w:rPr>
              <w:t>y</w:t>
            </w:r>
            <w:proofErr w:type="spellEnd"/>
          </w:p>
          <w:p w:rsidR="008E6DB2" w:rsidRPr="00370C4B" w:rsidRDefault="008E6DB2" w:rsidP="00370C4B">
            <w:pPr>
              <w:pStyle w:val="Paragraphedeliste"/>
              <w:numPr>
                <w:ilvl w:val="0"/>
                <w:numId w:val="23"/>
              </w:numPr>
              <w:rPr>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k</m:t>
                  </m:r>
                </m:e>
              </m:acc>
            </m:oMath>
            <w:r w:rsidRPr="00370C4B">
              <w:rPr>
                <w:rFonts w:asciiTheme="minorHAnsi" w:hAnsiTheme="minorHAnsi"/>
              </w:rPr>
              <w:t xml:space="preserve"> : </w:t>
            </w:r>
            <w:proofErr w:type="spellStart"/>
            <w:r w:rsidRPr="00370C4B">
              <w:rPr>
                <w:rFonts w:asciiTheme="minorHAnsi" w:hAnsiTheme="minorHAnsi"/>
              </w:rPr>
              <w:t>T</w:t>
            </w:r>
            <w:r w:rsidRPr="00370C4B">
              <w:rPr>
                <w:rFonts w:asciiTheme="minorHAnsi" w:hAnsiTheme="minorHAnsi"/>
                <w:vertAlign w:val="subscript"/>
              </w:rPr>
              <w:t>z</w:t>
            </w:r>
            <w:proofErr w:type="spellEnd"/>
          </w:p>
        </w:tc>
      </w:tr>
      <w:tr w:rsidR="00154F10" w:rsidRPr="00FF4A72" w:rsidTr="00154F10">
        <w:tc>
          <w:tcPr>
            <w:tcW w:w="6733" w:type="dxa"/>
            <w:gridSpan w:val="2"/>
            <w:vAlign w:val="center"/>
          </w:tcPr>
          <w:p w:rsidR="00154F10" w:rsidRPr="00FF4A72" w:rsidRDefault="00154F10" w:rsidP="00370C4B">
            <w:pPr>
              <w:rPr>
                <w:rFonts w:asciiTheme="minorHAnsi" w:hAnsiTheme="minorHAnsi"/>
              </w:rPr>
            </w:pPr>
            <w:r w:rsidRPr="00FF4A72">
              <w:rPr>
                <w:rFonts w:asciiTheme="minorHAnsi" w:hAnsiTheme="minorHAnsi"/>
              </w:rPr>
              <w:t>Ces six quantités (</w:t>
            </w:r>
            <w:proofErr w:type="spellStart"/>
            <w:r w:rsidRPr="00FF4A72">
              <w:rPr>
                <w:rFonts w:asciiTheme="minorHAnsi" w:hAnsiTheme="minorHAnsi"/>
              </w:rPr>
              <w:t>R</w:t>
            </w:r>
            <w:r w:rsidRPr="00FF4A72">
              <w:rPr>
                <w:rFonts w:asciiTheme="minorHAnsi" w:hAnsiTheme="minorHAnsi"/>
                <w:vertAlign w:val="subscript"/>
              </w:rPr>
              <w:t>x</w:t>
            </w:r>
            <w:proofErr w:type="spellEnd"/>
            <w:r w:rsidRPr="00FF4A72">
              <w:rPr>
                <w:rFonts w:asciiTheme="minorHAnsi" w:hAnsiTheme="minorHAnsi"/>
              </w:rPr>
              <w:t xml:space="preserve">, </w:t>
            </w:r>
            <w:proofErr w:type="spellStart"/>
            <w:r w:rsidRPr="00FF4A72">
              <w:rPr>
                <w:rFonts w:asciiTheme="minorHAnsi" w:hAnsiTheme="minorHAnsi"/>
              </w:rPr>
              <w:t>R</w:t>
            </w:r>
            <w:r w:rsidRPr="00FF4A72">
              <w:rPr>
                <w:rFonts w:asciiTheme="minorHAnsi" w:hAnsiTheme="minorHAnsi"/>
                <w:vertAlign w:val="subscript"/>
              </w:rPr>
              <w:t>y</w:t>
            </w:r>
            <w:proofErr w:type="spellEnd"/>
            <w:r w:rsidRPr="00FF4A72">
              <w:rPr>
                <w:rFonts w:asciiTheme="minorHAnsi" w:hAnsiTheme="minorHAnsi"/>
              </w:rPr>
              <w:t xml:space="preserve">, </w:t>
            </w:r>
            <w:proofErr w:type="spellStart"/>
            <w:r w:rsidRPr="00FF4A72">
              <w:rPr>
                <w:rFonts w:asciiTheme="minorHAnsi" w:hAnsiTheme="minorHAnsi"/>
              </w:rPr>
              <w:t>R</w:t>
            </w:r>
            <w:r w:rsidRPr="00FF4A72">
              <w:rPr>
                <w:rFonts w:asciiTheme="minorHAnsi" w:hAnsiTheme="minorHAnsi"/>
                <w:vertAlign w:val="subscript"/>
              </w:rPr>
              <w:t>z</w:t>
            </w:r>
            <w:proofErr w:type="spellEnd"/>
            <w:r w:rsidRPr="00FF4A72">
              <w:rPr>
                <w:rFonts w:asciiTheme="minorHAnsi" w:hAnsiTheme="minorHAnsi"/>
              </w:rPr>
              <w:t xml:space="preserve">, </w:t>
            </w:r>
            <w:proofErr w:type="spellStart"/>
            <w:r w:rsidRPr="00FF4A72">
              <w:rPr>
                <w:rFonts w:asciiTheme="minorHAnsi" w:hAnsiTheme="minorHAnsi"/>
              </w:rPr>
              <w:t>T</w:t>
            </w:r>
            <w:r w:rsidRPr="00FF4A72">
              <w:rPr>
                <w:rFonts w:asciiTheme="minorHAnsi" w:hAnsiTheme="minorHAnsi"/>
                <w:vertAlign w:val="subscript"/>
              </w:rPr>
              <w:t>x</w:t>
            </w:r>
            <w:proofErr w:type="spellEnd"/>
            <w:r w:rsidRPr="00FF4A72">
              <w:rPr>
                <w:rFonts w:asciiTheme="minorHAnsi" w:hAnsiTheme="minorHAnsi"/>
              </w:rPr>
              <w:t xml:space="preserve">, </w:t>
            </w:r>
            <w:proofErr w:type="spellStart"/>
            <w:r w:rsidRPr="00FF4A72">
              <w:rPr>
                <w:rFonts w:asciiTheme="minorHAnsi" w:hAnsiTheme="minorHAnsi"/>
              </w:rPr>
              <w:t>T</w:t>
            </w:r>
            <w:r w:rsidRPr="00FF4A72">
              <w:rPr>
                <w:rFonts w:asciiTheme="minorHAnsi" w:hAnsiTheme="minorHAnsi"/>
                <w:vertAlign w:val="subscript"/>
              </w:rPr>
              <w:t>y</w:t>
            </w:r>
            <w:proofErr w:type="spellEnd"/>
            <w:r w:rsidRPr="00FF4A72">
              <w:rPr>
                <w:rFonts w:asciiTheme="minorHAnsi" w:hAnsiTheme="minorHAnsi"/>
              </w:rPr>
              <w:t xml:space="preserve">, </w:t>
            </w:r>
            <w:proofErr w:type="spellStart"/>
            <w:proofErr w:type="gramStart"/>
            <w:r w:rsidRPr="00FF4A72">
              <w:rPr>
                <w:rFonts w:asciiTheme="minorHAnsi" w:hAnsiTheme="minorHAnsi"/>
              </w:rPr>
              <w:t>T</w:t>
            </w:r>
            <w:r w:rsidRPr="00FF4A72">
              <w:rPr>
                <w:rFonts w:asciiTheme="minorHAnsi" w:hAnsiTheme="minorHAnsi"/>
                <w:vertAlign w:val="subscript"/>
              </w:rPr>
              <w:t>z</w:t>
            </w:r>
            <w:proofErr w:type="spellEnd"/>
            <w:r w:rsidRPr="00FF4A72">
              <w:rPr>
                <w:rFonts w:asciiTheme="minorHAnsi" w:hAnsiTheme="minorHAnsi"/>
                <w:vertAlign w:val="subscript"/>
              </w:rPr>
              <w:t xml:space="preserve"> </w:t>
            </w:r>
            <w:r w:rsidRPr="00FF4A72">
              <w:rPr>
                <w:rFonts w:asciiTheme="minorHAnsi" w:hAnsiTheme="minorHAnsi"/>
              </w:rPr>
              <w:t>)</w:t>
            </w:r>
            <w:proofErr w:type="gramEnd"/>
            <w:r w:rsidRPr="00FF4A72">
              <w:rPr>
                <w:rFonts w:asciiTheme="minorHAnsi" w:hAnsiTheme="minorHAnsi"/>
              </w:rPr>
              <w:t xml:space="preserve"> sont appelées </w:t>
            </w:r>
            <w:r w:rsidRPr="00FF4A72">
              <w:rPr>
                <w:rStyle w:val="normalrougeCar"/>
                <w:rFonts w:asciiTheme="minorHAnsi" w:hAnsiTheme="minorHAnsi"/>
              </w:rPr>
              <w:t>degrés de liberté (</w:t>
            </w:r>
            <w:proofErr w:type="spellStart"/>
            <w:r w:rsidRPr="00FF4A72">
              <w:rPr>
                <w:rStyle w:val="normalrougeCar"/>
                <w:rFonts w:asciiTheme="minorHAnsi" w:hAnsiTheme="minorHAnsi"/>
              </w:rPr>
              <w:t>ddl</w:t>
            </w:r>
            <w:proofErr w:type="spellEnd"/>
            <w:r w:rsidRPr="00FF4A72">
              <w:rPr>
                <w:rStyle w:val="normalrougeCar"/>
                <w:rFonts w:asciiTheme="minorHAnsi" w:hAnsiTheme="minorHAnsi"/>
              </w:rPr>
              <w:t xml:space="preserve">) du solide </w:t>
            </w:r>
            <w:r w:rsidRPr="00FF4A72">
              <w:rPr>
                <w:rStyle w:val="normalrougeCar"/>
                <w:rFonts w:asciiTheme="minorHAnsi" w:hAnsiTheme="minorHAnsi"/>
                <w:b/>
              </w:rPr>
              <w:t>1</w:t>
            </w:r>
            <w:r w:rsidRPr="00FF4A72">
              <w:rPr>
                <w:rStyle w:val="normalrougeCar"/>
                <w:rFonts w:asciiTheme="minorHAnsi" w:hAnsiTheme="minorHAnsi"/>
              </w:rPr>
              <w:t xml:space="preserve"> par rapport au solide</w:t>
            </w:r>
            <w:r w:rsidRPr="00FF4A72">
              <w:rPr>
                <w:rStyle w:val="normalrougeCar"/>
                <w:rFonts w:asciiTheme="minorHAnsi" w:hAnsiTheme="minorHAnsi"/>
                <w:b/>
              </w:rPr>
              <w:t xml:space="preserve"> 0</w:t>
            </w:r>
            <w:r w:rsidRPr="00FF4A72">
              <w:rPr>
                <w:rStyle w:val="normalrougeCar"/>
                <w:rFonts w:asciiTheme="minorHAnsi" w:hAnsiTheme="minorHAnsi"/>
              </w:rPr>
              <w:t>.</w:t>
            </w:r>
          </w:p>
          <w:p w:rsidR="00154F10" w:rsidRPr="00FF4A72" w:rsidRDefault="00154F10" w:rsidP="00370C4B">
            <w:pPr>
              <w:rPr>
                <w:rFonts w:asciiTheme="minorHAnsi" w:hAnsiTheme="minorHAnsi"/>
              </w:rPr>
            </w:pPr>
          </w:p>
          <w:p w:rsidR="00154F10" w:rsidRPr="00FF4A72" w:rsidRDefault="00154F10" w:rsidP="00370C4B">
            <w:pPr>
              <w:rPr>
                <w:rFonts w:asciiTheme="minorHAnsi" w:hAnsiTheme="minorHAnsi"/>
              </w:rPr>
            </w:pPr>
            <w:r w:rsidRPr="00FF4A72">
              <w:rPr>
                <w:rFonts w:asciiTheme="minorHAnsi" w:hAnsiTheme="minorHAnsi"/>
              </w:rPr>
              <w:t xml:space="preserve">Les degrés de liberté sont </w:t>
            </w:r>
            <w:r w:rsidRPr="00FF4A72">
              <w:rPr>
                <w:rStyle w:val="normalrougeCar"/>
                <w:rFonts w:asciiTheme="minorHAnsi" w:hAnsiTheme="minorHAnsi"/>
                <w:b/>
              </w:rPr>
              <w:t>indépendants</w:t>
            </w:r>
            <w:r w:rsidRPr="00FF4A72">
              <w:rPr>
                <w:rFonts w:asciiTheme="minorHAnsi" w:hAnsiTheme="minorHAnsi"/>
              </w:rPr>
              <w:t xml:space="preserve"> les uns par rapport aux autres. Par exemple la translation suivant x peut s'effectuer sans aucune translation suivant y ou z.</w:t>
            </w:r>
          </w:p>
          <w:p w:rsidR="00154F10" w:rsidRPr="00FF4A72" w:rsidRDefault="00154F10" w:rsidP="00370C4B">
            <w:pPr>
              <w:rPr>
                <w:rFonts w:asciiTheme="minorHAnsi" w:hAnsiTheme="minorHAnsi"/>
              </w:rPr>
            </w:pPr>
          </w:p>
        </w:tc>
        <w:tc>
          <w:tcPr>
            <w:tcW w:w="3045" w:type="dxa"/>
            <w:vAlign w:val="center"/>
          </w:tcPr>
          <w:p w:rsidR="00154F10" w:rsidRPr="00FF4A72" w:rsidRDefault="00D31A5D" w:rsidP="00370C4B">
            <w:pPr>
              <w:rPr>
                <w:rFonts w:asciiTheme="minorHAnsi" w:hAnsiTheme="minorHAnsi"/>
              </w:rPr>
            </w:pPr>
            <w:r w:rsidRPr="00FF4A72">
              <w:rPr>
                <w:rFonts w:asciiTheme="minorHAnsi" w:hAnsiTheme="minorHAnsi"/>
                <w:noProof/>
                <w:lang w:eastAsia="fr-FR"/>
              </w:rPr>
              <mc:AlternateContent>
                <mc:Choice Requires="wpc">
                  <w:drawing>
                    <wp:inline distT="0" distB="0" distL="0" distR="0" wp14:anchorId="23F30682" wp14:editId="3D4D8145">
                      <wp:extent cx="1335405" cy="1318895"/>
                      <wp:effectExtent l="2540" t="5080" r="0" b="0"/>
                      <wp:docPr id="216" name="Zone de dessin 2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 name="Rectangle 218"/>
                              <wps:cNvSpPr>
                                <a:spLocks noChangeArrowheads="1"/>
                              </wps:cNvSpPr>
                              <wps:spPr bwMode="auto">
                                <a:xfrm>
                                  <a:off x="621303" y="161255"/>
                                  <a:ext cx="14712" cy="59409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Freeform 219"/>
                              <wps:cNvSpPr>
                                <a:spLocks/>
                              </wps:cNvSpPr>
                              <wps:spPr bwMode="auto">
                                <a:xfrm>
                                  <a:off x="604893" y="157294"/>
                                  <a:ext cx="46966" cy="18106"/>
                                </a:xfrm>
                                <a:custGeom>
                                  <a:avLst/>
                                  <a:gdLst>
                                    <a:gd name="T0" fmla="*/ 0 w 83"/>
                                    <a:gd name="T1" fmla="*/ 32 h 32"/>
                                    <a:gd name="T2" fmla="*/ 83 w 83"/>
                                    <a:gd name="T3" fmla="*/ 32 h 32"/>
                                    <a:gd name="T4" fmla="*/ 42 w 83"/>
                                    <a:gd name="T5" fmla="*/ 0 h 32"/>
                                    <a:gd name="T6" fmla="*/ 0 w 83"/>
                                    <a:gd name="T7" fmla="*/ 32 h 32"/>
                                  </a:gdLst>
                                  <a:ahLst/>
                                  <a:cxnLst>
                                    <a:cxn ang="0">
                                      <a:pos x="T0" y="T1"/>
                                    </a:cxn>
                                    <a:cxn ang="0">
                                      <a:pos x="T2" y="T3"/>
                                    </a:cxn>
                                    <a:cxn ang="0">
                                      <a:pos x="T4" y="T5"/>
                                    </a:cxn>
                                    <a:cxn ang="0">
                                      <a:pos x="T6" y="T7"/>
                                    </a:cxn>
                                  </a:cxnLst>
                                  <a:rect l="0" t="0" r="r" b="b"/>
                                  <a:pathLst>
                                    <a:path w="83" h="32">
                                      <a:moveTo>
                                        <a:pt x="0" y="32"/>
                                      </a:moveTo>
                                      <a:lnTo>
                                        <a:pt x="83" y="32"/>
                                      </a:lnTo>
                                      <a:lnTo>
                                        <a:pt x="42" y="0"/>
                                      </a:lnTo>
                                      <a:lnTo>
                                        <a:pt x="0"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20"/>
                              <wps:cNvSpPr>
                                <a:spLocks/>
                              </wps:cNvSpPr>
                              <wps:spPr bwMode="auto">
                                <a:xfrm>
                                  <a:off x="597537" y="128438"/>
                                  <a:ext cx="61678" cy="59975"/>
                                </a:xfrm>
                                <a:custGeom>
                                  <a:avLst/>
                                  <a:gdLst>
                                    <a:gd name="T0" fmla="*/ 0 w 109"/>
                                    <a:gd name="T1" fmla="*/ 106 h 106"/>
                                    <a:gd name="T2" fmla="*/ 55 w 109"/>
                                    <a:gd name="T3" fmla="*/ 0 h 106"/>
                                    <a:gd name="T4" fmla="*/ 109 w 109"/>
                                    <a:gd name="T5" fmla="*/ 106 h 106"/>
                                    <a:gd name="T6" fmla="*/ 55 w 109"/>
                                    <a:gd name="T7" fmla="*/ 51 h 106"/>
                                    <a:gd name="T8" fmla="*/ 0 w 109"/>
                                    <a:gd name="T9" fmla="*/ 106 h 106"/>
                                  </a:gdLst>
                                  <a:ahLst/>
                                  <a:cxnLst>
                                    <a:cxn ang="0">
                                      <a:pos x="T0" y="T1"/>
                                    </a:cxn>
                                    <a:cxn ang="0">
                                      <a:pos x="T2" y="T3"/>
                                    </a:cxn>
                                    <a:cxn ang="0">
                                      <a:pos x="T4" y="T5"/>
                                    </a:cxn>
                                    <a:cxn ang="0">
                                      <a:pos x="T6" y="T7"/>
                                    </a:cxn>
                                    <a:cxn ang="0">
                                      <a:pos x="T8" y="T9"/>
                                    </a:cxn>
                                  </a:cxnLst>
                                  <a:rect l="0" t="0" r="r" b="b"/>
                                  <a:pathLst>
                                    <a:path w="109" h="106">
                                      <a:moveTo>
                                        <a:pt x="0" y="106"/>
                                      </a:moveTo>
                                      <a:lnTo>
                                        <a:pt x="55" y="0"/>
                                      </a:lnTo>
                                      <a:lnTo>
                                        <a:pt x="109" y="106"/>
                                      </a:lnTo>
                                      <a:lnTo>
                                        <a:pt x="55" y="51"/>
                                      </a:lnTo>
                                      <a:lnTo>
                                        <a:pt x="0"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21"/>
                              <wps:cNvSpPr>
                                <a:spLocks/>
                              </wps:cNvSpPr>
                              <wps:spPr bwMode="auto">
                                <a:xfrm>
                                  <a:off x="570376" y="114293"/>
                                  <a:ext cx="115999" cy="110332"/>
                                </a:xfrm>
                                <a:custGeom>
                                  <a:avLst/>
                                  <a:gdLst>
                                    <a:gd name="T0" fmla="*/ 39 w 205"/>
                                    <a:gd name="T1" fmla="*/ 121 h 195"/>
                                    <a:gd name="T2" fmla="*/ 61 w 205"/>
                                    <a:gd name="T3" fmla="*/ 137 h 195"/>
                                    <a:gd name="T4" fmla="*/ 116 w 205"/>
                                    <a:gd name="T5" fmla="*/ 32 h 195"/>
                                    <a:gd name="T6" fmla="*/ 90 w 205"/>
                                    <a:gd name="T7" fmla="*/ 32 h 195"/>
                                    <a:gd name="T8" fmla="*/ 144 w 205"/>
                                    <a:gd name="T9" fmla="*/ 137 h 195"/>
                                    <a:gd name="T10" fmla="*/ 167 w 205"/>
                                    <a:gd name="T11" fmla="*/ 121 h 195"/>
                                    <a:gd name="T12" fmla="*/ 103 w 205"/>
                                    <a:gd name="T13" fmla="*/ 60 h 195"/>
                                    <a:gd name="T14" fmla="*/ 39 w 205"/>
                                    <a:gd name="T15" fmla="*/ 121 h 195"/>
                                    <a:gd name="T16" fmla="*/ 0 w 205"/>
                                    <a:gd name="T17" fmla="*/ 195 h 195"/>
                                    <a:gd name="T18" fmla="*/ 112 w 205"/>
                                    <a:gd name="T19" fmla="*/ 86 h 195"/>
                                    <a:gd name="T20" fmla="*/ 93 w 205"/>
                                    <a:gd name="T21" fmla="*/ 86 h 195"/>
                                    <a:gd name="T22" fmla="*/ 205 w 205"/>
                                    <a:gd name="T23" fmla="*/ 195 h 195"/>
                                    <a:gd name="T24" fmla="*/ 103 w 205"/>
                                    <a:gd name="T25" fmla="*/ 0 h 195"/>
                                    <a:gd name="T26" fmla="*/ 0 w 205"/>
                                    <a:gd name="T27" fmla="*/ 195 h 195"/>
                                    <a:gd name="T28" fmla="*/ 39 w 205"/>
                                    <a:gd name="T29" fmla="*/ 121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5" h="195">
                                      <a:moveTo>
                                        <a:pt x="39" y="121"/>
                                      </a:moveTo>
                                      <a:lnTo>
                                        <a:pt x="61" y="137"/>
                                      </a:lnTo>
                                      <a:lnTo>
                                        <a:pt x="116" y="32"/>
                                      </a:lnTo>
                                      <a:lnTo>
                                        <a:pt x="90" y="32"/>
                                      </a:lnTo>
                                      <a:lnTo>
                                        <a:pt x="144" y="137"/>
                                      </a:lnTo>
                                      <a:lnTo>
                                        <a:pt x="167" y="121"/>
                                      </a:lnTo>
                                      <a:lnTo>
                                        <a:pt x="103" y="60"/>
                                      </a:lnTo>
                                      <a:lnTo>
                                        <a:pt x="39" y="121"/>
                                      </a:lnTo>
                                      <a:lnTo>
                                        <a:pt x="0" y="195"/>
                                      </a:lnTo>
                                      <a:lnTo>
                                        <a:pt x="112" y="86"/>
                                      </a:lnTo>
                                      <a:lnTo>
                                        <a:pt x="93" y="86"/>
                                      </a:lnTo>
                                      <a:lnTo>
                                        <a:pt x="205" y="195"/>
                                      </a:lnTo>
                                      <a:lnTo>
                                        <a:pt x="103" y="0"/>
                                      </a:lnTo>
                                      <a:lnTo>
                                        <a:pt x="0" y="195"/>
                                      </a:lnTo>
                                      <a:lnTo>
                                        <a:pt x="39"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Rectangle 222"/>
                              <wps:cNvSpPr>
                                <a:spLocks noChangeArrowheads="1"/>
                              </wps:cNvSpPr>
                              <wps:spPr bwMode="auto">
                                <a:xfrm>
                                  <a:off x="628659" y="747996"/>
                                  <a:ext cx="529069" cy="147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Freeform 223"/>
                              <wps:cNvSpPr>
                                <a:spLocks/>
                              </wps:cNvSpPr>
                              <wps:spPr bwMode="auto">
                                <a:xfrm>
                                  <a:off x="1143016" y="731588"/>
                                  <a:ext cx="18107" cy="47528"/>
                                </a:xfrm>
                                <a:custGeom>
                                  <a:avLst/>
                                  <a:gdLst>
                                    <a:gd name="T0" fmla="*/ 0 w 32"/>
                                    <a:gd name="T1" fmla="*/ 0 h 84"/>
                                    <a:gd name="T2" fmla="*/ 0 w 32"/>
                                    <a:gd name="T3" fmla="*/ 84 h 84"/>
                                    <a:gd name="T4" fmla="*/ 32 w 32"/>
                                    <a:gd name="T5" fmla="*/ 42 h 84"/>
                                    <a:gd name="T6" fmla="*/ 0 w 32"/>
                                    <a:gd name="T7" fmla="*/ 0 h 84"/>
                                  </a:gdLst>
                                  <a:ahLst/>
                                  <a:cxnLst>
                                    <a:cxn ang="0">
                                      <a:pos x="T0" y="T1"/>
                                    </a:cxn>
                                    <a:cxn ang="0">
                                      <a:pos x="T2" y="T3"/>
                                    </a:cxn>
                                    <a:cxn ang="0">
                                      <a:pos x="T4" y="T5"/>
                                    </a:cxn>
                                    <a:cxn ang="0">
                                      <a:pos x="T6" y="T7"/>
                                    </a:cxn>
                                  </a:cxnLst>
                                  <a:rect l="0" t="0" r="r" b="b"/>
                                  <a:pathLst>
                                    <a:path w="32" h="84">
                                      <a:moveTo>
                                        <a:pt x="0" y="0"/>
                                      </a:moveTo>
                                      <a:lnTo>
                                        <a:pt x="0" y="84"/>
                                      </a:lnTo>
                                      <a:lnTo>
                                        <a:pt x="32" y="4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24"/>
                              <wps:cNvSpPr>
                                <a:spLocks/>
                              </wps:cNvSpPr>
                              <wps:spPr bwMode="auto">
                                <a:xfrm>
                                  <a:off x="1130567" y="724798"/>
                                  <a:ext cx="59414" cy="59410"/>
                                </a:xfrm>
                                <a:custGeom>
                                  <a:avLst/>
                                  <a:gdLst>
                                    <a:gd name="T0" fmla="*/ 0 w 105"/>
                                    <a:gd name="T1" fmla="*/ 0 h 105"/>
                                    <a:gd name="T2" fmla="*/ 105 w 105"/>
                                    <a:gd name="T3" fmla="*/ 54 h 105"/>
                                    <a:gd name="T4" fmla="*/ 0 w 105"/>
                                    <a:gd name="T5" fmla="*/ 105 h 105"/>
                                    <a:gd name="T6" fmla="*/ 54 w 105"/>
                                    <a:gd name="T7" fmla="*/ 54 h 105"/>
                                    <a:gd name="T8" fmla="*/ 0 w 105"/>
                                    <a:gd name="T9" fmla="*/ 0 h 105"/>
                                  </a:gdLst>
                                  <a:ahLst/>
                                  <a:cxnLst>
                                    <a:cxn ang="0">
                                      <a:pos x="T0" y="T1"/>
                                    </a:cxn>
                                    <a:cxn ang="0">
                                      <a:pos x="T2" y="T3"/>
                                    </a:cxn>
                                    <a:cxn ang="0">
                                      <a:pos x="T4" y="T5"/>
                                    </a:cxn>
                                    <a:cxn ang="0">
                                      <a:pos x="T6" y="T7"/>
                                    </a:cxn>
                                    <a:cxn ang="0">
                                      <a:pos x="T8" y="T9"/>
                                    </a:cxn>
                                  </a:cxnLst>
                                  <a:rect l="0" t="0" r="r" b="b"/>
                                  <a:pathLst>
                                    <a:path w="105" h="105">
                                      <a:moveTo>
                                        <a:pt x="0" y="0"/>
                                      </a:moveTo>
                                      <a:lnTo>
                                        <a:pt x="105" y="54"/>
                                      </a:lnTo>
                                      <a:lnTo>
                                        <a:pt x="0" y="105"/>
                                      </a:lnTo>
                                      <a:lnTo>
                                        <a:pt x="54" y="5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25"/>
                              <wps:cNvSpPr>
                                <a:spLocks/>
                              </wps:cNvSpPr>
                              <wps:spPr bwMode="auto">
                                <a:xfrm>
                                  <a:off x="1092656" y="697639"/>
                                  <a:ext cx="112038" cy="113727"/>
                                </a:xfrm>
                                <a:custGeom>
                                  <a:avLst/>
                                  <a:gdLst>
                                    <a:gd name="T0" fmla="*/ 76 w 198"/>
                                    <a:gd name="T1" fmla="*/ 38 h 201"/>
                                    <a:gd name="T2" fmla="*/ 60 w 198"/>
                                    <a:gd name="T3" fmla="*/ 60 h 201"/>
                                    <a:gd name="T4" fmla="*/ 166 w 198"/>
                                    <a:gd name="T5" fmla="*/ 115 h 201"/>
                                    <a:gd name="T6" fmla="*/ 166 w 198"/>
                                    <a:gd name="T7" fmla="*/ 89 h 201"/>
                                    <a:gd name="T8" fmla="*/ 60 w 198"/>
                                    <a:gd name="T9" fmla="*/ 141 h 201"/>
                                    <a:gd name="T10" fmla="*/ 76 w 198"/>
                                    <a:gd name="T11" fmla="*/ 163 h 201"/>
                                    <a:gd name="T12" fmla="*/ 137 w 198"/>
                                    <a:gd name="T13" fmla="*/ 102 h 201"/>
                                    <a:gd name="T14" fmla="*/ 76 w 198"/>
                                    <a:gd name="T15" fmla="*/ 38 h 201"/>
                                    <a:gd name="T16" fmla="*/ 3 w 198"/>
                                    <a:gd name="T17" fmla="*/ 0 h 201"/>
                                    <a:gd name="T18" fmla="*/ 112 w 198"/>
                                    <a:gd name="T19" fmla="*/ 112 h 201"/>
                                    <a:gd name="T20" fmla="*/ 112 w 198"/>
                                    <a:gd name="T21" fmla="*/ 93 h 201"/>
                                    <a:gd name="T22" fmla="*/ 0 w 198"/>
                                    <a:gd name="T23" fmla="*/ 201 h 201"/>
                                    <a:gd name="T24" fmla="*/ 198 w 198"/>
                                    <a:gd name="T25" fmla="*/ 102 h 201"/>
                                    <a:gd name="T26" fmla="*/ 3 w 198"/>
                                    <a:gd name="T27" fmla="*/ 0 h 201"/>
                                    <a:gd name="T28" fmla="*/ 76 w 198"/>
                                    <a:gd name="T29" fmla="*/ 38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8" h="201">
                                      <a:moveTo>
                                        <a:pt x="76" y="38"/>
                                      </a:moveTo>
                                      <a:lnTo>
                                        <a:pt x="60" y="60"/>
                                      </a:lnTo>
                                      <a:lnTo>
                                        <a:pt x="166" y="115"/>
                                      </a:lnTo>
                                      <a:lnTo>
                                        <a:pt x="166" y="89"/>
                                      </a:lnTo>
                                      <a:lnTo>
                                        <a:pt x="60" y="141"/>
                                      </a:lnTo>
                                      <a:lnTo>
                                        <a:pt x="76" y="163"/>
                                      </a:lnTo>
                                      <a:lnTo>
                                        <a:pt x="137" y="102"/>
                                      </a:lnTo>
                                      <a:lnTo>
                                        <a:pt x="76" y="38"/>
                                      </a:lnTo>
                                      <a:lnTo>
                                        <a:pt x="3" y="0"/>
                                      </a:lnTo>
                                      <a:lnTo>
                                        <a:pt x="112" y="112"/>
                                      </a:lnTo>
                                      <a:lnTo>
                                        <a:pt x="112" y="93"/>
                                      </a:lnTo>
                                      <a:lnTo>
                                        <a:pt x="0" y="201"/>
                                      </a:lnTo>
                                      <a:lnTo>
                                        <a:pt x="198" y="102"/>
                                      </a:lnTo>
                                      <a:lnTo>
                                        <a:pt x="3" y="0"/>
                                      </a:lnTo>
                                      <a:lnTo>
                                        <a:pt x="76"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26"/>
                              <wps:cNvSpPr>
                                <a:spLocks/>
                              </wps:cNvSpPr>
                              <wps:spPr bwMode="auto">
                                <a:xfrm>
                                  <a:off x="228037" y="750259"/>
                                  <a:ext cx="405714" cy="403986"/>
                                </a:xfrm>
                                <a:custGeom>
                                  <a:avLst/>
                                  <a:gdLst>
                                    <a:gd name="T0" fmla="*/ 698 w 717"/>
                                    <a:gd name="T1" fmla="*/ 0 h 714"/>
                                    <a:gd name="T2" fmla="*/ 0 w 717"/>
                                    <a:gd name="T3" fmla="*/ 694 h 714"/>
                                    <a:gd name="T4" fmla="*/ 19 w 717"/>
                                    <a:gd name="T5" fmla="*/ 714 h 714"/>
                                    <a:gd name="T6" fmla="*/ 717 w 717"/>
                                    <a:gd name="T7" fmla="*/ 19 h 714"/>
                                    <a:gd name="T8" fmla="*/ 698 w 717"/>
                                    <a:gd name="T9" fmla="*/ 0 h 714"/>
                                  </a:gdLst>
                                  <a:ahLst/>
                                  <a:cxnLst>
                                    <a:cxn ang="0">
                                      <a:pos x="T0" y="T1"/>
                                    </a:cxn>
                                    <a:cxn ang="0">
                                      <a:pos x="T2" y="T3"/>
                                    </a:cxn>
                                    <a:cxn ang="0">
                                      <a:pos x="T4" y="T5"/>
                                    </a:cxn>
                                    <a:cxn ang="0">
                                      <a:pos x="T6" y="T7"/>
                                    </a:cxn>
                                    <a:cxn ang="0">
                                      <a:pos x="T8" y="T9"/>
                                    </a:cxn>
                                  </a:cxnLst>
                                  <a:rect l="0" t="0" r="r" b="b"/>
                                  <a:pathLst>
                                    <a:path w="717" h="714">
                                      <a:moveTo>
                                        <a:pt x="698" y="0"/>
                                      </a:moveTo>
                                      <a:lnTo>
                                        <a:pt x="0" y="694"/>
                                      </a:lnTo>
                                      <a:lnTo>
                                        <a:pt x="19" y="714"/>
                                      </a:lnTo>
                                      <a:lnTo>
                                        <a:pt x="717" y="19"/>
                                      </a:lnTo>
                                      <a:lnTo>
                                        <a:pt x="6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227"/>
                              <wps:cNvSpPr>
                                <a:spLocks/>
                              </wps:cNvSpPr>
                              <wps:spPr bwMode="auto">
                                <a:xfrm>
                                  <a:off x="228037" y="1121429"/>
                                  <a:ext cx="34517" cy="34514"/>
                                </a:xfrm>
                                <a:custGeom>
                                  <a:avLst/>
                                  <a:gdLst>
                                    <a:gd name="T0" fmla="*/ 61 w 61"/>
                                    <a:gd name="T1" fmla="*/ 61 h 61"/>
                                    <a:gd name="T2" fmla="*/ 0 w 61"/>
                                    <a:gd name="T3" fmla="*/ 0 h 61"/>
                                    <a:gd name="T4" fmla="*/ 6 w 61"/>
                                    <a:gd name="T5" fmla="*/ 51 h 61"/>
                                    <a:gd name="T6" fmla="*/ 58 w 61"/>
                                    <a:gd name="T7" fmla="*/ 61 h 61"/>
                                    <a:gd name="T8" fmla="*/ 61 w 61"/>
                                    <a:gd name="T9" fmla="*/ 61 h 61"/>
                                  </a:gdLst>
                                  <a:ahLst/>
                                  <a:cxnLst>
                                    <a:cxn ang="0">
                                      <a:pos x="T0" y="T1"/>
                                    </a:cxn>
                                    <a:cxn ang="0">
                                      <a:pos x="T2" y="T3"/>
                                    </a:cxn>
                                    <a:cxn ang="0">
                                      <a:pos x="T4" y="T5"/>
                                    </a:cxn>
                                    <a:cxn ang="0">
                                      <a:pos x="T6" y="T7"/>
                                    </a:cxn>
                                    <a:cxn ang="0">
                                      <a:pos x="T8" y="T9"/>
                                    </a:cxn>
                                  </a:cxnLst>
                                  <a:rect l="0" t="0" r="r" b="b"/>
                                  <a:pathLst>
                                    <a:path w="61" h="61">
                                      <a:moveTo>
                                        <a:pt x="61" y="61"/>
                                      </a:moveTo>
                                      <a:lnTo>
                                        <a:pt x="0" y="0"/>
                                      </a:lnTo>
                                      <a:lnTo>
                                        <a:pt x="6" y="51"/>
                                      </a:lnTo>
                                      <a:lnTo>
                                        <a:pt x="58" y="61"/>
                                      </a:lnTo>
                                      <a:lnTo>
                                        <a:pt x="61"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228"/>
                              <wps:cNvSpPr>
                                <a:spLocks/>
                              </wps:cNvSpPr>
                              <wps:spPr bwMode="auto">
                                <a:xfrm>
                                  <a:off x="211628" y="1108981"/>
                                  <a:ext cx="63375" cy="63370"/>
                                </a:xfrm>
                                <a:custGeom>
                                  <a:avLst/>
                                  <a:gdLst>
                                    <a:gd name="T0" fmla="*/ 112 w 112"/>
                                    <a:gd name="T1" fmla="*/ 73 h 112"/>
                                    <a:gd name="T2" fmla="*/ 0 w 112"/>
                                    <a:gd name="T3" fmla="*/ 112 h 112"/>
                                    <a:gd name="T4" fmla="*/ 35 w 112"/>
                                    <a:gd name="T5" fmla="*/ 0 h 112"/>
                                    <a:gd name="T6" fmla="*/ 35 w 112"/>
                                    <a:gd name="T7" fmla="*/ 73 h 112"/>
                                    <a:gd name="T8" fmla="*/ 112 w 112"/>
                                    <a:gd name="T9" fmla="*/ 73 h 112"/>
                                  </a:gdLst>
                                  <a:ahLst/>
                                  <a:cxnLst>
                                    <a:cxn ang="0">
                                      <a:pos x="T0" y="T1"/>
                                    </a:cxn>
                                    <a:cxn ang="0">
                                      <a:pos x="T2" y="T3"/>
                                    </a:cxn>
                                    <a:cxn ang="0">
                                      <a:pos x="T4" y="T5"/>
                                    </a:cxn>
                                    <a:cxn ang="0">
                                      <a:pos x="T6" y="T7"/>
                                    </a:cxn>
                                    <a:cxn ang="0">
                                      <a:pos x="T8" y="T9"/>
                                    </a:cxn>
                                  </a:cxnLst>
                                  <a:rect l="0" t="0" r="r" b="b"/>
                                  <a:pathLst>
                                    <a:path w="112" h="112">
                                      <a:moveTo>
                                        <a:pt x="112" y="73"/>
                                      </a:moveTo>
                                      <a:lnTo>
                                        <a:pt x="0" y="112"/>
                                      </a:lnTo>
                                      <a:lnTo>
                                        <a:pt x="35" y="0"/>
                                      </a:lnTo>
                                      <a:lnTo>
                                        <a:pt x="35" y="73"/>
                                      </a:lnTo>
                                      <a:lnTo>
                                        <a:pt x="112"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229"/>
                              <wps:cNvSpPr>
                                <a:spLocks/>
                              </wps:cNvSpPr>
                              <wps:spPr bwMode="auto">
                                <a:xfrm>
                                  <a:off x="200877" y="1061453"/>
                                  <a:ext cx="117697" cy="121648"/>
                                </a:xfrm>
                                <a:custGeom>
                                  <a:avLst/>
                                  <a:gdLst>
                                    <a:gd name="T0" fmla="*/ 131 w 208"/>
                                    <a:gd name="T1" fmla="*/ 170 h 215"/>
                                    <a:gd name="T2" fmla="*/ 128 w 208"/>
                                    <a:gd name="T3" fmla="*/ 144 h 215"/>
                                    <a:gd name="T4" fmla="*/ 16 w 208"/>
                                    <a:gd name="T5" fmla="*/ 183 h 215"/>
                                    <a:gd name="T6" fmla="*/ 32 w 208"/>
                                    <a:gd name="T7" fmla="*/ 199 h 215"/>
                                    <a:gd name="T8" fmla="*/ 67 w 208"/>
                                    <a:gd name="T9" fmla="*/ 87 h 215"/>
                                    <a:gd name="T10" fmla="*/ 42 w 208"/>
                                    <a:gd name="T11" fmla="*/ 84 h 215"/>
                                    <a:gd name="T12" fmla="*/ 42 w 208"/>
                                    <a:gd name="T13" fmla="*/ 170 h 215"/>
                                    <a:gd name="T14" fmla="*/ 131 w 208"/>
                                    <a:gd name="T15" fmla="*/ 170 h 215"/>
                                    <a:gd name="T16" fmla="*/ 208 w 208"/>
                                    <a:gd name="T17" fmla="*/ 144 h 215"/>
                                    <a:gd name="T18" fmla="*/ 54 w 208"/>
                                    <a:gd name="T19" fmla="*/ 144 h 215"/>
                                    <a:gd name="T20" fmla="*/ 67 w 208"/>
                                    <a:gd name="T21" fmla="*/ 157 h 215"/>
                                    <a:gd name="T22" fmla="*/ 67 w 208"/>
                                    <a:gd name="T23" fmla="*/ 0 h 215"/>
                                    <a:gd name="T24" fmla="*/ 0 w 208"/>
                                    <a:gd name="T25" fmla="*/ 215 h 215"/>
                                    <a:gd name="T26" fmla="*/ 208 w 208"/>
                                    <a:gd name="T27" fmla="*/ 144 h 215"/>
                                    <a:gd name="T28" fmla="*/ 131 w 208"/>
                                    <a:gd name="T29" fmla="*/ 170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8" h="215">
                                      <a:moveTo>
                                        <a:pt x="131" y="170"/>
                                      </a:moveTo>
                                      <a:lnTo>
                                        <a:pt x="128" y="144"/>
                                      </a:lnTo>
                                      <a:lnTo>
                                        <a:pt x="16" y="183"/>
                                      </a:lnTo>
                                      <a:lnTo>
                                        <a:pt x="32" y="199"/>
                                      </a:lnTo>
                                      <a:lnTo>
                                        <a:pt x="67" y="87"/>
                                      </a:lnTo>
                                      <a:lnTo>
                                        <a:pt x="42" y="84"/>
                                      </a:lnTo>
                                      <a:lnTo>
                                        <a:pt x="42" y="170"/>
                                      </a:lnTo>
                                      <a:lnTo>
                                        <a:pt x="131" y="170"/>
                                      </a:lnTo>
                                      <a:lnTo>
                                        <a:pt x="208" y="144"/>
                                      </a:lnTo>
                                      <a:lnTo>
                                        <a:pt x="54" y="144"/>
                                      </a:lnTo>
                                      <a:lnTo>
                                        <a:pt x="67" y="157"/>
                                      </a:lnTo>
                                      <a:lnTo>
                                        <a:pt x="67" y="0"/>
                                      </a:lnTo>
                                      <a:lnTo>
                                        <a:pt x="0" y="215"/>
                                      </a:lnTo>
                                      <a:lnTo>
                                        <a:pt x="208" y="144"/>
                                      </a:lnTo>
                                      <a:lnTo>
                                        <a:pt x="131" y="1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Rectangle 230"/>
                              <wps:cNvSpPr>
                                <a:spLocks noChangeArrowheads="1"/>
                              </wps:cNvSpPr>
                              <wps:spPr bwMode="auto">
                                <a:xfrm>
                                  <a:off x="307822" y="1145192"/>
                                  <a:ext cx="40175"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9A6" w:rsidRPr="00D1217E" w:rsidRDefault="00A929A6" w:rsidP="008E6DB2">
                                    <w:pPr>
                                      <w:rPr>
                                        <w:sz w:val="20"/>
                                      </w:rPr>
                                    </w:pPr>
                                    <w:proofErr w:type="gramStart"/>
                                    <w:r w:rsidRPr="00D1217E">
                                      <w:rPr>
                                        <w:rFonts w:ascii="Arial" w:hAnsi="Arial" w:cs="Arial"/>
                                        <w:color w:val="000000"/>
                                        <w:sz w:val="12"/>
                                        <w:szCs w:val="14"/>
                                        <w:lang w:val="en-US"/>
                                      </w:rPr>
                                      <w:t>x</w:t>
                                    </w:r>
                                    <w:proofErr w:type="gramEnd"/>
                                  </w:p>
                                </w:txbxContent>
                              </wps:txbx>
                              <wps:bodyPr rot="0" vert="horz" wrap="square" lIns="0" tIns="0" rIns="0" bIns="0" anchor="t" anchorCtr="0" upright="1">
                                <a:noAutofit/>
                              </wps:bodyPr>
                            </wps:wsp>
                            <wps:wsp>
                              <wps:cNvPr id="78" name="Rectangle 231"/>
                              <wps:cNvSpPr>
                                <a:spLocks noChangeArrowheads="1"/>
                              </wps:cNvSpPr>
                              <wps:spPr bwMode="auto">
                                <a:xfrm>
                                  <a:off x="1249962" y="780813"/>
                                  <a:ext cx="40175"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9A6" w:rsidRPr="00D1217E" w:rsidRDefault="00A929A6" w:rsidP="008E6DB2">
                                    <w:pPr>
                                      <w:rPr>
                                        <w:sz w:val="20"/>
                                      </w:rPr>
                                    </w:pPr>
                                    <w:proofErr w:type="gramStart"/>
                                    <w:r w:rsidRPr="00D1217E">
                                      <w:rPr>
                                        <w:rFonts w:ascii="Arial" w:hAnsi="Arial" w:cs="Arial"/>
                                        <w:color w:val="000000"/>
                                        <w:sz w:val="12"/>
                                        <w:szCs w:val="14"/>
                                        <w:lang w:val="en-US"/>
                                      </w:rPr>
                                      <w:t>y</w:t>
                                    </w:r>
                                    <w:proofErr w:type="gramEnd"/>
                                  </w:p>
                                </w:txbxContent>
                              </wps:txbx>
                              <wps:bodyPr rot="0" vert="horz" wrap="square" lIns="0" tIns="0" rIns="0" bIns="0" anchor="t" anchorCtr="0" upright="1">
                                <a:noAutofit/>
                              </wps:bodyPr>
                            </wps:wsp>
                            <wps:wsp>
                              <wps:cNvPr id="79" name="Rectangle 232"/>
                              <wps:cNvSpPr>
                                <a:spLocks noChangeArrowheads="1"/>
                              </wps:cNvSpPr>
                              <wps:spPr bwMode="auto">
                                <a:xfrm>
                                  <a:off x="693732" y="52620"/>
                                  <a:ext cx="40175"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9A6" w:rsidRPr="00D1217E" w:rsidRDefault="00A929A6" w:rsidP="008E6DB2">
                                    <w:pPr>
                                      <w:rPr>
                                        <w:sz w:val="20"/>
                                      </w:rPr>
                                    </w:pPr>
                                    <w:proofErr w:type="gramStart"/>
                                    <w:r w:rsidRPr="00D1217E">
                                      <w:rPr>
                                        <w:rFonts w:ascii="Arial" w:hAnsi="Arial" w:cs="Arial"/>
                                        <w:color w:val="000000"/>
                                        <w:sz w:val="12"/>
                                        <w:szCs w:val="14"/>
                                        <w:lang w:val="en-US"/>
                                      </w:rPr>
                                      <w:t>z</w:t>
                                    </w:r>
                                    <w:proofErr w:type="gramEnd"/>
                                  </w:p>
                                </w:txbxContent>
                              </wps:txbx>
                              <wps:bodyPr rot="0" vert="horz" wrap="square" lIns="0" tIns="0" rIns="0" bIns="0" anchor="t" anchorCtr="0" upright="1">
                                <a:noAutofit/>
                              </wps:bodyPr>
                            </wps:wsp>
                            <wps:wsp>
                              <wps:cNvPr id="80" name="Rectangle 233"/>
                              <wps:cNvSpPr>
                                <a:spLocks noChangeArrowheads="1"/>
                              </wps:cNvSpPr>
                              <wps:spPr bwMode="auto">
                                <a:xfrm>
                                  <a:off x="563020" y="423789"/>
                                  <a:ext cx="11317" cy="22292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Freeform 234"/>
                              <wps:cNvSpPr>
                                <a:spLocks/>
                              </wps:cNvSpPr>
                              <wps:spPr bwMode="auto">
                                <a:xfrm>
                                  <a:off x="547177" y="411341"/>
                                  <a:ext cx="41307" cy="21501"/>
                                </a:xfrm>
                                <a:custGeom>
                                  <a:avLst/>
                                  <a:gdLst>
                                    <a:gd name="T0" fmla="*/ 73 w 73"/>
                                    <a:gd name="T1" fmla="*/ 38 h 38"/>
                                    <a:gd name="T2" fmla="*/ 0 w 73"/>
                                    <a:gd name="T3" fmla="*/ 38 h 38"/>
                                    <a:gd name="T4" fmla="*/ 38 w 73"/>
                                    <a:gd name="T5" fmla="*/ 0 h 38"/>
                                    <a:gd name="T6" fmla="*/ 73 w 73"/>
                                    <a:gd name="T7" fmla="*/ 38 h 38"/>
                                  </a:gdLst>
                                  <a:ahLst/>
                                  <a:cxnLst>
                                    <a:cxn ang="0">
                                      <a:pos x="T0" y="T1"/>
                                    </a:cxn>
                                    <a:cxn ang="0">
                                      <a:pos x="T2" y="T3"/>
                                    </a:cxn>
                                    <a:cxn ang="0">
                                      <a:pos x="T4" y="T5"/>
                                    </a:cxn>
                                    <a:cxn ang="0">
                                      <a:pos x="T6" y="T7"/>
                                    </a:cxn>
                                  </a:cxnLst>
                                  <a:rect l="0" t="0" r="r" b="b"/>
                                  <a:pathLst>
                                    <a:path w="73" h="38">
                                      <a:moveTo>
                                        <a:pt x="73" y="38"/>
                                      </a:moveTo>
                                      <a:lnTo>
                                        <a:pt x="0" y="38"/>
                                      </a:lnTo>
                                      <a:lnTo>
                                        <a:pt x="38" y="0"/>
                                      </a:lnTo>
                                      <a:lnTo>
                                        <a:pt x="73"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235"/>
                              <wps:cNvSpPr>
                                <a:spLocks/>
                              </wps:cNvSpPr>
                              <wps:spPr bwMode="auto">
                                <a:xfrm>
                                  <a:off x="550572" y="394933"/>
                                  <a:ext cx="34517" cy="34514"/>
                                </a:xfrm>
                                <a:custGeom>
                                  <a:avLst/>
                                  <a:gdLst>
                                    <a:gd name="T0" fmla="*/ 61 w 61"/>
                                    <a:gd name="T1" fmla="*/ 61 h 61"/>
                                    <a:gd name="T2" fmla="*/ 32 w 61"/>
                                    <a:gd name="T3" fmla="*/ 0 h 61"/>
                                    <a:gd name="T4" fmla="*/ 0 w 61"/>
                                    <a:gd name="T5" fmla="*/ 61 h 61"/>
                                    <a:gd name="T6" fmla="*/ 32 w 61"/>
                                    <a:gd name="T7" fmla="*/ 29 h 61"/>
                                    <a:gd name="T8" fmla="*/ 61 w 61"/>
                                    <a:gd name="T9" fmla="*/ 61 h 61"/>
                                  </a:gdLst>
                                  <a:ahLst/>
                                  <a:cxnLst>
                                    <a:cxn ang="0">
                                      <a:pos x="T0" y="T1"/>
                                    </a:cxn>
                                    <a:cxn ang="0">
                                      <a:pos x="T2" y="T3"/>
                                    </a:cxn>
                                    <a:cxn ang="0">
                                      <a:pos x="T4" y="T5"/>
                                    </a:cxn>
                                    <a:cxn ang="0">
                                      <a:pos x="T6" y="T7"/>
                                    </a:cxn>
                                    <a:cxn ang="0">
                                      <a:pos x="T8" y="T9"/>
                                    </a:cxn>
                                  </a:cxnLst>
                                  <a:rect l="0" t="0" r="r" b="b"/>
                                  <a:pathLst>
                                    <a:path w="61" h="61">
                                      <a:moveTo>
                                        <a:pt x="61" y="61"/>
                                      </a:moveTo>
                                      <a:lnTo>
                                        <a:pt x="32" y="0"/>
                                      </a:lnTo>
                                      <a:lnTo>
                                        <a:pt x="0" y="61"/>
                                      </a:lnTo>
                                      <a:lnTo>
                                        <a:pt x="32" y="29"/>
                                      </a:lnTo>
                                      <a:lnTo>
                                        <a:pt x="61"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236"/>
                              <wps:cNvSpPr>
                                <a:spLocks/>
                              </wps:cNvSpPr>
                              <wps:spPr bwMode="auto">
                                <a:xfrm>
                                  <a:off x="529069" y="384183"/>
                                  <a:ext cx="75824" cy="75818"/>
                                </a:xfrm>
                                <a:custGeom>
                                  <a:avLst/>
                                  <a:gdLst>
                                    <a:gd name="T0" fmla="*/ 134 w 134"/>
                                    <a:gd name="T1" fmla="*/ 134 h 134"/>
                                    <a:gd name="T2" fmla="*/ 70 w 134"/>
                                    <a:gd name="T3" fmla="*/ 0 h 134"/>
                                    <a:gd name="T4" fmla="*/ 0 w 134"/>
                                    <a:gd name="T5" fmla="*/ 131 h 134"/>
                                    <a:gd name="T6" fmla="*/ 76 w 134"/>
                                    <a:gd name="T7" fmla="*/ 54 h 134"/>
                                    <a:gd name="T8" fmla="*/ 64 w 134"/>
                                    <a:gd name="T9" fmla="*/ 54 h 134"/>
                                    <a:gd name="T10" fmla="*/ 134 w 134"/>
                                    <a:gd name="T11" fmla="*/ 134 h 134"/>
                                    <a:gd name="T12" fmla="*/ 105 w 134"/>
                                    <a:gd name="T13" fmla="*/ 73 h 134"/>
                                    <a:gd name="T14" fmla="*/ 70 w 134"/>
                                    <a:gd name="T15" fmla="*/ 35 h 134"/>
                                    <a:gd name="T16" fmla="*/ 32 w 134"/>
                                    <a:gd name="T17" fmla="*/ 73 h 134"/>
                                    <a:gd name="T18" fmla="*/ 48 w 134"/>
                                    <a:gd name="T19" fmla="*/ 83 h 134"/>
                                    <a:gd name="T20" fmla="*/ 80 w 134"/>
                                    <a:gd name="T21" fmla="*/ 22 h 134"/>
                                    <a:gd name="T22" fmla="*/ 60 w 134"/>
                                    <a:gd name="T23" fmla="*/ 22 h 134"/>
                                    <a:gd name="T24" fmla="*/ 89 w 134"/>
                                    <a:gd name="T25" fmla="*/ 83 h 134"/>
                                    <a:gd name="T26" fmla="*/ 105 w 134"/>
                                    <a:gd name="T27" fmla="*/ 73 h 134"/>
                                    <a:gd name="T28" fmla="*/ 134 w 134"/>
                                    <a:gd name="T29" fmla="*/ 134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34" h="134">
                                      <a:moveTo>
                                        <a:pt x="134" y="134"/>
                                      </a:moveTo>
                                      <a:lnTo>
                                        <a:pt x="70" y="0"/>
                                      </a:lnTo>
                                      <a:lnTo>
                                        <a:pt x="0" y="131"/>
                                      </a:lnTo>
                                      <a:lnTo>
                                        <a:pt x="76" y="54"/>
                                      </a:lnTo>
                                      <a:lnTo>
                                        <a:pt x="64" y="54"/>
                                      </a:lnTo>
                                      <a:lnTo>
                                        <a:pt x="134" y="134"/>
                                      </a:lnTo>
                                      <a:lnTo>
                                        <a:pt x="105" y="73"/>
                                      </a:lnTo>
                                      <a:lnTo>
                                        <a:pt x="70" y="35"/>
                                      </a:lnTo>
                                      <a:lnTo>
                                        <a:pt x="32" y="73"/>
                                      </a:lnTo>
                                      <a:lnTo>
                                        <a:pt x="48" y="83"/>
                                      </a:lnTo>
                                      <a:lnTo>
                                        <a:pt x="80" y="22"/>
                                      </a:lnTo>
                                      <a:lnTo>
                                        <a:pt x="60" y="22"/>
                                      </a:lnTo>
                                      <a:lnTo>
                                        <a:pt x="89" y="83"/>
                                      </a:lnTo>
                                      <a:lnTo>
                                        <a:pt x="105" y="73"/>
                                      </a:lnTo>
                                      <a:lnTo>
                                        <a:pt x="134"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237"/>
                              <wps:cNvSpPr>
                                <a:spLocks/>
                              </wps:cNvSpPr>
                              <wps:spPr bwMode="auto">
                                <a:xfrm>
                                  <a:off x="547177" y="639361"/>
                                  <a:ext cx="41307" cy="19803"/>
                                </a:xfrm>
                                <a:custGeom>
                                  <a:avLst/>
                                  <a:gdLst>
                                    <a:gd name="T0" fmla="*/ 73 w 73"/>
                                    <a:gd name="T1" fmla="*/ 0 h 35"/>
                                    <a:gd name="T2" fmla="*/ 0 w 73"/>
                                    <a:gd name="T3" fmla="*/ 0 h 35"/>
                                    <a:gd name="T4" fmla="*/ 38 w 73"/>
                                    <a:gd name="T5" fmla="*/ 35 h 35"/>
                                    <a:gd name="T6" fmla="*/ 73 w 73"/>
                                    <a:gd name="T7" fmla="*/ 0 h 35"/>
                                  </a:gdLst>
                                  <a:ahLst/>
                                  <a:cxnLst>
                                    <a:cxn ang="0">
                                      <a:pos x="T0" y="T1"/>
                                    </a:cxn>
                                    <a:cxn ang="0">
                                      <a:pos x="T2" y="T3"/>
                                    </a:cxn>
                                    <a:cxn ang="0">
                                      <a:pos x="T4" y="T5"/>
                                    </a:cxn>
                                    <a:cxn ang="0">
                                      <a:pos x="T6" y="T7"/>
                                    </a:cxn>
                                  </a:cxnLst>
                                  <a:rect l="0" t="0" r="r" b="b"/>
                                  <a:pathLst>
                                    <a:path w="73" h="35">
                                      <a:moveTo>
                                        <a:pt x="73" y="0"/>
                                      </a:moveTo>
                                      <a:lnTo>
                                        <a:pt x="0" y="0"/>
                                      </a:lnTo>
                                      <a:lnTo>
                                        <a:pt x="38" y="35"/>
                                      </a:lnTo>
                                      <a:lnTo>
                                        <a:pt x="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238"/>
                              <wps:cNvSpPr>
                                <a:spLocks/>
                              </wps:cNvSpPr>
                              <wps:spPr bwMode="auto">
                                <a:xfrm>
                                  <a:off x="550572" y="643322"/>
                                  <a:ext cx="34517" cy="33948"/>
                                </a:xfrm>
                                <a:custGeom>
                                  <a:avLst/>
                                  <a:gdLst>
                                    <a:gd name="T0" fmla="*/ 61 w 61"/>
                                    <a:gd name="T1" fmla="*/ 0 h 60"/>
                                    <a:gd name="T2" fmla="*/ 32 w 61"/>
                                    <a:gd name="T3" fmla="*/ 60 h 60"/>
                                    <a:gd name="T4" fmla="*/ 0 w 61"/>
                                    <a:gd name="T5" fmla="*/ 0 h 60"/>
                                    <a:gd name="T6" fmla="*/ 32 w 61"/>
                                    <a:gd name="T7" fmla="*/ 28 h 60"/>
                                    <a:gd name="T8" fmla="*/ 61 w 61"/>
                                    <a:gd name="T9" fmla="*/ 0 h 60"/>
                                  </a:gdLst>
                                  <a:ahLst/>
                                  <a:cxnLst>
                                    <a:cxn ang="0">
                                      <a:pos x="T0" y="T1"/>
                                    </a:cxn>
                                    <a:cxn ang="0">
                                      <a:pos x="T2" y="T3"/>
                                    </a:cxn>
                                    <a:cxn ang="0">
                                      <a:pos x="T4" y="T5"/>
                                    </a:cxn>
                                    <a:cxn ang="0">
                                      <a:pos x="T6" y="T7"/>
                                    </a:cxn>
                                    <a:cxn ang="0">
                                      <a:pos x="T8" y="T9"/>
                                    </a:cxn>
                                  </a:cxnLst>
                                  <a:rect l="0" t="0" r="r" b="b"/>
                                  <a:pathLst>
                                    <a:path w="61" h="60">
                                      <a:moveTo>
                                        <a:pt x="61" y="0"/>
                                      </a:moveTo>
                                      <a:lnTo>
                                        <a:pt x="32" y="60"/>
                                      </a:lnTo>
                                      <a:lnTo>
                                        <a:pt x="0" y="0"/>
                                      </a:lnTo>
                                      <a:lnTo>
                                        <a:pt x="32" y="28"/>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39"/>
                              <wps:cNvSpPr>
                                <a:spLocks/>
                              </wps:cNvSpPr>
                              <wps:spPr bwMode="auto">
                                <a:xfrm>
                                  <a:off x="532464" y="617861"/>
                                  <a:ext cx="70731" cy="70726"/>
                                </a:xfrm>
                                <a:custGeom>
                                  <a:avLst/>
                                  <a:gdLst>
                                    <a:gd name="T0" fmla="*/ 99 w 125"/>
                                    <a:gd name="T1" fmla="*/ 51 h 125"/>
                                    <a:gd name="T2" fmla="*/ 83 w 125"/>
                                    <a:gd name="T3" fmla="*/ 41 h 125"/>
                                    <a:gd name="T4" fmla="*/ 54 w 125"/>
                                    <a:gd name="T5" fmla="*/ 102 h 125"/>
                                    <a:gd name="T6" fmla="*/ 74 w 125"/>
                                    <a:gd name="T7" fmla="*/ 102 h 125"/>
                                    <a:gd name="T8" fmla="*/ 42 w 125"/>
                                    <a:gd name="T9" fmla="*/ 41 h 125"/>
                                    <a:gd name="T10" fmla="*/ 26 w 125"/>
                                    <a:gd name="T11" fmla="*/ 51 h 125"/>
                                    <a:gd name="T12" fmla="*/ 64 w 125"/>
                                    <a:gd name="T13" fmla="*/ 86 h 125"/>
                                    <a:gd name="T14" fmla="*/ 99 w 125"/>
                                    <a:gd name="T15" fmla="*/ 51 h 125"/>
                                    <a:gd name="T16" fmla="*/ 125 w 125"/>
                                    <a:gd name="T17" fmla="*/ 0 h 125"/>
                                    <a:gd name="T18" fmla="*/ 58 w 125"/>
                                    <a:gd name="T19" fmla="*/ 67 h 125"/>
                                    <a:gd name="T20" fmla="*/ 70 w 125"/>
                                    <a:gd name="T21" fmla="*/ 67 h 125"/>
                                    <a:gd name="T22" fmla="*/ 0 w 125"/>
                                    <a:gd name="T23" fmla="*/ 3 h 125"/>
                                    <a:gd name="T24" fmla="*/ 64 w 125"/>
                                    <a:gd name="T25" fmla="*/ 125 h 125"/>
                                    <a:gd name="T26" fmla="*/ 125 w 125"/>
                                    <a:gd name="T27" fmla="*/ 0 h 125"/>
                                    <a:gd name="T28" fmla="*/ 99 w 125"/>
                                    <a:gd name="T29" fmla="*/ 51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125">
                                      <a:moveTo>
                                        <a:pt x="99" y="51"/>
                                      </a:moveTo>
                                      <a:lnTo>
                                        <a:pt x="83" y="41"/>
                                      </a:lnTo>
                                      <a:lnTo>
                                        <a:pt x="54" y="102"/>
                                      </a:lnTo>
                                      <a:lnTo>
                                        <a:pt x="74" y="102"/>
                                      </a:lnTo>
                                      <a:lnTo>
                                        <a:pt x="42" y="41"/>
                                      </a:lnTo>
                                      <a:lnTo>
                                        <a:pt x="26" y="51"/>
                                      </a:lnTo>
                                      <a:lnTo>
                                        <a:pt x="64" y="86"/>
                                      </a:lnTo>
                                      <a:lnTo>
                                        <a:pt x="99" y="51"/>
                                      </a:lnTo>
                                      <a:lnTo>
                                        <a:pt x="125" y="0"/>
                                      </a:lnTo>
                                      <a:lnTo>
                                        <a:pt x="58" y="67"/>
                                      </a:lnTo>
                                      <a:lnTo>
                                        <a:pt x="70" y="67"/>
                                      </a:lnTo>
                                      <a:lnTo>
                                        <a:pt x="0" y="3"/>
                                      </a:lnTo>
                                      <a:lnTo>
                                        <a:pt x="64" y="125"/>
                                      </a:lnTo>
                                      <a:lnTo>
                                        <a:pt x="125" y="0"/>
                                      </a:lnTo>
                                      <a:lnTo>
                                        <a:pt x="99"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240"/>
                              <wps:cNvSpPr>
                                <a:spLocks noChangeArrowheads="1"/>
                              </wps:cNvSpPr>
                              <wps:spPr bwMode="auto">
                                <a:xfrm>
                                  <a:off x="481538" y="494515"/>
                                  <a:ext cx="48663"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9A6" w:rsidRPr="00D1217E" w:rsidRDefault="00A929A6" w:rsidP="008E6DB2">
                                    <w:pPr>
                                      <w:rPr>
                                        <w:sz w:val="20"/>
                                      </w:rPr>
                                    </w:pPr>
                                    <w:r w:rsidRPr="00D1217E">
                                      <w:rPr>
                                        <w:rFonts w:ascii="Arial" w:hAnsi="Arial" w:cs="Arial"/>
                                        <w:color w:val="000000"/>
                                        <w:sz w:val="12"/>
                                        <w:szCs w:val="14"/>
                                        <w:lang w:val="en-US"/>
                                      </w:rPr>
                                      <w:t>T</w:t>
                                    </w:r>
                                  </w:p>
                                </w:txbxContent>
                              </wps:txbx>
                              <wps:bodyPr rot="0" vert="horz" wrap="square" lIns="0" tIns="0" rIns="0" bIns="0" anchor="t" anchorCtr="0" upright="1">
                                <a:noAutofit/>
                              </wps:bodyPr>
                            </wps:wsp>
                            <wps:wsp>
                              <wps:cNvPr id="88" name="Rectangle 241"/>
                              <wps:cNvSpPr>
                                <a:spLocks noChangeArrowheads="1"/>
                              </wps:cNvSpPr>
                              <wps:spPr bwMode="auto">
                                <a:xfrm>
                                  <a:off x="532464" y="516016"/>
                                  <a:ext cx="28858" cy="65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9A6" w:rsidRPr="00D1217E" w:rsidRDefault="00A929A6" w:rsidP="008E6DB2">
                                    <w:pPr>
                                      <w:rPr>
                                        <w:sz w:val="20"/>
                                      </w:rPr>
                                    </w:pPr>
                                    <w:proofErr w:type="gramStart"/>
                                    <w:r w:rsidRPr="00D1217E">
                                      <w:rPr>
                                        <w:rFonts w:ascii="Arial" w:hAnsi="Arial" w:cs="Arial"/>
                                        <w:color w:val="000000"/>
                                        <w:sz w:val="9"/>
                                        <w:szCs w:val="10"/>
                                        <w:lang w:val="en-US"/>
                                      </w:rPr>
                                      <w:t>z</w:t>
                                    </w:r>
                                    <w:proofErr w:type="gramEnd"/>
                                  </w:p>
                                </w:txbxContent>
                              </wps:txbx>
                              <wps:bodyPr rot="0" vert="horz" wrap="square" lIns="0" tIns="0" rIns="0" bIns="0" anchor="t" anchorCtr="0" upright="1">
                                <a:noAutofit/>
                              </wps:bodyPr>
                            </wps:wsp>
                            <wps:wsp>
                              <wps:cNvPr id="89" name="Rectangle 242"/>
                              <wps:cNvSpPr>
                                <a:spLocks noChangeArrowheads="1"/>
                              </wps:cNvSpPr>
                              <wps:spPr bwMode="auto">
                                <a:xfrm>
                                  <a:off x="728248" y="686323"/>
                                  <a:ext cx="222945" cy="113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Freeform 243"/>
                              <wps:cNvSpPr>
                                <a:spLocks/>
                              </wps:cNvSpPr>
                              <wps:spPr bwMode="auto">
                                <a:xfrm>
                                  <a:off x="715234" y="670481"/>
                                  <a:ext cx="20371" cy="41304"/>
                                </a:xfrm>
                                <a:custGeom>
                                  <a:avLst/>
                                  <a:gdLst>
                                    <a:gd name="T0" fmla="*/ 36 w 36"/>
                                    <a:gd name="T1" fmla="*/ 0 h 73"/>
                                    <a:gd name="T2" fmla="*/ 36 w 36"/>
                                    <a:gd name="T3" fmla="*/ 73 h 73"/>
                                    <a:gd name="T4" fmla="*/ 0 w 36"/>
                                    <a:gd name="T5" fmla="*/ 38 h 73"/>
                                    <a:gd name="T6" fmla="*/ 36 w 36"/>
                                    <a:gd name="T7" fmla="*/ 0 h 73"/>
                                  </a:gdLst>
                                  <a:ahLst/>
                                  <a:cxnLst>
                                    <a:cxn ang="0">
                                      <a:pos x="T0" y="T1"/>
                                    </a:cxn>
                                    <a:cxn ang="0">
                                      <a:pos x="T2" y="T3"/>
                                    </a:cxn>
                                    <a:cxn ang="0">
                                      <a:pos x="T4" y="T5"/>
                                    </a:cxn>
                                    <a:cxn ang="0">
                                      <a:pos x="T6" y="T7"/>
                                    </a:cxn>
                                  </a:cxnLst>
                                  <a:rect l="0" t="0" r="r" b="b"/>
                                  <a:pathLst>
                                    <a:path w="36" h="73">
                                      <a:moveTo>
                                        <a:pt x="36" y="0"/>
                                      </a:moveTo>
                                      <a:lnTo>
                                        <a:pt x="36" y="73"/>
                                      </a:lnTo>
                                      <a:lnTo>
                                        <a:pt x="0" y="38"/>
                                      </a:lnTo>
                                      <a:lnTo>
                                        <a:pt x="3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44"/>
                              <wps:cNvSpPr>
                                <a:spLocks/>
                              </wps:cNvSpPr>
                              <wps:spPr bwMode="auto">
                                <a:xfrm>
                                  <a:off x="697127" y="673876"/>
                                  <a:ext cx="34517" cy="34514"/>
                                </a:xfrm>
                                <a:custGeom>
                                  <a:avLst/>
                                  <a:gdLst>
                                    <a:gd name="T0" fmla="*/ 61 w 61"/>
                                    <a:gd name="T1" fmla="*/ 0 h 61"/>
                                    <a:gd name="T2" fmla="*/ 0 w 61"/>
                                    <a:gd name="T3" fmla="*/ 32 h 61"/>
                                    <a:gd name="T4" fmla="*/ 61 w 61"/>
                                    <a:gd name="T5" fmla="*/ 61 h 61"/>
                                    <a:gd name="T6" fmla="*/ 32 w 61"/>
                                    <a:gd name="T7" fmla="*/ 32 h 61"/>
                                    <a:gd name="T8" fmla="*/ 61 w 61"/>
                                    <a:gd name="T9" fmla="*/ 0 h 61"/>
                                  </a:gdLst>
                                  <a:ahLst/>
                                  <a:cxnLst>
                                    <a:cxn ang="0">
                                      <a:pos x="T0" y="T1"/>
                                    </a:cxn>
                                    <a:cxn ang="0">
                                      <a:pos x="T2" y="T3"/>
                                    </a:cxn>
                                    <a:cxn ang="0">
                                      <a:pos x="T4" y="T5"/>
                                    </a:cxn>
                                    <a:cxn ang="0">
                                      <a:pos x="T6" y="T7"/>
                                    </a:cxn>
                                    <a:cxn ang="0">
                                      <a:pos x="T8" y="T9"/>
                                    </a:cxn>
                                  </a:cxnLst>
                                  <a:rect l="0" t="0" r="r" b="b"/>
                                  <a:pathLst>
                                    <a:path w="61" h="61">
                                      <a:moveTo>
                                        <a:pt x="61" y="0"/>
                                      </a:moveTo>
                                      <a:lnTo>
                                        <a:pt x="0" y="32"/>
                                      </a:lnTo>
                                      <a:lnTo>
                                        <a:pt x="61" y="61"/>
                                      </a:lnTo>
                                      <a:lnTo>
                                        <a:pt x="32" y="32"/>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45"/>
                              <wps:cNvSpPr>
                                <a:spLocks/>
                              </wps:cNvSpPr>
                              <wps:spPr bwMode="auto">
                                <a:xfrm>
                                  <a:off x="686376" y="655770"/>
                                  <a:ext cx="70731" cy="70726"/>
                                </a:xfrm>
                                <a:custGeom>
                                  <a:avLst/>
                                  <a:gdLst>
                                    <a:gd name="T0" fmla="*/ 122 w 125"/>
                                    <a:gd name="T1" fmla="*/ 0 h 125"/>
                                    <a:gd name="T2" fmla="*/ 0 w 125"/>
                                    <a:gd name="T3" fmla="*/ 64 h 125"/>
                                    <a:gd name="T4" fmla="*/ 125 w 125"/>
                                    <a:gd name="T5" fmla="*/ 125 h 125"/>
                                    <a:gd name="T6" fmla="*/ 58 w 125"/>
                                    <a:gd name="T7" fmla="*/ 58 h 125"/>
                                    <a:gd name="T8" fmla="*/ 58 w 125"/>
                                    <a:gd name="T9" fmla="*/ 70 h 125"/>
                                    <a:gd name="T10" fmla="*/ 122 w 125"/>
                                    <a:gd name="T11" fmla="*/ 0 h 125"/>
                                    <a:gd name="T12" fmla="*/ 74 w 125"/>
                                    <a:gd name="T13" fmla="*/ 26 h 125"/>
                                    <a:gd name="T14" fmla="*/ 39 w 125"/>
                                    <a:gd name="T15" fmla="*/ 64 h 125"/>
                                    <a:gd name="T16" fmla="*/ 74 w 125"/>
                                    <a:gd name="T17" fmla="*/ 99 h 125"/>
                                    <a:gd name="T18" fmla="*/ 83 w 125"/>
                                    <a:gd name="T19" fmla="*/ 83 h 125"/>
                                    <a:gd name="T20" fmla="*/ 23 w 125"/>
                                    <a:gd name="T21" fmla="*/ 54 h 125"/>
                                    <a:gd name="T22" fmla="*/ 23 w 125"/>
                                    <a:gd name="T23" fmla="*/ 74 h 125"/>
                                    <a:gd name="T24" fmla="*/ 83 w 125"/>
                                    <a:gd name="T25" fmla="*/ 42 h 125"/>
                                    <a:gd name="T26" fmla="*/ 74 w 125"/>
                                    <a:gd name="T27" fmla="*/ 26 h 125"/>
                                    <a:gd name="T28" fmla="*/ 122 w 125"/>
                                    <a:gd name="T2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125">
                                      <a:moveTo>
                                        <a:pt x="122" y="0"/>
                                      </a:moveTo>
                                      <a:lnTo>
                                        <a:pt x="0" y="64"/>
                                      </a:lnTo>
                                      <a:lnTo>
                                        <a:pt x="125" y="125"/>
                                      </a:lnTo>
                                      <a:lnTo>
                                        <a:pt x="58" y="58"/>
                                      </a:lnTo>
                                      <a:lnTo>
                                        <a:pt x="58" y="70"/>
                                      </a:lnTo>
                                      <a:lnTo>
                                        <a:pt x="122" y="0"/>
                                      </a:lnTo>
                                      <a:lnTo>
                                        <a:pt x="74" y="26"/>
                                      </a:lnTo>
                                      <a:lnTo>
                                        <a:pt x="39" y="64"/>
                                      </a:lnTo>
                                      <a:lnTo>
                                        <a:pt x="74" y="99"/>
                                      </a:lnTo>
                                      <a:lnTo>
                                        <a:pt x="83" y="83"/>
                                      </a:lnTo>
                                      <a:lnTo>
                                        <a:pt x="23" y="54"/>
                                      </a:lnTo>
                                      <a:lnTo>
                                        <a:pt x="23" y="74"/>
                                      </a:lnTo>
                                      <a:lnTo>
                                        <a:pt x="83" y="42"/>
                                      </a:lnTo>
                                      <a:lnTo>
                                        <a:pt x="74" y="26"/>
                                      </a:lnTo>
                                      <a:lnTo>
                                        <a:pt x="1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46"/>
                              <wps:cNvSpPr>
                                <a:spLocks/>
                              </wps:cNvSpPr>
                              <wps:spPr bwMode="auto">
                                <a:xfrm>
                                  <a:off x="942140" y="670481"/>
                                  <a:ext cx="21502" cy="41304"/>
                                </a:xfrm>
                                <a:custGeom>
                                  <a:avLst/>
                                  <a:gdLst>
                                    <a:gd name="T0" fmla="*/ 0 w 38"/>
                                    <a:gd name="T1" fmla="*/ 0 h 73"/>
                                    <a:gd name="T2" fmla="*/ 0 w 38"/>
                                    <a:gd name="T3" fmla="*/ 73 h 73"/>
                                    <a:gd name="T4" fmla="*/ 38 w 38"/>
                                    <a:gd name="T5" fmla="*/ 38 h 73"/>
                                    <a:gd name="T6" fmla="*/ 0 w 38"/>
                                    <a:gd name="T7" fmla="*/ 0 h 73"/>
                                  </a:gdLst>
                                  <a:ahLst/>
                                  <a:cxnLst>
                                    <a:cxn ang="0">
                                      <a:pos x="T0" y="T1"/>
                                    </a:cxn>
                                    <a:cxn ang="0">
                                      <a:pos x="T2" y="T3"/>
                                    </a:cxn>
                                    <a:cxn ang="0">
                                      <a:pos x="T4" y="T5"/>
                                    </a:cxn>
                                    <a:cxn ang="0">
                                      <a:pos x="T6" y="T7"/>
                                    </a:cxn>
                                  </a:cxnLst>
                                  <a:rect l="0" t="0" r="r" b="b"/>
                                  <a:pathLst>
                                    <a:path w="38" h="73">
                                      <a:moveTo>
                                        <a:pt x="0" y="0"/>
                                      </a:moveTo>
                                      <a:lnTo>
                                        <a:pt x="0" y="73"/>
                                      </a:lnTo>
                                      <a:lnTo>
                                        <a:pt x="38" y="3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47"/>
                              <wps:cNvSpPr>
                                <a:spLocks/>
                              </wps:cNvSpPr>
                              <wps:spPr bwMode="auto">
                                <a:xfrm>
                                  <a:off x="945535" y="673876"/>
                                  <a:ext cx="34517" cy="34514"/>
                                </a:xfrm>
                                <a:custGeom>
                                  <a:avLst/>
                                  <a:gdLst>
                                    <a:gd name="T0" fmla="*/ 0 w 61"/>
                                    <a:gd name="T1" fmla="*/ 0 h 61"/>
                                    <a:gd name="T2" fmla="*/ 61 w 61"/>
                                    <a:gd name="T3" fmla="*/ 32 h 61"/>
                                    <a:gd name="T4" fmla="*/ 0 w 61"/>
                                    <a:gd name="T5" fmla="*/ 61 h 61"/>
                                    <a:gd name="T6" fmla="*/ 32 w 61"/>
                                    <a:gd name="T7" fmla="*/ 32 h 61"/>
                                    <a:gd name="T8" fmla="*/ 0 w 61"/>
                                    <a:gd name="T9" fmla="*/ 0 h 61"/>
                                  </a:gdLst>
                                  <a:ahLst/>
                                  <a:cxnLst>
                                    <a:cxn ang="0">
                                      <a:pos x="T0" y="T1"/>
                                    </a:cxn>
                                    <a:cxn ang="0">
                                      <a:pos x="T2" y="T3"/>
                                    </a:cxn>
                                    <a:cxn ang="0">
                                      <a:pos x="T4" y="T5"/>
                                    </a:cxn>
                                    <a:cxn ang="0">
                                      <a:pos x="T6" y="T7"/>
                                    </a:cxn>
                                    <a:cxn ang="0">
                                      <a:pos x="T8" y="T9"/>
                                    </a:cxn>
                                  </a:cxnLst>
                                  <a:rect l="0" t="0" r="r" b="b"/>
                                  <a:pathLst>
                                    <a:path w="61" h="61">
                                      <a:moveTo>
                                        <a:pt x="0" y="0"/>
                                      </a:moveTo>
                                      <a:lnTo>
                                        <a:pt x="61" y="32"/>
                                      </a:lnTo>
                                      <a:lnTo>
                                        <a:pt x="0" y="61"/>
                                      </a:lnTo>
                                      <a:lnTo>
                                        <a:pt x="32" y="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48"/>
                              <wps:cNvSpPr>
                                <a:spLocks/>
                              </wps:cNvSpPr>
                              <wps:spPr bwMode="auto">
                                <a:xfrm>
                                  <a:off x="914979" y="652375"/>
                                  <a:ext cx="75824" cy="75818"/>
                                </a:xfrm>
                                <a:custGeom>
                                  <a:avLst/>
                                  <a:gdLst>
                                    <a:gd name="T0" fmla="*/ 61 w 134"/>
                                    <a:gd name="T1" fmla="*/ 32 h 134"/>
                                    <a:gd name="T2" fmla="*/ 51 w 134"/>
                                    <a:gd name="T3" fmla="*/ 48 h 134"/>
                                    <a:gd name="T4" fmla="*/ 112 w 134"/>
                                    <a:gd name="T5" fmla="*/ 80 h 134"/>
                                    <a:gd name="T6" fmla="*/ 112 w 134"/>
                                    <a:gd name="T7" fmla="*/ 60 h 134"/>
                                    <a:gd name="T8" fmla="*/ 51 w 134"/>
                                    <a:gd name="T9" fmla="*/ 89 h 134"/>
                                    <a:gd name="T10" fmla="*/ 61 w 134"/>
                                    <a:gd name="T11" fmla="*/ 105 h 134"/>
                                    <a:gd name="T12" fmla="*/ 99 w 134"/>
                                    <a:gd name="T13" fmla="*/ 70 h 134"/>
                                    <a:gd name="T14" fmla="*/ 61 w 134"/>
                                    <a:gd name="T15" fmla="*/ 32 h 134"/>
                                    <a:gd name="T16" fmla="*/ 3 w 134"/>
                                    <a:gd name="T17" fmla="*/ 0 h 134"/>
                                    <a:gd name="T18" fmla="*/ 80 w 134"/>
                                    <a:gd name="T19" fmla="*/ 76 h 134"/>
                                    <a:gd name="T20" fmla="*/ 80 w 134"/>
                                    <a:gd name="T21" fmla="*/ 64 h 134"/>
                                    <a:gd name="T22" fmla="*/ 0 w 134"/>
                                    <a:gd name="T23" fmla="*/ 134 h 134"/>
                                    <a:gd name="T24" fmla="*/ 134 w 134"/>
                                    <a:gd name="T25" fmla="*/ 70 h 134"/>
                                    <a:gd name="T26" fmla="*/ 3 w 134"/>
                                    <a:gd name="T27" fmla="*/ 0 h 134"/>
                                    <a:gd name="T28" fmla="*/ 61 w 134"/>
                                    <a:gd name="T29" fmla="*/ 32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34" h="134">
                                      <a:moveTo>
                                        <a:pt x="61" y="32"/>
                                      </a:moveTo>
                                      <a:lnTo>
                                        <a:pt x="51" y="48"/>
                                      </a:lnTo>
                                      <a:lnTo>
                                        <a:pt x="112" y="80"/>
                                      </a:lnTo>
                                      <a:lnTo>
                                        <a:pt x="112" y="60"/>
                                      </a:lnTo>
                                      <a:lnTo>
                                        <a:pt x="51" y="89"/>
                                      </a:lnTo>
                                      <a:lnTo>
                                        <a:pt x="61" y="105"/>
                                      </a:lnTo>
                                      <a:lnTo>
                                        <a:pt x="99" y="70"/>
                                      </a:lnTo>
                                      <a:lnTo>
                                        <a:pt x="61" y="32"/>
                                      </a:lnTo>
                                      <a:lnTo>
                                        <a:pt x="3" y="0"/>
                                      </a:lnTo>
                                      <a:lnTo>
                                        <a:pt x="80" y="76"/>
                                      </a:lnTo>
                                      <a:lnTo>
                                        <a:pt x="80" y="64"/>
                                      </a:lnTo>
                                      <a:lnTo>
                                        <a:pt x="0" y="134"/>
                                      </a:lnTo>
                                      <a:lnTo>
                                        <a:pt x="134" y="70"/>
                                      </a:lnTo>
                                      <a:lnTo>
                                        <a:pt x="3" y="0"/>
                                      </a:lnTo>
                                      <a:lnTo>
                                        <a:pt x="61"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Rectangle 249"/>
                              <wps:cNvSpPr>
                                <a:spLocks noChangeArrowheads="1"/>
                              </wps:cNvSpPr>
                              <wps:spPr bwMode="auto">
                                <a:xfrm>
                                  <a:off x="789926" y="592399"/>
                                  <a:ext cx="48663"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9A6" w:rsidRPr="00D1217E" w:rsidRDefault="00A929A6" w:rsidP="008E6DB2">
                                    <w:pPr>
                                      <w:rPr>
                                        <w:sz w:val="20"/>
                                      </w:rPr>
                                    </w:pPr>
                                    <w:r w:rsidRPr="00D1217E">
                                      <w:rPr>
                                        <w:rFonts w:ascii="Arial" w:hAnsi="Arial" w:cs="Arial"/>
                                        <w:color w:val="000000"/>
                                        <w:sz w:val="12"/>
                                        <w:szCs w:val="14"/>
                                        <w:lang w:val="en-US"/>
                                      </w:rPr>
                                      <w:t>T</w:t>
                                    </w:r>
                                  </w:p>
                                </w:txbxContent>
                              </wps:txbx>
                              <wps:bodyPr rot="0" vert="horz" wrap="square" lIns="0" tIns="0" rIns="0" bIns="0" anchor="t" anchorCtr="0" upright="1">
                                <a:noAutofit/>
                              </wps:bodyPr>
                            </wps:wsp>
                            <wps:wsp>
                              <wps:cNvPr id="289" name="Rectangle 250"/>
                              <wps:cNvSpPr>
                                <a:spLocks noChangeArrowheads="1"/>
                              </wps:cNvSpPr>
                              <wps:spPr bwMode="auto">
                                <a:xfrm>
                                  <a:off x="840287" y="612203"/>
                                  <a:ext cx="28858" cy="65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9A6" w:rsidRPr="00D1217E" w:rsidRDefault="00A929A6" w:rsidP="008E6DB2">
                                    <w:pPr>
                                      <w:rPr>
                                        <w:sz w:val="20"/>
                                      </w:rPr>
                                    </w:pPr>
                                    <w:proofErr w:type="gramStart"/>
                                    <w:r w:rsidRPr="00D1217E">
                                      <w:rPr>
                                        <w:rFonts w:ascii="Arial" w:hAnsi="Arial" w:cs="Arial"/>
                                        <w:color w:val="000000"/>
                                        <w:sz w:val="9"/>
                                        <w:szCs w:val="10"/>
                                        <w:lang w:val="en-US"/>
                                      </w:rPr>
                                      <w:t>y</w:t>
                                    </w:r>
                                    <w:proofErr w:type="gramEnd"/>
                                  </w:p>
                                </w:txbxContent>
                              </wps:txbx>
                              <wps:bodyPr rot="0" vert="horz" wrap="square" lIns="0" tIns="0" rIns="0" bIns="0" anchor="t" anchorCtr="0" upright="1">
                                <a:noAutofit/>
                              </wps:bodyPr>
                            </wps:wsp>
                            <wps:wsp>
                              <wps:cNvPr id="291" name="Freeform 251"/>
                              <wps:cNvSpPr>
                                <a:spLocks/>
                              </wps:cNvSpPr>
                              <wps:spPr bwMode="auto">
                                <a:xfrm>
                                  <a:off x="260857" y="889448"/>
                                  <a:ext cx="125053" cy="125043"/>
                                </a:xfrm>
                                <a:custGeom>
                                  <a:avLst/>
                                  <a:gdLst>
                                    <a:gd name="T0" fmla="*/ 208 w 221"/>
                                    <a:gd name="T1" fmla="*/ 0 h 221"/>
                                    <a:gd name="T2" fmla="*/ 0 w 221"/>
                                    <a:gd name="T3" fmla="*/ 208 h 221"/>
                                    <a:gd name="T4" fmla="*/ 13 w 221"/>
                                    <a:gd name="T5" fmla="*/ 221 h 221"/>
                                    <a:gd name="T6" fmla="*/ 221 w 221"/>
                                    <a:gd name="T7" fmla="*/ 13 h 221"/>
                                    <a:gd name="T8" fmla="*/ 208 w 221"/>
                                    <a:gd name="T9" fmla="*/ 0 h 221"/>
                                  </a:gdLst>
                                  <a:ahLst/>
                                  <a:cxnLst>
                                    <a:cxn ang="0">
                                      <a:pos x="T0" y="T1"/>
                                    </a:cxn>
                                    <a:cxn ang="0">
                                      <a:pos x="T2" y="T3"/>
                                    </a:cxn>
                                    <a:cxn ang="0">
                                      <a:pos x="T4" y="T5"/>
                                    </a:cxn>
                                    <a:cxn ang="0">
                                      <a:pos x="T6" y="T7"/>
                                    </a:cxn>
                                    <a:cxn ang="0">
                                      <a:pos x="T8" y="T9"/>
                                    </a:cxn>
                                  </a:cxnLst>
                                  <a:rect l="0" t="0" r="r" b="b"/>
                                  <a:pathLst>
                                    <a:path w="221" h="221">
                                      <a:moveTo>
                                        <a:pt x="208" y="0"/>
                                      </a:moveTo>
                                      <a:lnTo>
                                        <a:pt x="0" y="208"/>
                                      </a:lnTo>
                                      <a:lnTo>
                                        <a:pt x="13" y="221"/>
                                      </a:lnTo>
                                      <a:lnTo>
                                        <a:pt x="221" y="13"/>
                                      </a:lnTo>
                                      <a:lnTo>
                                        <a:pt x="2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52"/>
                              <wps:cNvSpPr>
                                <a:spLocks/>
                              </wps:cNvSpPr>
                              <wps:spPr bwMode="auto">
                                <a:xfrm>
                                  <a:off x="360446" y="883790"/>
                                  <a:ext cx="30556" cy="31119"/>
                                </a:xfrm>
                                <a:custGeom>
                                  <a:avLst/>
                                  <a:gdLst>
                                    <a:gd name="T0" fmla="*/ 54 w 54"/>
                                    <a:gd name="T1" fmla="*/ 55 h 55"/>
                                    <a:gd name="T2" fmla="*/ 0 w 54"/>
                                    <a:gd name="T3" fmla="*/ 0 h 55"/>
                                    <a:gd name="T4" fmla="*/ 3 w 54"/>
                                    <a:gd name="T5" fmla="*/ 0 h 55"/>
                                    <a:gd name="T6" fmla="*/ 54 w 54"/>
                                    <a:gd name="T7" fmla="*/ 0 h 55"/>
                                    <a:gd name="T8" fmla="*/ 54 w 54"/>
                                    <a:gd name="T9" fmla="*/ 52 h 55"/>
                                    <a:gd name="T10" fmla="*/ 54 w 54"/>
                                    <a:gd name="T11" fmla="*/ 55 h 55"/>
                                  </a:gdLst>
                                  <a:ahLst/>
                                  <a:cxnLst>
                                    <a:cxn ang="0">
                                      <a:pos x="T0" y="T1"/>
                                    </a:cxn>
                                    <a:cxn ang="0">
                                      <a:pos x="T2" y="T3"/>
                                    </a:cxn>
                                    <a:cxn ang="0">
                                      <a:pos x="T4" y="T5"/>
                                    </a:cxn>
                                    <a:cxn ang="0">
                                      <a:pos x="T6" y="T7"/>
                                    </a:cxn>
                                    <a:cxn ang="0">
                                      <a:pos x="T8" y="T9"/>
                                    </a:cxn>
                                    <a:cxn ang="0">
                                      <a:pos x="T10" y="T11"/>
                                    </a:cxn>
                                  </a:cxnLst>
                                  <a:rect l="0" t="0" r="r" b="b"/>
                                  <a:pathLst>
                                    <a:path w="54" h="55">
                                      <a:moveTo>
                                        <a:pt x="54" y="55"/>
                                      </a:moveTo>
                                      <a:lnTo>
                                        <a:pt x="0" y="0"/>
                                      </a:lnTo>
                                      <a:lnTo>
                                        <a:pt x="3" y="0"/>
                                      </a:lnTo>
                                      <a:lnTo>
                                        <a:pt x="54" y="0"/>
                                      </a:lnTo>
                                      <a:lnTo>
                                        <a:pt x="54" y="52"/>
                                      </a:lnTo>
                                      <a:lnTo>
                                        <a:pt x="54"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253"/>
                              <wps:cNvSpPr>
                                <a:spLocks/>
                              </wps:cNvSpPr>
                              <wps:spPr bwMode="auto">
                                <a:xfrm>
                                  <a:off x="365539" y="873039"/>
                                  <a:ext cx="36214" cy="36212"/>
                                </a:xfrm>
                                <a:custGeom>
                                  <a:avLst/>
                                  <a:gdLst>
                                    <a:gd name="T0" fmla="*/ 45 w 64"/>
                                    <a:gd name="T1" fmla="*/ 64 h 64"/>
                                    <a:gd name="T2" fmla="*/ 64 w 64"/>
                                    <a:gd name="T3" fmla="*/ 0 h 64"/>
                                    <a:gd name="T4" fmla="*/ 0 w 64"/>
                                    <a:gd name="T5" fmla="*/ 19 h 64"/>
                                    <a:gd name="T6" fmla="*/ 45 w 64"/>
                                    <a:gd name="T7" fmla="*/ 19 h 64"/>
                                    <a:gd name="T8" fmla="*/ 45 w 64"/>
                                    <a:gd name="T9" fmla="*/ 64 h 64"/>
                                  </a:gdLst>
                                  <a:ahLst/>
                                  <a:cxnLst>
                                    <a:cxn ang="0">
                                      <a:pos x="T0" y="T1"/>
                                    </a:cxn>
                                    <a:cxn ang="0">
                                      <a:pos x="T2" y="T3"/>
                                    </a:cxn>
                                    <a:cxn ang="0">
                                      <a:pos x="T4" y="T5"/>
                                    </a:cxn>
                                    <a:cxn ang="0">
                                      <a:pos x="T6" y="T7"/>
                                    </a:cxn>
                                    <a:cxn ang="0">
                                      <a:pos x="T8" y="T9"/>
                                    </a:cxn>
                                  </a:cxnLst>
                                  <a:rect l="0" t="0" r="r" b="b"/>
                                  <a:pathLst>
                                    <a:path w="64" h="64">
                                      <a:moveTo>
                                        <a:pt x="45" y="64"/>
                                      </a:moveTo>
                                      <a:lnTo>
                                        <a:pt x="64" y="0"/>
                                      </a:lnTo>
                                      <a:lnTo>
                                        <a:pt x="0" y="19"/>
                                      </a:lnTo>
                                      <a:lnTo>
                                        <a:pt x="45" y="19"/>
                                      </a:lnTo>
                                      <a:lnTo>
                                        <a:pt x="45"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254"/>
                              <wps:cNvSpPr>
                                <a:spLocks/>
                              </wps:cNvSpPr>
                              <wps:spPr bwMode="auto">
                                <a:xfrm>
                                  <a:off x="329324" y="865684"/>
                                  <a:ext cx="79785" cy="79779"/>
                                </a:xfrm>
                                <a:custGeom>
                                  <a:avLst/>
                                  <a:gdLst>
                                    <a:gd name="T0" fmla="*/ 100 w 141"/>
                                    <a:gd name="T1" fmla="*/ 141 h 141"/>
                                    <a:gd name="T2" fmla="*/ 141 w 141"/>
                                    <a:gd name="T3" fmla="*/ 0 h 141"/>
                                    <a:gd name="T4" fmla="*/ 0 w 141"/>
                                    <a:gd name="T5" fmla="*/ 42 h 141"/>
                                    <a:gd name="T6" fmla="*/ 109 w 141"/>
                                    <a:gd name="T7" fmla="*/ 42 h 141"/>
                                    <a:gd name="T8" fmla="*/ 100 w 141"/>
                                    <a:gd name="T9" fmla="*/ 32 h 141"/>
                                    <a:gd name="T10" fmla="*/ 100 w 141"/>
                                    <a:gd name="T11" fmla="*/ 141 h 141"/>
                                    <a:gd name="T12" fmla="*/ 119 w 141"/>
                                    <a:gd name="T13" fmla="*/ 77 h 141"/>
                                    <a:gd name="T14" fmla="*/ 119 w 141"/>
                                    <a:gd name="T15" fmla="*/ 23 h 141"/>
                                    <a:gd name="T16" fmla="*/ 64 w 141"/>
                                    <a:gd name="T17" fmla="*/ 23 h 141"/>
                                    <a:gd name="T18" fmla="*/ 68 w 141"/>
                                    <a:gd name="T19" fmla="*/ 42 h 141"/>
                                    <a:gd name="T20" fmla="*/ 132 w 141"/>
                                    <a:gd name="T21" fmla="*/ 23 h 141"/>
                                    <a:gd name="T22" fmla="*/ 119 w 141"/>
                                    <a:gd name="T23" fmla="*/ 10 h 141"/>
                                    <a:gd name="T24" fmla="*/ 100 w 141"/>
                                    <a:gd name="T25" fmla="*/ 74 h 141"/>
                                    <a:gd name="T26" fmla="*/ 119 w 141"/>
                                    <a:gd name="T27" fmla="*/ 77 h 141"/>
                                    <a:gd name="T28" fmla="*/ 100 w 141"/>
                                    <a:gd name="T2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1" h="141">
                                      <a:moveTo>
                                        <a:pt x="100" y="141"/>
                                      </a:moveTo>
                                      <a:lnTo>
                                        <a:pt x="141" y="0"/>
                                      </a:lnTo>
                                      <a:lnTo>
                                        <a:pt x="0" y="42"/>
                                      </a:lnTo>
                                      <a:lnTo>
                                        <a:pt x="109" y="42"/>
                                      </a:lnTo>
                                      <a:lnTo>
                                        <a:pt x="100" y="32"/>
                                      </a:lnTo>
                                      <a:lnTo>
                                        <a:pt x="100" y="141"/>
                                      </a:lnTo>
                                      <a:lnTo>
                                        <a:pt x="119" y="77"/>
                                      </a:lnTo>
                                      <a:lnTo>
                                        <a:pt x="119" y="23"/>
                                      </a:lnTo>
                                      <a:lnTo>
                                        <a:pt x="64" y="23"/>
                                      </a:lnTo>
                                      <a:lnTo>
                                        <a:pt x="68" y="42"/>
                                      </a:lnTo>
                                      <a:lnTo>
                                        <a:pt x="132" y="23"/>
                                      </a:lnTo>
                                      <a:lnTo>
                                        <a:pt x="119" y="10"/>
                                      </a:lnTo>
                                      <a:lnTo>
                                        <a:pt x="100" y="74"/>
                                      </a:lnTo>
                                      <a:lnTo>
                                        <a:pt x="119" y="77"/>
                                      </a:lnTo>
                                      <a:lnTo>
                                        <a:pt x="100" y="1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255"/>
                              <wps:cNvSpPr>
                                <a:spLocks/>
                              </wps:cNvSpPr>
                              <wps:spPr bwMode="auto">
                                <a:xfrm>
                                  <a:off x="255198" y="989030"/>
                                  <a:ext cx="31122" cy="31119"/>
                                </a:xfrm>
                                <a:custGeom>
                                  <a:avLst/>
                                  <a:gdLst>
                                    <a:gd name="T0" fmla="*/ 55 w 55"/>
                                    <a:gd name="T1" fmla="*/ 55 h 55"/>
                                    <a:gd name="T2" fmla="*/ 0 w 55"/>
                                    <a:gd name="T3" fmla="*/ 0 h 55"/>
                                    <a:gd name="T4" fmla="*/ 0 w 55"/>
                                    <a:gd name="T5" fmla="*/ 55 h 55"/>
                                    <a:gd name="T6" fmla="*/ 55 w 55"/>
                                    <a:gd name="T7" fmla="*/ 55 h 55"/>
                                  </a:gdLst>
                                  <a:ahLst/>
                                  <a:cxnLst>
                                    <a:cxn ang="0">
                                      <a:pos x="T0" y="T1"/>
                                    </a:cxn>
                                    <a:cxn ang="0">
                                      <a:pos x="T2" y="T3"/>
                                    </a:cxn>
                                    <a:cxn ang="0">
                                      <a:pos x="T4" y="T5"/>
                                    </a:cxn>
                                    <a:cxn ang="0">
                                      <a:pos x="T6" y="T7"/>
                                    </a:cxn>
                                  </a:cxnLst>
                                  <a:rect l="0" t="0" r="r" b="b"/>
                                  <a:pathLst>
                                    <a:path w="55" h="55">
                                      <a:moveTo>
                                        <a:pt x="55" y="55"/>
                                      </a:moveTo>
                                      <a:lnTo>
                                        <a:pt x="0" y="0"/>
                                      </a:lnTo>
                                      <a:lnTo>
                                        <a:pt x="0" y="55"/>
                                      </a:lnTo>
                                      <a:lnTo>
                                        <a:pt x="5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256"/>
                              <wps:cNvSpPr>
                                <a:spLocks/>
                              </wps:cNvSpPr>
                              <wps:spPr bwMode="auto">
                                <a:xfrm>
                                  <a:off x="244447" y="994688"/>
                                  <a:ext cx="36214" cy="36212"/>
                                </a:xfrm>
                                <a:custGeom>
                                  <a:avLst/>
                                  <a:gdLst>
                                    <a:gd name="T0" fmla="*/ 64 w 64"/>
                                    <a:gd name="T1" fmla="*/ 45 h 64"/>
                                    <a:gd name="T2" fmla="*/ 0 w 64"/>
                                    <a:gd name="T3" fmla="*/ 64 h 64"/>
                                    <a:gd name="T4" fmla="*/ 19 w 64"/>
                                    <a:gd name="T5" fmla="*/ 0 h 64"/>
                                    <a:gd name="T6" fmla="*/ 19 w 64"/>
                                    <a:gd name="T7" fmla="*/ 45 h 64"/>
                                    <a:gd name="T8" fmla="*/ 64 w 64"/>
                                    <a:gd name="T9" fmla="*/ 45 h 64"/>
                                  </a:gdLst>
                                  <a:ahLst/>
                                  <a:cxnLst>
                                    <a:cxn ang="0">
                                      <a:pos x="T0" y="T1"/>
                                    </a:cxn>
                                    <a:cxn ang="0">
                                      <a:pos x="T2" y="T3"/>
                                    </a:cxn>
                                    <a:cxn ang="0">
                                      <a:pos x="T4" y="T5"/>
                                    </a:cxn>
                                    <a:cxn ang="0">
                                      <a:pos x="T6" y="T7"/>
                                    </a:cxn>
                                    <a:cxn ang="0">
                                      <a:pos x="T8" y="T9"/>
                                    </a:cxn>
                                  </a:cxnLst>
                                  <a:rect l="0" t="0" r="r" b="b"/>
                                  <a:pathLst>
                                    <a:path w="64" h="64">
                                      <a:moveTo>
                                        <a:pt x="64" y="45"/>
                                      </a:moveTo>
                                      <a:lnTo>
                                        <a:pt x="0" y="64"/>
                                      </a:lnTo>
                                      <a:lnTo>
                                        <a:pt x="19" y="0"/>
                                      </a:lnTo>
                                      <a:lnTo>
                                        <a:pt x="19" y="45"/>
                                      </a:lnTo>
                                      <a:lnTo>
                                        <a:pt x="64"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257"/>
                              <wps:cNvSpPr>
                                <a:spLocks/>
                              </wps:cNvSpPr>
                              <wps:spPr bwMode="auto">
                                <a:xfrm>
                                  <a:off x="237091" y="958476"/>
                                  <a:ext cx="79785" cy="79779"/>
                                </a:xfrm>
                                <a:custGeom>
                                  <a:avLst/>
                                  <a:gdLst>
                                    <a:gd name="T0" fmla="*/ 77 w 141"/>
                                    <a:gd name="T1" fmla="*/ 118 h 141"/>
                                    <a:gd name="T2" fmla="*/ 74 w 141"/>
                                    <a:gd name="T3" fmla="*/ 99 h 141"/>
                                    <a:gd name="T4" fmla="*/ 10 w 141"/>
                                    <a:gd name="T5" fmla="*/ 118 h 141"/>
                                    <a:gd name="T6" fmla="*/ 22 w 141"/>
                                    <a:gd name="T7" fmla="*/ 131 h 141"/>
                                    <a:gd name="T8" fmla="*/ 42 w 141"/>
                                    <a:gd name="T9" fmla="*/ 67 h 141"/>
                                    <a:gd name="T10" fmla="*/ 22 w 141"/>
                                    <a:gd name="T11" fmla="*/ 64 h 141"/>
                                    <a:gd name="T12" fmla="*/ 22 w 141"/>
                                    <a:gd name="T13" fmla="*/ 118 h 141"/>
                                    <a:gd name="T14" fmla="*/ 77 w 141"/>
                                    <a:gd name="T15" fmla="*/ 118 h 141"/>
                                    <a:gd name="T16" fmla="*/ 141 w 141"/>
                                    <a:gd name="T17" fmla="*/ 99 h 141"/>
                                    <a:gd name="T18" fmla="*/ 32 w 141"/>
                                    <a:gd name="T19" fmla="*/ 99 h 141"/>
                                    <a:gd name="T20" fmla="*/ 42 w 141"/>
                                    <a:gd name="T21" fmla="*/ 109 h 141"/>
                                    <a:gd name="T22" fmla="*/ 42 w 141"/>
                                    <a:gd name="T23" fmla="*/ 0 h 141"/>
                                    <a:gd name="T24" fmla="*/ 0 w 141"/>
                                    <a:gd name="T25" fmla="*/ 141 h 141"/>
                                    <a:gd name="T26" fmla="*/ 141 w 141"/>
                                    <a:gd name="T27" fmla="*/ 99 h 141"/>
                                    <a:gd name="T28" fmla="*/ 77 w 141"/>
                                    <a:gd name="T29" fmla="*/ 118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1" h="141">
                                      <a:moveTo>
                                        <a:pt x="77" y="118"/>
                                      </a:moveTo>
                                      <a:lnTo>
                                        <a:pt x="74" y="99"/>
                                      </a:lnTo>
                                      <a:lnTo>
                                        <a:pt x="10" y="118"/>
                                      </a:lnTo>
                                      <a:lnTo>
                                        <a:pt x="22" y="131"/>
                                      </a:lnTo>
                                      <a:lnTo>
                                        <a:pt x="42" y="67"/>
                                      </a:lnTo>
                                      <a:lnTo>
                                        <a:pt x="22" y="64"/>
                                      </a:lnTo>
                                      <a:lnTo>
                                        <a:pt x="22" y="118"/>
                                      </a:lnTo>
                                      <a:lnTo>
                                        <a:pt x="77" y="118"/>
                                      </a:lnTo>
                                      <a:lnTo>
                                        <a:pt x="141" y="99"/>
                                      </a:lnTo>
                                      <a:lnTo>
                                        <a:pt x="32" y="99"/>
                                      </a:lnTo>
                                      <a:lnTo>
                                        <a:pt x="42" y="109"/>
                                      </a:lnTo>
                                      <a:lnTo>
                                        <a:pt x="42" y="0"/>
                                      </a:lnTo>
                                      <a:lnTo>
                                        <a:pt x="0" y="141"/>
                                      </a:lnTo>
                                      <a:lnTo>
                                        <a:pt x="141" y="99"/>
                                      </a:lnTo>
                                      <a:lnTo>
                                        <a:pt x="77" y="1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Rectangle 258"/>
                              <wps:cNvSpPr>
                                <a:spLocks noChangeArrowheads="1"/>
                              </wps:cNvSpPr>
                              <wps:spPr bwMode="auto">
                                <a:xfrm>
                                  <a:off x="222379" y="836828"/>
                                  <a:ext cx="48663"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9A6" w:rsidRPr="00D1217E" w:rsidRDefault="00A929A6" w:rsidP="008E6DB2">
                                    <w:pPr>
                                      <w:rPr>
                                        <w:sz w:val="20"/>
                                      </w:rPr>
                                    </w:pPr>
                                    <w:r w:rsidRPr="00D1217E">
                                      <w:rPr>
                                        <w:rFonts w:ascii="Arial" w:hAnsi="Arial" w:cs="Arial"/>
                                        <w:color w:val="000000"/>
                                        <w:sz w:val="12"/>
                                        <w:szCs w:val="14"/>
                                        <w:lang w:val="en-US"/>
                                      </w:rPr>
                                      <w:t>T</w:t>
                                    </w:r>
                                  </w:p>
                                </w:txbxContent>
                              </wps:txbx>
                              <wps:bodyPr rot="0" vert="horz" wrap="square" lIns="0" tIns="0" rIns="0" bIns="0" anchor="t" anchorCtr="0" upright="1">
                                <a:noAutofit/>
                              </wps:bodyPr>
                            </wps:wsp>
                            <wps:wsp>
                              <wps:cNvPr id="301" name="Rectangle 259"/>
                              <wps:cNvSpPr>
                                <a:spLocks noChangeArrowheads="1"/>
                              </wps:cNvSpPr>
                              <wps:spPr bwMode="auto">
                                <a:xfrm>
                                  <a:off x="273305" y="858894"/>
                                  <a:ext cx="28858" cy="65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9A6" w:rsidRPr="00D1217E" w:rsidRDefault="00A929A6" w:rsidP="008E6DB2">
                                    <w:pPr>
                                      <w:rPr>
                                        <w:sz w:val="20"/>
                                      </w:rPr>
                                    </w:pPr>
                                    <w:proofErr w:type="gramStart"/>
                                    <w:r w:rsidRPr="00D1217E">
                                      <w:rPr>
                                        <w:rFonts w:ascii="Arial" w:hAnsi="Arial" w:cs="Arial"/>
                                        <w:color w:val="000000"/>
                                        <w:sz w:val="9"/>
                                        <w:szCs w:val="10"/>
                                        <w:lang w:val="en-US"/>
                                      </w:rPr>
                                      <w:t>x</w:t>
                                    </w:r>
                                    <w:proofErr w:type="gramEnd"/>
                                  </w:p>
                                </w:txbxContent>
                              </wps:txbx>
                              <wps:bodyPr rot="0" vert="horz" wrap="square" lIns="0" tIns="0" rIns="0" bIns="0" anchor="t" anchorCtr="0" upright="1">
                                <a:noAutofit/>
                              </wps:bodyPr>
                            </wps:wsp>
                            <wps:wsp>
                              <wps:cNvPr id="302" name="Rectangle 260"/>
                              <wps:cNvSpPr>
                                <a:spLocks noChangeArrowheads="1"/>
                              </wps:cNvSpPr>
                              <wps:spPr bwMode="auto">
                                <a:xfrm>
                                  <a:off x="639410" y="793261"/>
                                  <a:ext cx="61678"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9A6" w:rsidRPr="00D1217E" w:rsidRDefault="00A929A6" w:rsidP="008E6DB2">
                                    <w:pPr>
                                      <w:rPr>
                                        <w:sz w:val="20"/>
                                      </w:rPr>
                                    </w:pPr>
                                    <w:r w:rsidRPr="00D1217E">
                                      <w:rPr>
                                        <w:rFonts w:ascii="Arial" w:hAnsi="Arial" w:cs="Arial"/>
                                        <w:color w:val="000000"/>
                                        <w:sz w:val="12"/>
                                        <w:szCs w:val="14"/>
                                        <w:lang w:val="en-US"/>
                                      </w:rPr>
                                      <w:t>O</w:t>
                                    </w:r>
                                  </w:p>
                                </w:txbxContent>
                              </wps:txbx>
                              <wps:bodyPr rot="0" vert="horz" wrap="square" lIns="0" tIns="0" rIns="0" bIns="0" anchor="t" anchorCtr="0" upright="1">
                                <a:noAutofit/>
                              </wps:bodyPr>
                            </wps:wsp>
                            <wps:wsp>
                              <wps:cNvPr id="303" name="Freeform 261"/>
                              <wps:cNvSpPr>
                                <a:spLocks/>
                              </wps:cNvSpPr>
                              <wps:spPr bwMode="auto">
                                <a:xfrm>
                                  <a:off x="302164" y="0"/>
                                  <a:ext cx="652425" cy="193506"/>
                                </a:xfrm>
                                <a:custGeom>
                                  <a:avLst/>
                                  <a:gdLst>
                                    <a:gd name="T0" fmla="*/ 859 w 1153"/>
                                    <a:gd name="T1" fmla="*/ 336 h 342"/>
                                    <a:gd name="T2" fmla="*/ 926 w 1153"/>
                                    <a:gd name="T3" fmla="*/ 320 h 342"/>
                                    <a:gd name="T4" fmla="*/ 983 w 1153"/>
                                    <a:gd name="T5" fmla="*/ 304 h 342"/>
                                    <a:gd name="T6" fmla="*/ 1035 w 1153"/>
                                    <a:gd name="T7" fmla="*/ 288 h 342"/>
                                    <a:gd name="T8" fmla="*/ 1086 w 1153"/>
                                    <a:gd name="T9" fmla="*/ 262 h 342"/>
                                    <a:gd name="T10" fmla="*/ 1121 w 1153"/>
                                    <a:gd name="T11" fmla="*/ 237 h 342"/>
                                    <a:gd name="T12" fmla="*/ 1147 w 1153"/>
                                    <a:gd name="T13" fmla="*/ 198 h 342"/>
                                    <a:gd name="T14" fmla="*/ 1150 w 1153"/>
                                    <a:gd name="T15" fmla="*/ 170 h 342"/>
                                    <a:gd name="T16" fmla="*/ 1131 w 1153"/>
                                    <a:gd name="T17" fmla="*/ 128 h 342"/>
                                    <a:gd name="T18" fmla="*/ 1080 w 1153"/>
                                    <a:gd name="T19" fmla="*/ 86 h 342"/>
                                    <a:gd name="T20" fmla="*/ 939 w 1153"/>
                                    <a:gd name="T21" fmla="*/ 38 h 342"/>
                                    <a:gd name="T22" fmla="*/ 820 w 1153"/>
                                    <a:gd name="T23" fmla="*/ 16 h 342"/>
                                    <a:gd name="T24" fmla="*/ 689 w 1153"/>
                                    <a:gd name="T25" fmla="*/ 3 h 342"/>
                                    <a:gd name="T26" fmla="*/ 433 w 1153"/>
                                    <a:gd name="T27" fmla="*/ 3 h 342"/>
                                    <a:gd name="T28" fmla="*/ 231 w 1153"/>
                                    <a:gd name="T29" fmla="*/ 32 h 342"/>
                                    <a:gd name="T30" fmla="*/ 87 w 1153"/>
                                    <a:gd name="T31" fmla="*/ 80 h 342"/>
                                    <a:gd name="T32" fmla="*/ 36 w 1153"/>
                                    <a:gd name="T33" fmla="*/ 112 h 342"/>
                                    <a:gd name="T34" fmla="*/ 0 w 1153"/>
                                    <a:gd name="T35" fmla="*/ 157 h 342"/>
                                    <a:gd name="T36" fmla="*/ 10 w 1153"/>
                                    <a:gd name="T37" fmla="*/ 214 h 342"/>
                                    <a:gd name="T38" fmla="*/ 45 w 1153"/>
                                    <a:gd name="T39" fmla="*/ 250 h 342"/>
                                    <a:gd name="T40" fmla="*/ 84 w 1153"/>
                                    <a:gd name="T41" fmla="*/ 272 h 342"/>
                                    <a:gd name="T42" fmla="*/ 154 w 1153"/>
                                    <a:gd name="T43" fmla="*/ 301 h 342"/>
                                    <a:gd name="T44" fmla="*/ 228 w 1153"/>
                                    <a:gd name="T45" fmla="*/ 323 h 342"/>
                                    <a:gd name="T46" fmla="*/ 282 w 1153"/>
                                    <a:gd name="T47" fmla="*/ 314 h 342"/>
                                    <a:gd name="T48" fmla="*/ 173 w 1153"/>
                                    <a:gd name="T49" fmla="*/ 288 h 342"/>
                                    <a:gd name="T50" fmla="*/ 109 w 1153"/>
                                    <a:gd name="T51" fmla="*/ 266 h 342"/>
                                    <a:gd name="T52" fmla="*/ 64 w 1153"/>
                                    <a:gd name="T53" fmla="*/ 240 h 342"/>
                                    <a:gd name="T54" fmla="*/ 29 w 1153"/>
                                    <a:gd name="T55" fmla="*/ 208 h 342"/>
                                    <a:gd name="T56" fmla="*/ 20 w 1153"/>
                                    <a:gd name="T57" fmla="*/ 186 h 342"/>
                                    <a:gd name="T58" fmla="*/ 29 w 1153"/>
                                    <a:gd name="T59" fmla="*/ 150 h 342"/>
                                    <a:gd name="T60" fmla="*/ 71 w 1153"/>
                                    <a:gd name="T61" fmla="*/ 115 h 342"/>
                                    <a:gd name="T62" fmla="*/ 196 w 1153"/>
                                    <a:gd name="T63" fmla="*/ 61 h 342"/>
                                    <a:gd name="T64" fmla="*/ 285 w 1153"/>
                                    <a:gd name="T65" fmla="*/ 41 h 342"/>
                                    <a:gd name="T66" fmla="*/ 487 w 1153"/>
                                    <a:gd name="T67" fmla="*/ 19 h 342"/>
                                    <a:gd name="T68" fmla="*/ 718 w 1153"/>
                                    <a:gd name="T69" fmla="*/ 22 h 342"/>
                                    <a:gd name="T70" fmla="*/ 846 w 1153"/>
                                    <a:gd name="T71" fmla="*/ 38 h 342"/>
                                    <a:gd name="T72" fmla="*/ 932 w 1153"/>
                                    <a:gd name="T73" fmla="*/ 57 h 342"/>
                                    <a:gd name="T74" fmla="*/ 1067 w 1153"/>
                                    <a:gd name="T75" fmla="*/ 105 h 342"/>
                                    <a:gd name="T76" fmla="*/ 1118 w 1153"/>
                                    <a:gd name="T77" fmla="*/ 141 h 342"/>
                                    <a:gd name="T78" fmla="*/ 1131 w 1153"/>
                                    <a:gd name="T79" fmla="*/ 170 h 342"/>
                                    <a:gd name="T80" fmla="*/ 1131 w 1153"/>
                                    <a:gd name="T81" fmla="*/ 186 h 342"/>
                                    <a:gd name="T82" fmla="*/ 1112 w 1153"/>
                                    <a:gd name="T83" fmla="*/ 218 h 342"/>
                                    <a:gd name="T84" fmla="*/ 1086 w 1153"/>
                                    <a:gd name="T85" fmla="*/ 240 h 342"/>
                                    <a:gd name="T86" fmla="*/ 1041 w 1153"/>
                                    <a:gd name="T87" fmla="*/ 262 h 342"/>
                                    <a:gd name="T88" fmla="*/ 993 w 1153"/>
                                    <a:gd name="T89" fmla="*/ 282 h 342"/>
                                    <a:gd name="T90" fmla="*/ 935 w 1153"/>
                                    <a:gd name="T91" fmla="*/ 298 h 342"/>
                                    <a:gd name="T92" fmla="*/ 868 w 1153"/>
                                    <a:gd name="T93" fmla="*/ 314 h 342"/>
                                    <a:gd name="T94" fmla="*/ 820 w 1153"/>
                                    <a:gd name="T95" fmla="*/ 323 h 3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153" h="342">
                                      <a:moveTo>
                                        <a:pt x="820" y="342"/>
                                      </a:moveTo>
                                      <a:lnTo>
                                        <a:pt x="823" y="342"/>
                                      </a:lnTo>
                                      <a:lnTo>
                                        <a:pt x="839" y="339"/>
                                      </a:lnTo>
                                      <a:lnTo>
                                        <a:pt x="859" y="336"/>
                                      </a:lnTo>
                                      <a:lnTo>
                                        <a:pt x="875" y="333"/>
                                      </a:lnTo>
                                      <a:lnTo>
                                        <a:pt x="894" y="330"/>
                                      </a:lnTo>
                                      <a:lnTo>
                                        <a:pt x="910" y="326"/>
                                      </a:lnTo>
                                      <a:lnTo>
                                        <a:pt x="926" y="320"/>
                                      </a:lnTo>
                                      <a:lnTo>
                                        <a:pt x="942" y="317"/>
                                      </a:lnTo>
                                      <a:lnTo>
                                        <a:pt x="955" y="314"/>
                                      </a:lnTo>
                                      <a:lnTo>
                                        <a:pt x="971" y="310"/>
                                      </a:lnTo>
                                      <a:lnTo>
                                        <a:pt x="983" y="304"/>
                                      </a:lnTo>
                                      <a:lnTo>
                                        <a:pt x="999" y="301"/>
                                      </a:lnTo>
                                      <a:lnTo>
                                        <a:pt x="1012" y="298"/>
                                      </a:lnTo>
                                      <a:lnTo>
                                        <a:pt x="1025" y="291"/>
                                      </a:lnTo>
                                      <a:lnTo>
                                        <a:pt x="1035" y="288"/>
                                      </a:lnTo>
                                      <a:lnTo>
                                        <a:pt x="1047" y="282"/>
                                      </a:lnTo>
                                      <a:lnTo>
                                        <a:pt x="1057" y="278"/>
                                      </a:lnTo>
                                      <a:lnTo>
                                        <a:pt x="1076" y="266"/>
                                      </a:lnTo>
                                      <a:lnTo>
                                        <a:pt x="1086" y="262"/>
                                      </a:lnTo>
                                      <a:lnTo>
                                        <a:pt x="1099" y="253"/>
                                      </a:lnTo>
                                      <a:lnTo>
                                        <a:pt x="1105" y="250"/>
                                      </a:lnTo>
                                      <a:lnTo>
                                        <a:pt x="1115" y="246"/>
                                      </a:lnTo>
                                      <a:lnTo>
                                        <a:pt x="1121" y="237"/>
                                      </a:lnTo>
                                      <a:lnTo>
                                        <a:pt x="1124" y="230"/>
                                      </a:lnTo>
                                      <a:lnTo>
                                        <a:pt x="1140" y="214"/>
                                      </a:lnTo>
                                      <a:lnTo>
                                        <a:pt x="1147" y="205"/>
                                      </a:lnTo>
                                      <a:lnTo>
                                        <a:pt x="1147" y="198"/>
                                      </a:lnTo>
                                      <a:lnTo>
                                        <a:pt x="1150" y="192"/>
                                      </a:lnTo>
                                      <a:lnTo>
                                        <a:pt x="1150" y="186"/>
                                      </a:lnTo>
                                      <a:lnTo>
                                        <a:pt x="1153" y="176"/>
                                      </a:lnTo>
                                      <a:lnTo>
                                        <a:pt x="1150" y="170"/>
                                      </a:lnTo>
                                      <a:lnTo>
                                        <a:pt x="1150" y="157"/>
                                      </a:lnTo>
                                      <a:lnTo>
                                        <a:pt x="1144" y="144"/>
                                      </a:lnTo>
                                      <a:lnTo>
                                        <a:pt x="1140" y="137"/>
                                      </a:lnTo>
                                      <a:lnTo>
                                        <a:pt x="1131" y="128"/>
                                      </a:lnTo>
                                      <a:lnTo>
                                        <a:pt x="1115" y="112"/>
                                      </a:lnTo>
                                      <a:lnTo>
                                        <a:pt x="1105" y="102"/>
                                      </a:lnTo>
                                      <a:lnTo>
                                        <a:pt x="1092" y="96"/>
                                      </a:lnTo>
                                      <a:lnTo>
                                        <a:pt x="1080" y="86"/>
                                      </a:lnTo>
                                      <a:lnTo>
                                        <a:pt x="1063" y="80"/>
                                      </a:lnTo>
                                      <a:lnTo>
                                        <a:pt x="999" y="54"/>
                                      </a:lnTo>
                                      <a:lnTo>
                                        <a:pt x="961" y="41"/>
                                      </a:lnTo>
                                      <a:lnTo>
                                        <a:pt x="939" y="38"/>
                                      </a:lnTo>
                                      <a:lnTo>
                                        <a:pt x="919" y="32"/>
                                      </a:lnTo>
                                      <a:lnTo>
                                        <a:pt x="897" y="29"/>
                                      </a:lnTo>
                                      <a:lnTo>
                                        <a:pt x="871" y="22"/>
                                      </a:lnTo>
                                      <a:lnTo>
                                        <a:pt x="820" y="16"/>
                                      </a:lnTo>
                                      <a:lnTo>
                                        <a:pt x="798" y="13"/>
                                      </a:lnTo>
                                      <a:lnTo>
                                        <a:pt x="769" y="9"/>
                                      </a:lnTo>
                                      <a:lnTo>
                                        <a:pt x="718" y="3"/>
                                      </a:lnTo>
                                      <a:lnTo>
                                        <a:pt x="689" y="3"/>
                                      </a:lnTo>
                                      <a:lnTo>
                                        <a:pt x="663" y="0"/>
                                      </a:lnTo>
                                      <a:lnTo>
                                        <a:pt x="487" y="0"/>
                                      </a:lnTo>
                                      <a:lnTo>
                                        <a:pt x="461" y="3"/>
                                      </a:lnTo>
                                      <a:lnTo>
                                        <a:pt x="433" y="3"/>
                                      </a:lnTo>
                                      <a:lnTo>
                                        <a:pt x="305" y="19"/>
                                      </a:lnTo>
                                      <a:lnTo>
                                        <a:pt x="279" y="22"/>
                                      </a:lnTo>
                                      <a:lnTo>
                                        <a:pt x="253" y="29"/>
                                      </a:lnTo>
                                      <a:lnTo>
                                        <a:pt x="231" y="32"/>
                                      </a:lnTo>
                                      <a:lnTo>
                                        <a:pt x="212" y="38"/>
                                      </a:lnTo>
                                      <a:lnTo>
                                        <a:pt x="189" y="41"/>
                                      </a:lnTo>
                                      <a:lnTo>
                                        <a:pt x="151" y="54"/>
                                      </a:lnTo>
                                      <a:lnTo>
                                        <a:pt x="87" y="80"/>
                                      </a:lnTo>
                                      <a:lnTo>
                                        <a:pt x="71" y="86"/>
                                      </a:lnTo>
                                      <a:lnTo>
                                        <a:pt x="58" y="96"/>
                                      </a:lnTo>
                                      <a:lnTo>
                                        <a:pt x="45" y="102"/>
                                      </a:lnTo>
                                      <a:lnTo>
                                        <a:pt x="36" y="112"/>
                                      </a:lnTo>
                                      <a:lnTo>
                                        <a:pt x="20" y="128"/>
                                      </a:lnTo>
                                      <a:lnTo>
                                        <a:pt x="10" y="137"/>
                                      </a:lnTo>
                                      <a:lnTo>
                                        <a:pt x="7" y="144"/>
                                      </a:lnTo>
                                      <a:lnTo>
                                        <a:pt x="0" y="157"/>
                                      </a:lnTo>
                                      <a:lnTo>
                                        <a:pt x="0" y="192"/>
                                      </a:lnTo>
                                      <a:lnTo>
                                        <a:pt x="4" y="198"/>
                                      </a:lnTo>
                                      <a:lnTo>
                                        <a:pt x="4" y="205"/>
                                      </a:lnTo>
                                      <a:lnTo>
                                        <a:pt x="10" y="214"/>
                                      </a:lnTo>
                                      <a:lnTo>
                                        <a:pt x="16" y="221"/>
                                      </a:lnTo>
                                      <a:lnTo>
                                        <a:pt x="20" y="227"/>
                                      </a:lnTo>
                                      <a:lnTo>
                                        <a:pt x="36" y="243"/>
                                      </a:lnTo>
                                      <a:lnTo>
                                        <a:pt x="45" y="250"/>
                                      </a:lnTo>
                                      <a:lnTo>
                                        <a:pt x="52" y="259"/>
                                      </a:lnTo>
                                      <a:lnTo>
                                        <a:pt x="64" y="262"/>
                                      </a:lnTo>
                                      <a:lnTo>
                                        <a:pt x="74" y="269"/>
                                      </a:lnTo>
                                      <a:lnTo>
                                        <a:pt x="84" y="272"/>
                                      </a:lnTo>
                                      <a:lnTo>
                                        <a:pt x="103" y="285"/>
                                      </a:lnTo>
                                      <a:lnTo>
                                        <a:pt x="128" y="291"/>
                                      </a:lnTo>
                                      <a:lnTo>
                                        <a:pt x="141" y="298"/>
                                      </a:lnTo>
                                      <a:lnTo>
                                        <a:pt x="154" y="301"/>
                                      </a:lnTo>
                                      <a:lnTo>
                                        <a:pt x="167" y="307"/>
                                      </a:lnTo>
                                      <a:lnTo>
                                        <a:pt x="180" y="310"/>
                                      </a:lnTo>
                                      <a:lnTo>
                                        <a:pt x="212" y="317"/>
                                      </a:lnTo>
                                      <a:lnTo>
                                        <a:pt x="228" y="323"/>
                                      </a:lnTo>
                                      <a:lnTo>
                                        <a:pt x="276" y="333"/>
                                      </a:lnTo>
                                      <a:lnTo>
                                        <a:pt x="337" y="342"/>
                                      </a:lnTo>
                                      <a:lnTo>
                                        <a:pt x="337" y="323"/>
                                      </a:lnTo>
                                      <a:lnTo>
                                        <a:pt x="282" y="314"/>
                                      </a:lnTo>
                                      <a:lnTo>
                                        <a:pt x="234" y="304"/>
                                      </a:lnTo>
                                      <a:lnTo>
                                        <a:pt x="218" y="298"/>
                                      </a:lnTo>
                                      <a:lnTo>
                                        <a:pt x="186" y="291"/>
                                      </a:lnTo>
                                      <a:lnTo>
                                        <a:pt x="173" y="288"/>
                                      </a:lnTo>
                                      <a:lnTo>
                                        <a:pt x="160" y="282"/>
                                      </a:lnTo>
                                      <a:lnTo>
                                        <a:pt x="148" y="278"/>
                                      </a:lnTo>
                                      <a:lnTo>
                                        <a:pt x="135" y="272"/>
                                      </a:lnTo>
                                      <a:lnTo>
                                        <a:pt x="109" y="266"/>
                                      </a:lnTo>
                                      <a:lnTo>
                                        <a:pt x="90" y="253"/>
                                      </a:lnTo>
                                      <a:lnTo>
                                        <a:pt x="80" y="250"/>
                                      </a:lnTo>
                                      <a:lnTo>
                                        <a:pt x="71" y="243"/>
                                      </a:lnTo>
                                      <a:lnTo>
                                        <a:pt x="64" y="240"/>
                                      </a:lnTo>
                                      <a:lnTo>
                                        <a:pt x="58" y="237"/>
                                      </a:lnTo>
                                      <a:lnTo>
                                        <a:pt x="48" y="230"/>
                                      </a:lnTo>
                                      <a:lnTo>
                                        <a:pt x="32" y="214"/>
                                      </a:lnTo>
                                      <a:lnTo>
                                        <a:pt x="29" y="208"/>
                                      </a:lnTo>
                                      <a:lnTo>
                                        <a:pt x="23" y="202"/>
                                      </a:lnTo>
                                      <a:lnTo>
                                        <a:pt x="23" y="198"/>
                                      </a:lnTo>
                                      <a:lnTo>
                                        <a:pt x="23" y="192"/>
                                      </a:lnTo>
                                      <a:lnTo>
                                        <a:pt x="20" y="186"/>
                                      </a:lnTo>
                                      <a:lnTo>
                                        <a:pt x="20" y="179"/>
                                      </a:lnTo>
                                      <a:lnTo>
                                        <a:pt x="20" y="163"/>
                                      </a:lnTo>
                                      <a:lnTo>
                                        <a:pt x="26" y="157"/>
                                      </a:lnTo>
                                      <a:lnTo>
                                        <a:pt x="29" y="150"/>
                                      </a:lnTo>
                                      <a:lnTo>
                                        <a:pt x="32" y="141"/>
                                      </a:lnTo>
                                      <a:lnTo>
                                        <a:pt x="48" y="125"/>
                                      </a:lnTo>
                                      <a:lnTo>
                                        <a:pt x="58" y="121"/>
                                      </a:lnTo>
                                      <a:lnTo>
                                        <a:pt x="71" y="115"/>
                                      </a:lnTo>
                                      <a:lnTo>
                                        <a:pt x="84" y="105"/>
                                      </a:lnTo>
                                      <a:lnTo>
                                        <a:pt x="93" y="99"/>
                                      </a:lnTo>
                                      <a:lnTo>
                                        <a:pt x="157" y="73"/>
                                      </a:lnTo>
                                      <a:lnTo>
                                        <a:pt x="196" y="61"/>
                                      </a:lnTo>
                                      <a:lnTo>
                                        <a:pt x="218" y="57"/>
                                      </a:lnTo>
                                      <a:lnTo>
                                        <a:pt x="237" y="51"/>
                                      </a:lnTo>
                                      <a:lnTo>
                                        <a:pt x="260" y="48"/>
                                      </a:lnTo>
                                      <a:lnTo>
                                        <a:pt x="285" y="41"/>
                                      </a:lnTo>
                                      <a:lnTo>
                                        <a:pt x="305" y="38"/>
                                      </a:lnTo>
                                      <a:lnTo>
                                        <a:pt x="433" y="22"/>
                                      </a:lnTo>
                                      <a:lnTo>
                                        <a:pt x="461" y="22"/>
                                      </a:lnTo>
                                      <a:lnTo>
                                        <a:pt x="487" y="19"/>
                                      </a:lnTo>
                                      <a:lnTo>
                                        <a:pt x="577" y="19"/>
                                      </a:lnTo>
                                      <a:lnTo>
                                        <a:pt x="663" y="19"/>
                                      </a:lnTo>
                                      <a:lnTo>
                                        <a:pt x="689" y="22"/>
                                      </a:lnTo>
                                      <a:lnTo>
                                        <a:pt x="718" y="22"/>
                                      </a:lnTo>
                                      <a:lnTo>
                                        <a:pt x="769" y="29"/>
                                      </a:lnTo>
                                      <a:lnTo>
                                        <a:pt x="798" y="32"/>
                                      </a:lnTo>
                                      <a:lnTo>
                                        <a:pt x="820" y="35"/>
                                      </a:lnTo>
                                      <a:lnTo>
                                        <a:pt x="846" y="38"/>
                                      </a:lnTo>
                                      <a:lnTo>
                                        <a:pt x="865" y="41"/>
                                      </a:lnTo>
                                      <a:lnTo>
                                        <a:pt x="891" y="48"/>
                                      </a:lnTo>
                                      <a:lnTo>
                                        <a:pt x="913" y="51"/>
                                      </a:lnTo>
                                      <a:lnTo>
                                        <a:pt x="932" y="57"/>
                                      </a:lnTo>
                                      <a:lnTo>
                                        <a:pt x="955" y="61"/>
                                      </a:lnTo>
                                      <a:lnTo>
                                        <a:pt x="993" y="73"/>
                                      </a:lnTo>
                                      <a:lnTo>
                                        <a:pt x="1057" y="99"/>
                                      </a:lnTo>
                                      <a:lnTo>
                                        <a:pt x="1067" y="105"/>
                                      </a:lnTo>
                                      <a:lnTo>
                                        <a:pt x="1080" y="115"/>
                                      </a:lnTo>
                                      <a:lnTo>
                                        <a:pt x="1092" y="121"/>
                                      </a:lnTo>
                                      <a:lnTo>
                                        <a:pt x="1102" y="125"/>
                                      </a:lnTo>
                                      <a:lnTo>
                                        <a:pt x="1118" y="141"/>
                                      </a:lnTo>
                                      <a:lnTo>
                                        <a:pt x="1121" y="150"/>
                                      </a:lnTo>
                                      <a:lnTo>
                                        <a:pt x="1124" y="157"/>
                                      </a:lnTo>
                                      <a:lnTo>
                                        <a:pt x="1131" y="163"/>
                                      </a:lnTo>
                                      <a:lnTo>
                                        <a:pt x="1131" y="170"/>
                                      </a:lnTo>
                                      <a:lnTo>
                                        <a:pt x="1134" y="182"/>
                                      </a:lnTo>
                                      <a:lnTo>
                                        <a:pt x="1137" y="173"/>
                                      </a:lnTo>
                                      <a:lnTo>
                                        <a:pt x="1131" y="179"/>
                                      </a:lnTo>
                                      <a:lnTo>
                                        <a:pt x="1131" y="186"/>
                                      </a:lnTo>
                                      <a:lnTo>
                                        <a:pt x="1128" y="192"/>
                                      </a:lnTo>
                                      <a:lnTo>
                                        <a:pt x="1128" y="198"/>
                                      </a:lnTo>
                                      <a:lnTo>
                                        <a:pt x="1128" y="202"/>
                                      </a:lnTo>
                                      <a:lnTo>
                                        <a:pt x="1112" y="218"/>
                                      </a:lnTo>
                                      <a:lnTo>
                                        <a:pt x="1108" y="224"/>
                                      </a:lnTo>
                                      <a:lnTo>
                                        <a:pt x="1102" y="227"/>
                                      </a:lnTo>
                                      <a:lnTo>
                                        <a:pt x="1092" y="230"/>
                                      </a:lnTo>
                                      <a:lnTo>
                                        <a:pt x="1086" y="240"/>
                                      </a:lnTo>
                                      <a:lnTo>
                                        <a:pt x="1080" y="243"/>
                                      </a:lnTo>
                                      <a:lnTo>
                                        <a:pt x="1070" y="246"/>
                                      </a:lnTo>
                                      <a:lnTo>
                                        <a:pt x="1051" y="259"/>
                                      </a:lnTo>
                                      <a:lnTo>
                                        <a:pt x="1041" y="262"/>
                                      </a:lnTo>
                                      <a:lnTo>
                                        <a:pt x="1028" y="269"/>
                                      </a:lnTo>
                                      <a:lnTo>
                                        <a:pt x="1019" y="272"/>
                                      </a:lnTo>
                                      <a:lnTo>
                                        <a:pt x="1006" y="278"/>
                                      </a:lnTo>
                                      <a:lnTo>
                                        <a:pt x="993" y="282"/>
                                      </a:lnTo>
                                      <a:lnTo>
                                        <a:pt x="977" y="285"/>
                                      </a:lnTo>
                                      <a:lnTo>
                                        <a:pt x="964" y="291"/>
                                      </a:lnTo>
                                      <a:lnTo>
                                        <a:pt x="948" y="294"/>
                                      </a:lnTo>
                                      <a:lnTo>
                                        <a:pt x="935" y="298"/>
                                      </a:lnTo>
                                      <a:lnTo>
                                        <a:pt x="919" y="301"/>
                                      </a:lnTo>
                                      <a:lnTo>
                                        <a:pt x="903" y="307"/>
                                      </a:lnTo>
                                      <a:lnTo>
                                        <a:pt x="887" y="310"/>
                                      </a:lnTo>
                                      <a:lnTo>
                                        <a:pt x="868" y="314"/>
                                      </a:lnTo>
                                      <a:lnTo>
                                        <a:pt x="852" y="317"/>
                                      </a:lnTo>
                                      <a:lnTo>
                                        <a:pt x="833" y="320"/>
                                      </a:lnTo>
                                      <a:lnTo>
                                        <a:pt x="817" y="323"/>
                                      </a:lnTo>
                                      <a:lnTo>
                                        <a:pt x="820" y="323"/>
                                      </a:lnTo>
                                      <a:lnTo>
                                        <a:pt x="820" y="3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262"/>
                              <wps:cNvSpPr>
                                <a:spLocks/>
                              </wps:cNvSpPr>
                              <wps:spPr bwMode="auto">
                                <a:xfrm>
                                  <a:off x="766160" y="166347"/>
                                  <a:ext cx="37912" cy="34514"/>
                                </a:xfrm>
                                <a:custGeom>
                                  <a:avLst/>
                                  <a:gdLst>
                                    <a:gd name="T0" fmla="*/ 55 w 67"/>
                                    <a:gd name="T1" fmla="*/ 0 h 61"/>
                                    <a:gd name="T2" fmla="*/ 0 w 67"/>
                                    <a:gd name="T3" fmla="*/ 39 h 61"/>
                                    <a:gd name="T4" fmla="*/ 67 w 67"/>
                                    <a:gd name="T5" fmla="*/ 61 h 61"/>
                                    <a:gd name="T6" fmla="*/ 32 w 67"/>
                                    <a:gd name="T7" fmla="*/ 36 h 61"/>
                                    <a:gd name="T8" fmla="*/ 55 w 67"/>
                                    <a:gd name="T9" fmla="*/ 0 h 61"/>
                                  </a:gdLst>
                                  <a:ahLst/>
                                  <a:cxnLst>
                                    <a:cxn ang="0">
                                      <a:pos x="T0" y="T1"/>
                                    </a:cxn>
                                    <a:cxn ang="0">
                                      <a:pos x="T2" y="T3"/>
                                    </a:cxn>
                                    <a:cxn ang="0">
                                      <a:pos x="T4" y="T5"/>
                                    </a:cxn>
                                    <a:cxn ang="0">
                                      <a:pos x="T6" y="T7"/>
                                    </a:cxn>
                                    <a:cxn ang="0">
                                      <a:pos x="T8" y="T9"/>
                                    </a:cxn>
                                  </a:cxnLst>
                                  <a:rect l="0" t="0" r="r" b="b"/>
                                  <a:pathLst>
                                    <a:path w="67" h="61">
                                      <a:moveTo>
                                        <a:pt x="55" y="0"/>
                                      </a:moveTo>
                                      <a:lnTo>
                                        <a:pt x="0" y="39"/>
                                      </a:lnTo>
                                      <a:lnTo>
                                        <a:pt x="67" y="61"/>
                                      </a:lnTo>
                                      <a:lnTo>
                                        <a:pt x="32" y="36"/>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263"/>
                              <wps:cNvSpPr>
                                <a:spLocks/>
                              </wps:cNvSpPr>
                              <wps:spPr bwMode="auto">
                                <a:xfrm>
                                  <a:off x="755409" y="146544"/>
                                  <a:ext cx="79785" cy="70726"/>
                                </a:xfrm>
                                <a:custGeom>
                                  <a:avLst/>
                                  <a:gdLst>
                                    <a:gd name="T0" fmla="*/ 106 w 141"/>
                                    <a:gd name="T1" fmla="*/ 0 h 125"/>
                                    <a:gd name="T2" fmla="*/ 0 w 141"/>
                                    <a:gd name="T3" fmla="*/ 77 h 125"/>
                                    <a:gd name="T4" fmla="*/ 141 w 141"/>
                                    <a:gd name="T5" fmla="*/ 125 h 125"/>
                                    <a:gd name="T6" fmla="*/ 58 w 141"/>
                                    <a:gd name="T7" fmla="*/ 64 h 125"/>
                                    <a:gd name="T8" fmla="*/ 61 w 141"/>
                                    <a:gd name="T9" fmla="*/ 77 h 125"/>
                                    <a:gd name="T10" fmla="*/ 106 w 141"/>
                                    <a:gd name="T11" fmla="*/ 0 h 125"/>
                                    <a:gd name="T12" fmla="*/ 64 w 141"/>
                                    <a:gd name="T13" fmla="*/ 29 h 125"/>
                                    <a:gd name="T14" fmla="*/ 38 w 141"/>
                                    <a:gd name="T15" fmla="*/ 74 h 125"/>
                                    <a:gd name="T16" fmla="*/ 80 w 141"/>
                                    <a:gd name="T17" fmla="*/ 103 h 125"/>
                                    <a:gd name="T18" fmla="*/ 90 w 141"/>
                                    <a:gd name="T19" fmla="*/ 87 h 125"/>
                                    <a:gd name="T20" fmla="*/ 22 w 141"/>
                                    <a:gd name="T21" fmla="*/ 64 h 125"/>
                                    <a:gd name="T22" fmla="*/ 26 w 141"/>
                                    <a:gd name="T23" fmla="*/ 80 h 125"/>
                                    <a:gd name="T24" fmla="*/ 80 w 141"/>
                                    <a:gd name="T25" fmla="*/ 42 h 125"/>
                                    <a:gd name="T26" fmla="*/ 64 w 141"/>
                                    <a:gd name="T27" fmla="*/ 29 h 125"/>
                                    <a:gd name="T28" fmla="*/ 106 w 141"/>
                                    <a:gd name="T2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1" h="125">
                                      <a:moveTo>
                                        <a:pt x="106" y="0"/>
                                      </a:moveTo>
                                      <a:lnTo>
                                        <a:pt x="0" y="77"/>
                                      </a:lnTo>
                                      <a:lnTo>
                                        <a:pt x="141" y="125"/>
                                      </a:lnTo>
                                      <a:lnTo>
                                        <a:pt x="58" y="64"/>
                                      </a:lnTo>
                                      <a:lnTo>
                                        <a:pt x="61" y="77"/>
                                      </a:lnTo>
                                      <a:lnTo>
                                        <a:pt x="106" y="0"/>
                                      </a:lnTo>
                                      <a:lnTo>
                                        <a:pt x="64" y="29"/>
                                      </a:lnTo>
                                      <a:lnTo>
                                        <a:pt x="38" y="74"/>
                                      </a:lnTo>
                                      <a:lnTo>
                                        <a:pt x="80" y="103"/>
                                      </a:lnTo>
                                      <a:lnTo>
                                        <a:pt x="90" y="87"/>
                                      </a:lnTo>
                                      <a:lnTo>
                                        <a:pt x="22" y="64"/>
                                      </a:lnTo>
                                      <a:lnTo>
                                        <a:pt x="26" y="80"/>
                                      </a:lnTo>
                                      <a:lnTo>
                                        <a:pt x="80" y="42"/>
                                      </a:lnTo>
                                      <a:lnTo>
                                        <a:pt x="64" y="29"/>
                                      </a:lnTo>
                                      <a:lnTo>
                                        <a:pt x="1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64"/>
                              <wps:cNvSpPr>
                                <a:spLocks/>
                              </wps:cNvSpPr>
                              <wps:spPr bwMode="auto">
                                <a:xfrm>
                                  <a:off x="456641" y="166347"/>
                                  <a:ext cx="36214" cy="34514"/>
                                </a:xfrm>
                                <a:custGeom>
                                  <a:avLst/>
                                  <a:gdLst>
                                    <a:gd name="T0" fmla="*/ 9 w 64"/>
                                    <a:gd name="T1" fmla="*/ 0 h 61"/>
                                    <a:gd name="T2" fmla="*/ 64 w 64"/>
                                    <a:gd name="T3" fmla="*/ 42 h 61"/>
                                    <a:gd name="T4" fmla="*/ 0 w 64"/>
                                    <a:gd name="T5" fmla="*/ 61 h 61"/>
                                    <a:gd name="T6" fmla="*/ 35 w 64"/>
                                    <a:gd name="T7" fmla="*/ 36 h 61"/>
                                    <a:gd name="T8" fmla="*/ 9 w 64"/>
                                    <a:gd name="T9" fmla="*/ 0 h 61"/>
                                  </a:gdLst>
                                  <a:ahLst/>
                                  <a:cxnLst>
                                    <a:cxn ang="0">
                                      <a:pos x="T0" y="T1"/>
                                    </a:cxn>
                                    <a:cxn ang="0">
                                      <a:pos x="T2" y="T3"/>
                                    </a:cxn>
                                    <a:cxn ang="0">
                                      <a:pos x="T4" y="T5"/>
                                    </a:cxn>
                                    <a:cxn ang="0">
                                      <a:pos x="T6" y="T7"/>
                                    </a:cxn>
                                    <a:cxn ang="0">
                                      <a:pos x="T8" y="T9"/>
                                    </a:cxn>
                                  </a:cxnLst>
                                  <a:rect l="0" t="0" r="r" b="b"/>
                                  <a:pathLst>
                                    <a:path w="64" h="61">
                                      <a:moveTo>
                                        <a:pt x="9" y="0"/>
                                      </a:moveTo>
                                      <a:lnTo>
                                        <a:pt x="64" y="42"/>
                                      </a:lnTo>
                                      <a:lnTo>
                                        <a:pt x="0" y="61"/>
                                      </a:lnTo>
                                      <a:lnTo>
                                        <a:pt x="35" y="36"/>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65"/>
                              <wps:cNvSpPr>
                                <a:spLocks/>
                              </wps:cNvSpPr>
                              <wps:spPr bwMode="auto">
                                <a:xfrm>
                                  <a:off x="429480" y="141452"/>
                                  <a:ext cx="74126" cy="74121"/>
                                </a:xfrm>
                                <a:custGeom>
                                  <a:avLst/>
                                  <a:gdLst>
                                    <a:gd name="T0" fmla="*/ 64 w 131"/>
                                    <a:gd name="T1" fmla="*/ 38 h 131"/>
                                    <a:gd name="T2" fmla="*/ 51 w 131"/>
                                    <a:gd name="T3" fmla="*/ 51 h 131"/>
                                    <a:gd name="T4" fmla="*/ 105 w 131"/>
                                    <a:gd name="T5" fmla="*/ 92 h 131"/>
                                    <a:gd name="T6" fmla="*/ 108 w 131"/>
                                    <a:gd name="T7" fmla="*/ 76 h 131"/>
                                    <a:gd name="T8" fmla="*/ 44 w 131"/>
                                    <a:gd name="T9" fmla="*/ 96 h 131"/>
                                    <a:gd name="T10" fmla="*/ 54 w 131"/>
                                    <a:gd name="T11" fmla="*/ 112 h 131"/>
                                    <a:gd name="T12" fmla="*/ 96 w 131"/>
                                    <a:gd name="T13" fmla="*/ 83 h 131"/>
                                    <a:gd name="T14" fmla="*/ 64 w 131"/>
                                    <a:gd name="T15" fmla="*/ 38 h 131"/>
                                    <a:gd name="T16" fmla="*/ 12 w 131"/>
                                    <a:gd name="T17" fmla="*/ 0 h 131"/>
                                    <a:gd name="T18" fmla="*/ 76 w 131"/>
                                    <a:gd name="T19" fmla="*/ 86 h 131"/>
                                    <a:gd name="T20" fmla="*/ 76 w 131"/>
                                    <a:gd name="T21" fmla="*/ 73 h 131"/>
                                    <a:gd name="T22" fmla="*/ 0 w 131"/>
                                    <a:gd name="T23" fmla="*/ 131 h 131"/>
                                    <a:gd name="T24" fmla="*/ 131 w 131"/>
                                    <a:gd name="T25" fmla="*/ 89 h 131"/>
                                    <a:gd name="T26" fmla="*/ 12 w 131"/>
                                    <a:gd name="T27" fmla="*/ 0 h 131"/>
                                    <a:gd name="T28" fmla="*/ 64 w 131"/>
                                    <a:gd name="T29" fmla="*/ 38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31" h="131">
                                      <a:moveTo>
                                        <a:pt x="64" y="38"/>
                                      </a:moveTo>
                                      <a:lnTo>
                                        <a:pt x="51" y="51"/>
                                      </a:lnTo>
                                      <a:lnTo>
                                        <a:pt x="105" y="92"/>
                                      </a:lnTo>
                                      <a:lnTo>
                                        <a:pt x="108" y="76"/>
                                      </a:lnTo>
                                      <a:lnTo>
                                        <a:pt x="44" y="96"/>
                                      </a:lnTo>
                                      <a:lnTo>
                                        <a:pt x="54" y="112"/>
                                      </a:lnTo>
                                      <a:lnTo>
                                        <a:pt x="96" y="83"/>
                                      </a:lnTo>
                                      <a:lnTo>
                                        <a:pt x="64" y="38"/>
                                      </a:lnTo>
                                      <a:lnTo>
                                        <a:pt x="12" y="0"/>
                                      </a:lnTo>
                                      <a:lnTo>
                                        <a:pt x="76" y="86"/>
                                      </a:lnTo>
                                      <a:lnTo>
                                        <a:pt x="76" y="73"/>
                                      </a:lnTo>
                                      <a:lnTo>
                                        <a:pt x="0" y="131"/>
                                      </a:lnTo>
                                      <a:lnTo>
                                        <a:pt x="131" y="89"/>
                                      </a:lnTo>
                                      <a:lnTo>
                                        <a:pt x="12" y="0"/>
                                      </a:lnTo>
                                      <a:lnTo>
                                        <a:pt x="64"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Rectangle 266"/>
                              <wps:cNvSpPr>
                                <a:spLocks noChangeArrowheads="1"/>
                              </wps:cNvSpPr>
                              <wps:spPr bwMode="auto">
                                <a:xfrm>
                                  <a:off x="1161123" y="302706"/>
                                  <a:ext cx="57717"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9A6" w:rsidRPr="00D1217E" w:rsidRDefault="00A929A6" w:rsidP="008E6DB2">
                                    <w:pPr>
                                      <w:rPr>
                                        <w:sz w:val="20"/>
                                      </w:rPr>
                                    </w:pPr>
                                    <w:r w:rsidRPr="00D1217E">
                                      <w:rPr>
                                        <w:rFonts w:ascii="Arial" w:hAnsi="Arial" w:cs="Arial"/>
                                        <w:color w:val="000000"/>
                                        <w:sz w:val="12"/>
                                        <w:szCs w:val="14"/>
                                        <w:lang w:val="en-US"/>
                                      </w:rPr>
                                      <w:t>R</w:t>
                                    </w:r>
                                  </w:p>
                                </w:txbxContent>
                              </wps:txbx>
                              <wps:bodyPr rot="0" vert="horz" wrap="square" lIns="0" tIns="0" rIns="0" bIns="0" anchor="t" anchorCtr="0" upright="1">
                                <a:noAutofit/>
                              </wps:bodyPr>
                            </wps:wsp>
                            <wps:wsp>
                              <wps:cNvPr id="309" name="Rectangle 267"/>
                              <wps:cNvSpPr>
                                <a:spLocks noChangeArrowheads="1"/>
                              </wps:cNvSpPr>
                              <wps:spPr bwMode="auto">
                                <a:xfrm>
                                  <a:off x="1221103" y="322510"/>
                                  <a:ext cx="28858" cy="65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9A6" w:rsidRPr="00D1217E" w:rsidRDefault="00A929A6" w:rsidP="008E6DB2">
                                    <w:pPr>
                                      <w:rPr>
                                        <w:sz w:val="20"/>
                                      </w:rPr>
                                    </w:pPr>
                                    <w:proofErr w:type="gramStart"/>
                                    <w:r w:rsidRPr="00D1217E">
                                      <w:rPr>
                                        <w:rFonts w:ascii="Arial" w:hAnsi="Arial" w:cs="Arial"/>
                                        <w:color w:val="000000"/>
                                        <w:sz w:val="9"/>
                                        <w:szCs w:val="10"/>
                                        <w:lang w:val="en-US"/>
                                      </w:rPr>
                                      <w:t>y</w:t>
                                    </w:r>
                                    <w:proofErr w:type="gramEnd"/>
                                  </w:p>
                                </w:txbxContent>
                              </wps:txbx>
                              <wps:bodyPr rot="0" vert="horz" wrap="square" lIns="0" tIns="0" rIns="0" bIns="0" anchor="t" anchorCtr="0" upright="1">
                                <a:noAutofit/>
                              </wps:bodyPr>
                            </wps:wsp>
                            <wps:wsp>
                              <wps:cNvPr id="310" name="Freeform 268"/>
                              <wps:cNvSpPr>
                                <a:spLocks/>
                              </wps:cNvSpPr>
                              <wps:spPr bwMode="auto">
                                <a:xfrm>
                                  <a:off x="1096051" y="407381"/>
                                  <a:ext cx="222945" cy="652375"/>
                                </a:xfrm>
                                <a:custGeom>
                                  <a:avLst/>
                                  <a:gdLst>
                                    <a:gd name="T0" fmla="*/ 48 w 394"/>
                                    <a:gd name="T1" fmla="*/ 974 h 1153"/>
                                    <a:gd name="T2" fmla="*/ 70 w 394"/>
                                    <a:gd name="T3" fmla="*/ 1031 h 1153"/>
                                    <a:gd name="T4" fmla="*/ 90 w 394"/>
                                    <a:gd name="T5" fmla="*/ 1070 h 1153"/>
                                    <a:gd name="T6" fmla="*/ 112 w 394"/>
                                    <a:gd name="T7" fmla="*/ 1105 h 1153"/>
                                    <a:gd name="T8" fmla="*/ 173 w 394"/>
                                    <a:gd name="T9" fmla="*/ 1150 h 1153"/>
                                    <a:gd name="T10" fmla="*/ 205 w 394"/>
                                    <a:gd name="T11" fmla="*/ 1150 h 1153"/>
                                    <a:gd name="T12" fmla="*/ 246 w 394"/>
                                    <a:gd name="T13" fmla="*/ 1131 h 1153"/>
                                    <a:gd name="T14" fmla="*/ 301 w 394"/>
                                    <a:gd name="T15" fmla="*/ 1063 h 1153"/>
                                    <a:gd name="T16" fmla="*/ 349 w 394"/>
                                    <a:gd name="T17" fmla="*/ 939 h 1153"/>
                                    <a:gd name="T18" fmla="*/ 368 w 394"/>
                                    <a:gd name="T19" fmla="*/ 849 h 1153"/>
                                    <a:gd name="T20" fmla="*/ 387 w 394"/>
                                    <a:gd name="T21" fmla="*/ 718 h 1153"/>
                                    <a:gd name="T22" fmla="*/ 394 w 394"/>
                                    <a:gd name="T23" fmla="*/ 577 h 1153"/>
                                    <a:gd name="T24" fmla="*/ 387 w 394"/>
                                    <a:gd name="T25" fmla="*/ 433 h 1153"/>
                                    <a:gd name="T26" fmla="*/ 362 w 394"/>
                                    <a:gd name="T27" fmla="*/ 253 h 1153"/>
                                    <a:gd name="T28" fmla="*/ 330 w 394"/>
                                    <a:gd name="T29" fmla="*/ 151 h 1153"/>
                                    <a:gd name="T30" fmla="*/ 275 w 394"/>
                                    <a:gd name="T31" fmla="*/ 45 h 1153"/>
                                    <a:gd name="T32" fmla="*/ 227 w 394"/>
                                    <a:gd name="T33" fmla="*/ 7 h 1153"/>
                                    <a:gd name="T34" fmla="*/ 154 w 394"/>
                                    <a:gd name="T35" fmla="*/ 7 h 1153"/>
                                    <a:gd name="T36" fmla="*/ 106 w 394"/>
                                    <a:gd name="T37" fmla="*/ 52 h 1153"/>
                                    <a:gd name="T38" fmla="*/ 64 w 394"/>
                                    <a:gd name="T39" fmla="*/ 132 h 1153"/>
                                    <a:gd name="T40" fmla="*/ 42 w 394"/>
                                    <a:gd name="T41" fmla="*/ 196 h 1153"/>
                                    <a:gd name="T42" fmla="*/ 22 w 394"/>
                                    <a:gd name="T43" fmla="*/ 272 h 1153"/>
                                    <a:gd name="T44" fmla="*/ 3 w 394"/>
                                    <a:gd name="T45" fmla="*/ 407 h 1153"/>
                                    <a:gd name="T46" fmla="*/ 19 w 394"/>
                                    <a:gd name="T47" fmla="*/ 429 h 1153"/>
                                    <a:gd name="T48" fmla="*/ 35 w 394"/>
                                    <a:gd name="T49" fmla="*/ 317 h 1153"/>
                                    <a:gd name="T50" fmla="*/ 51 w 394"/>
                                    <a:gd name="T51" fmla="*/ 237 h 1153"/>
                                    <a:gd name="T52" fmla="*/ 74 w 394"/>
                                    <a:gd name="T53" fmla="*/ 167 h 1153"/>
                                    <a:gd name="T54" fmla="*/ 106 w 394"/>
                                    <a:gd name="T55" fmla="*/ 87 h 1153"/>
                                    <a:gd name="T56" fmla="*/ 150 w 394"/>
                                    <a:gd name="T57" fmla="*/ 36 h 1153"/>
                                    <a:gd name="T58" fmla="*/ 179 w 394"/>
                                    <a:gd name="T59" fmla="*/ 20 h 1153"/>
                                    <a:gd name="T60" fmla="*/ 227 w 394"/>
                                    <a:gd name="T61" fmla="*/ 29 h 1153"/>
                                    <a:gd name="T62" fmla="*/ 266 w 394"/>
                                    <a:gd name="T63" fmla="*/ 71 h 1153"/>
                                    <a:gd name="T64" fmla="*/ 311 w 394"/>
                                    <a:gd name="T65" fmla="*/ 157 h 1153"/>
                                    <a:gd name="T66" fmla="*/ 343 w 394"/>
                                    <a:gd name="T67" fmla="*/ 260 h 1153"/>
                                    <a:gd name="T68" fmla="*/ 368 w 394"/>
                                    <a:gd name="T69" fmla="*/ 433 h 1153"/>
                                    <a:gd name="T70" fmla="*/ 375 w 394"/>
                                    <a:gd name="T71" fmla="*/ 577 h 1153"/>
                                    <a:gd name="T72" fmla="*/ 368 w 394"/>
                                    <a:gd name="T73" fmla="*/ 718 h 1153"/>
                                    <a:gd name="T74" fmla="*/ 349 w 394"/>
                                    <a:gd name="T75" fmla="*/ 842 h 1153"/>
                                    <a:gd name="T76" fmla="*/ 330 w 394"/>
                                    <a:gd name="T77" fmla="*/ 932 h 1153"/>
                                    <a:gd name="T78" fmla="*/ 282 w 394"/>
                                    <a:gd name="T79" fmla="*/ 1057 h 1153"/>
                                    <a:gd name="T80" fmla="*/ 243 w 394"/>
                                    <a:gd name="T81" fmla="*/ 1111 h 1153"/>
                                    <a:gd name="T82" fmla="*/ 211 w 394"/>
                                    <a:gd name="T83" fmla="*/ 1131 h 1153"/>
                                    <a:gd name="T84" fmla="*/ 192 w 394"/>
                                    <a:gd name="T85" fmla="*/ 1131 h 1153"/>
                                    <a:gd name="T86" fmla="*/ 147 w 394"/>
                                    <a:gd name="T87" fmla="*/ 1115 h 1153"/>
                                    <a:gd name="T88" fmla="*/ 115 w 394"/>
                                    <a:gd name="T89" fmla="*/ 1070 h 1153"/>
                                    <a:gd name="T90" fmla="*/ 96 w 394"/>
                                    <a:gd name="T91" fmla="*/ 1035 h 1153"/>
                                    <a:gd name="T92" fmla="*/ 74 w 394"/>
                                    <a:gd name="T93" fmla="*/ 980 h 1153"/>
                                    <a:gd name="T94" fmla="*/ 48 w 394"/>
                                    <a:gd name="T95" fmla="*/ 887 h 1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94" h="1153">
                                      <a:moveTo>
                                        <a:pt x="29" y="894"/>
                                      </a:moveTo>
                                      <a:lnTo>
                                        <a:pt x="32" y="907"/>
                                      </a:lnTo>
                                      <a:lnTo>
                                        <a:pt x="35" y="923"/>
                                      </a:lnTo>
                                      <a:lnTo>
                                        <a:pt x="48" y="974"/>
                                      </a:lnTo>
                                      <a:lnTo>
                                        <a:pt x="54" y="987"/>
                                      </a:lnTo>
                                      <a:lnTo>
                                        <a:pt x="61" y="1012"/>
                                      </a:lnTo>
                                      <a:lnTo>
                                        <a:pt x="67" y="1022"/>
                                      </a:lnTo>
                                      <a:lnTo>
                                        <a:pt x="70" y="1031"/>
                                      </a:lnTo>
                                      <a:lnTo>
                                        <a:pt x="77" y="1041"/>
                                      </a:lnTo>
                                      <a:lnTo>
                                        <a:pt x="80" y="1054"/>
                                      </a:lnTo>
                                      <a:lnTo>
                                        <a:pt x="86" y="1063"/>
                                      </a:lnTo>
                                      <a:lnTo>
                                        <a:pt x="90" y="1070"/>
                                      </a:lnTo>
                                      <a:lnTo>
                                        <a:pt x="96" y="1083"/>
                                      </a:lnTo>
                                      <a:lnTo>
                                        <a:pt x="99" y="1089"/>
                                      </a:lnTo>
                                      <a:lnTo>
                                        <a:pt x="106" y="1099"/>
                                      </a:lnTo>
                                      <a:lnTo>
                                        <a:pt x="112" y="1105"/>
                                      </a:lnTo>
                                      <a:lnTo>
                                        <a:pt x="134" y="1127"/>
                                      </a:lnTo>
                                      <a:lnTo>
                                        <a:pt x="147" y="1134"/>
                                      </a:lnTo>
                                      <a:lnTo>
                                        <a:pt x="150" y="1137"/>
                                      </a:lnTo>
                                      <a:lnTo>
                                        <a:pt x="173" y="1150"/>
                                      </a:lnTo>
                                      <a:lnTo>
                                        <a:pt x="186" y="1150"/>
                                      </a:lnTo>
                                      <a:lnTo>
                                        <a:pt x="192" y="1153"/>
                                      </a:lnTo>
                                      <a:lnTo>
                                        <a:pt x="198" y="1153"/>
                                      </a:lnTo>
                                      <a:lnTo>
                                        <a:pt x="205" y="1150"/>
                                      </a:lnTo>
                                      <a:lnTo>
                                        <a:pt x="218" y="1150"/>
                                      </a:lnTo>
                                      <a:lnTo>
                                        <a:pt x="227" y="1143"/>
                                      </a:lnTo>
                                      <a:lnTo>
                                        <a:pt x="240" y="1140"/>
                                      </a:lnTo>
                                      <a:lnTo>
                                        <a:pt x="246" y="1131"/>
                                      </a:lnTo>
                                      <a:lnTo>
                                        <a:pt x="256" y="1124"/>
                                      </a:lnTo>
                                      <a:lnTo>
                                        <a:pt x="275" y="1105"/>
                                      </a:lnTo>
                                      <a:lnTo>
                                        <a:pt x="295" y="1079"/>
                                      </a:lnTo>
                                      <a:lnTo>
                                        <a:pt x="301" y="1063"/>
                                      </a:lnTo>
                                      <a:lnTo>
                                        <a:pt x="311" y="1047"/>
                                      </a:lnTo>
                                      <a:lnTo>
                                        <a:pt x="330" y="999"/>
                                      </a:lnTo>
                                      <a:lnTo>
                                        <a:pt x="343" y="961"/>
                                      </a:lnTo>
                                      <a:lnTo>
                                        <a:pt x="349" y="939"/>
                                      </a:lnTo>
                                      <a:lnTo>
                                        <a:pt x="355" y="919"/>
                                      </a:lnTo>
                                      <a:lnTo>
                                        <a:pt x="362" y="897"/>
                                      </a:lnTo>
                                      <a:lnTo>
                                        <a:pt x="365" y="868"/>
                                      </a:lnTo>
                                      <a:lnTo>
                                        <a:pt x="368" y="849"/>
                                      </a:lnTo>
                                      <a:lnTo>
                                        <a:pt x="375" y="823"/>
                                      </a:lnTo>
                                      <a:lnTo>
                                        <a:pt x="378" y="798"/>
                                      </a:lnTo>
                                      <a:lnTo>
                                        <a:pt x="381" y="769"/>
                                      </a:lnTo>
                                      <a:lnTo>
                                        <a:pt x="387" y="718"/>
                                      </a:lnTo>
                                      <a:lnTo>
                                        <a:pt x="387" y="689"/>
                                      </a:lnTo>
                                      <a:lnTo>
                                        <a:pt x="391" y="663"/>
                                      </a:lnTo>
                                      <a:lnTo>
                                        <a:pt x="391" y="606"/>
                                      </a:lnTo>
                                      <a:lnTo>
                                        <a:pt x="394" y="577"/>
                                      </a:lnTo>
                                      <a:lnTo>
                                        <a:pt x="391" y="545"/>
                                      </a:lnTo>
                                      <a:lnTo>
                                        <a:pt x="391" y="487"/>
                                      </a:lnTo>
                                      <a:lnTo>
                                        <a:pt x="387" y="461"/>
                                      </a:lnTo>
                                      <a:lnTo>
                                        <a:pt x="387" y="433"/>
                                      </a:lnTo>
                                      <a:lnTo>
                                        <a:pt x="375" y="327"/>
                                      </a:lnTo>
                                      <a:lnTo>
                                        <a:pt x="368" y="301"/>
                                      </a:lnTo>
                                      <a:lnTo>
                                        <a:pt x="365" y="282"/>
                                      </a:lnTo>
                                      <a:lnTo>
                                        <a:pt x="362" y="253"/>
                                      </a:lnTo>
                                      <a:lnTo>
                                        <a:pt x="355" y="231"/>
                                      </a:lnTo>
                                      <a:lnTo>
                                        <a:pt x="349" y="212"/>
                                      </a:lnTo>
                                      <a:lnTo>
                                        <a:pt x="343" y="189"/>
                                      </a:lnTo>
                                      <a:lnTo>
                                        <a:pt x="330" y="151"/>
                                      </a:lnTo>
                                      <a:lnTo>
                                        <a:pt x="311" y="103"/>
                                      </a:lnTo>
                                      <a:lnTo>
                                        <a:pt x="301" y="87"/>
                                      </a:lnTo>
                                      <a:lnTo>
                                        <a:pt x="295" y="71"/>
                                      </a:lnTo>
                                      <a:lnTo>
                                        <a:pt x="275" y="45"/>
                                      </a:lnTo>
                                      <a:lnTo>
                                        <a:pt x="256" y="26"/>
                                      </a:lnTo>
                                      <a:lnTo>
                                        <a:pt x="246" y="20"/>
                                      </a:lnTo>
                                      <a:lnTo>
                                        <a:pt x="240" y="10"/>
                                      </a:lnTo>
                                      <a:lnTo>
                                        <a:pt x="227" y="7"/>
                                      </a:lnTo>
                                      <a:lnTo>
                                        <a:pt x="218" y="0"/>
                                      </a:lnTo>
                                      <a:lnTo>
                                        <a:pt x="173" y="0"/>
                                      </a:lnTo>
                                      <a:lnTo>
                                        <a:pt x="166" y="3"/>
                                      </a:lnTo>
                                      <a:lnTo>
                                        <a:pt x="154" y="7"/>
                                      </a:lnTo>
                                      <a:lnTo>
                                        <a:pt x="147" y="13"/>
                                      </a:lnTo>
                                      <a:lnTo>
                                        <a:pt x="138" y="16"/>
                                      </a:lnTo>
                                      <a:lnTo>
                                        <a:pt x="115" y="42"/>
                                      </a:lnTo>
                                      <a:lnTo>
                                        <a:pt x="106" y="52"/>
                                      </a:lnTo>
                                      <a:lnTo>
                                        <a:pt x="102" y="64"/>
                                      </a:lnTo>
                                      <a:lnTo>
                                        <a:pt x="93" y="74"/>
                                      </a:lnTo>
                                      <a:lnTo>
                                        <a:pt x="70" y="116"/>
                                      </a:lnTo>
                                      <a:lnTo>
                                        <a:pt x="64" y="132"/>
                                      </a:lnTo>
                                      <a:lnTo>
                                        <a:pt x="58" y="144"/>
                                      </a:lnTo>
                                      <a:lnTo>
                                        <a:pt x="54" y="160"/>
                                      </a:lnTo>
                                      <a:lnTo>
                                        <a:pt x="48" y="180"/>
                                      </a:lnTo>
                                      <a:lnTo>
                                        <a:pt x="42" y="196"/>
                                      </a:lnTo>
                                      <a:lnTo>
                                        <a:pt x="35" y="215"/>
                                      </a:lnTo>
                                      <a:lnTo>
                                        <a:pt x="32" y="231"/>
                                      </a:lnTo>
                                      <a:lnTo>
                                        <a:pt x="29" y="250"/>
                                      </a:lnTo>
                                      <a:lnTo>
                                        <a:pt x="22" y="272"/>
                                      </a:lnTo>
                                      <a:lnTo>
                                        <a:pt x="16" y="317"/>
                                      </a:lnTo>
                                      <a:lnTo>
                                        <a:pt x="13" y="337"/>
                                      </a:lnTo>
                                      <a:lnTo>
                                        <a:pt x="6" y="381"/>
                                      </a:lnTo>
                                      <a:lnTo>
                                        <a:pt x="3" y="407"/>
                                      </a:lnTo>
                                      <a:lnTo>
                                        <a:pt x="0" y="429"/>
                                      </a:lnTo>
                                      <a:lnTo>
                                        <a:pt x="0" y="455"/>
                                      </a:lnTo>
                                      <a:lnTo>
                                        <a:pt x="19" y="455"/>
                                      </a:lnTo>
                                      <a:lnTo>
                                        <a:pt x="19" y="429"/>
                                      </a:lnTo>
                                      <a:lnTo>
                                        <a:pt x="22" y="407"/>
                                      </a:lnTo>
                                      <a:lnTo>
                                        <a:pt x="26" y="381"/>
                                      </a:lnTo>
                                      <a:lnTo>
                                        <a:pt x="32" y="337"/>
                                      </a:lnTo>
                                      <a:lnTo>
                                        <a:pt x="35" y="317"/>
                                      </a:lnTo>
                                      <a:lnTo>
                                        <a:pt x="38" y="295"/>
                                      </a:lnTo>
                                      <a:lnTo>
                                        <a:pt x="42" y="279"/>
                                      </a:lnTo>
                                      <a:lnTo>
                                        <a:pt x="48" y="256"/>
                                      </a:lnTo>
                                      <a:lnTo>
                                        <a:pt x="51" y="237"/>
                                      </a:lnTo>
                                      <a:lnTo>
                                        <a:pt x="54" y="221"/>
                                      </a:lnTo>
                                      <a:lnTo>
                                        <a:pt x="61" y="202"/>
                                      </a:lnTo>
                                      <a:lnTo>
                                        <a:pt x="67" y="186"/>
                                      </a:lnTo>
                                      <a:lnTo>
                                        <a:pt x="74" y="167"/>
                                      </a:lnTo>
                                      <a:lnTo>
                                        <a:pt x="77" y="151"/>
                                      </a:lnTo>
                                      <a:lnTo>
                                        <a:pt x="83" y="138"/>
                                      </a:lnTo>
                                      <a:lnTo>
                                        <a:pt x="90" y="122"/>
                                      </a:lnTo>
                                      <a:lnTo>
                                        <a:pt x="106" y="87"/>
                                      </a:lnTo>
                                      <a:lnTo>
                                        <a:pt x="115" y="77"/>
                                      </a:lnTo>
                                      <a:lnTo>
                                        <a:pt x="125" y="64"/>
                                      </a:lnTo>
                                      <a:lnTo>
                                        <a:pt x="128" y="55"/>
                                      </a:lnTo>
                                      <a:lnTo>
                                        <a:pt x="150" y="36"/>
                                      </a:lnTo>
                                      <a:lnTo>
                                        <a:pt x="160" y="32"/>
                                      </a:lnTo>
                                      <a:lnTo>
                                        <a:pt x="166" y="26"/>
                                      </a:lnTo>
                                      <a:lnTo>
                                        <a:pt x="173" y="23"/>
                                      </a:lnTo>
                                      <a:lnTo>
                                        <a:pt x="179" y="20"/>
                                      </a:lnTo>
                                      <a:lnTo>
                                        <a:pt x="195" y="20"/>
                                      </a:lnTo>
                                      <a:lnTo>
                                        <a:pt x="211" y="20"/>
                                      </a:lnTo>
                                      <a:lnTo>
                                        <a:pt x="221" y="26"/>
                                      </a:lnTo>
                                      <a:lnTo>
                                        <a:pt x="227" y="29"/>
                                      </a:lnTo>
                                      <a:lnTo>
                                        <a:pt x="234" y="32"/>
                                      </a:lnTo>
                                      <a:lnTo>
                                        <a:pt x="243" y="39"/>
                                      </a:lnTo>
                                      <a:lnTo>
                                        <a:pt x="263" y="58"/>
                                      </a:lnTo>
                                      <a:lnTo>
                                        <a:pt x="266" y="71"/>
                                      </a:lnTo>
                                      <a:lnTo>
                                        <a:pt x="275" y="84"/>
                                      </a:lnTo>
                                      <a:lnTo>
                                        <a:pt x="282" y="93"/>
                                      </a:lnTo>
                                      <a:lnTo>
                                        <a:pt x="291" y="109"/>
                                      </a:lnTo>
                                      <a:lnTo>
                                        <a:pt x="311" y="157"/>
                                      </a:lnTo>
                                      <a:lnTo>
                                        <a:pt x="323" y="196"/>
                                      </a:lnTo>
                                      <a:lnTo>
                                        <a:pt x="330" y="218"/>
                                      </a:lnTo>
                                      <a:lnTo>
                                        <a:pt x="336" y="237"/>
                                      </a:lnTo>
                                      <a:lnTo>
                                        <a:pt x="343" y="260"/>
                                      </a:lnTo>
                                      <a:lnTo>
                                        <a:pt x="346" y="282"/>
                                      </a:lnTo>
                                      <a:lnTo>
                                        <a:pt x="349" y="308"/>
                                      </a:lnTo>
                                      <a:lnTo>
                                        <a:pt x="355" y="333"/>
                                      </a:lnTo>
                                      <a:lnTo>
                                        <a:pt x="368" y="433"/>
                                      </a:lnTo>
                                      <a:lnTo>
                                        <a:pt x="368" y="461"/>
                                      </a:lnTo>
                                      <a:lnTo>
                                        <a:pt x="371" y="487"/>
                                      </a:lnTo>
                                      <a:lnTo>
                                        <a:pt x="371" y="545"/>
                                      </a:lnTo>
                                      <a:lnTo>
                                        <a:pt x="375" y="577"/>
                                      </a:lnTo>
                                      <a:lnTo>
                                        <a:pt x="371" y="606"/>
                                      </a:lnTo>
                                      <a:lnTo>
                                        <a:pt x="371" y="663"/>
                                      </a:lnTo>
                                      <a:lnTo>
                                        <a:pt x="368" y="689"/>
                                      </a:lnTo>
                                      <a:lnTo>
                                        <a:pt x="368" y="718"/>
                                      </a:lnTo>
                                      <a:lnTo>
                                        <a:pt x="362" y="769"/>
                                      </a:lnTo>
                                      <a:lnTo>
                                        <a:pt x="359" y="798"/>
                                      </a:lnTo>
                                      <a:lnTo>
                                        <a:pt x="355" y="817"/>
                                      </a:lnTo>
                                      <a:lnTo>
                                        <a:pt x="349" y="842"/>
                                      </a:lnTo>
                                      <a:lnTo>
                                        <a:pt x="346" y="868"/>
                                      </a:lnTo>
                                      <a:lnTo>
                                        <a:pt x="343" y="891"/>
                                      </a:lnTo>
                                      <a:lnTo>
                                        <a:pt x="336" y="913"/>
                                      </a:lnTo>
                                      <a:lnTo>
                                        <a:pt x="330" y="932"/>
                                      </a:lnTo>
                                      <a:lnTo>
                                        <a:pt x="323" y="955"/>
                                      </a:lnTo>
                                      <a:lnTo>
                                        <a:pt x="311" y="993"/>
                                      </a:lnTo>
                                      <a:lnTo>
                                        <a:pt x="291" y="1041"/>
                                      </a:lnTo>
                                      <a:lnTo>
                                        <a:pt x="282" y="1057"/>
                                      </a:lnTo>
                                      <a:lnTo>
                                        <a:pt x="275" y="1067"/>
                                      </a:lnTo>
                                      <a:lnTo>
                                        <a:pt x="266" y="1079"/>
                                      </a:lnTo>
                                      <a:lnTo>
                                        <a:pt x="263" y="1092"/>
                                      </a:lnTo>
                                      <a:lnTo>
                                        <a:pt x="243" y="1111"/>
                                      </a:lnTo>
                                      <a:lnTo>
                                        <a:pt x="234" y="1118"/>
                                      </a:lnTo>
                                      <a:lnTo>
                                        <a:pt x="227" y="1121"/>
                                      </a:lnTo>
                                      <a:lnTo>
                                        <a:pt x="221" y="1124"/>
                                      </a:lnTo>
                                      <a:lnTo>
                                        <a:pt x="211" y="1131"/>
                                      </a:lnTo>
                                      <a:lnTo>
                                        <a:pt x="205" y="1131"/>
                                      </a:lnTo>
                                      <a:lnTo>
                                        <a:pt x="192" y="1134"/>
                                      </a:lnTo>
                                      <a:lnTo>
                                        <a:pt x="198" y="1134"/>
                                      </a:lnTo>
                                      <a:lnTo>
                                        <a:pt x="192" y="1131"/>
                                      </a:lnTo>
                                      <a:lnTo>
                                        <a:pt x="179" y="1131"/>
                                      </a:lnTo>
                                      <a:lnTo>
                                        <a:pt x="163" y="1124"/>
                                      </a:lnTo>
                                      <a:lnTo>
                                        <a:pt x="160" y="1121"/>
                                      </a:lnTo>
                                      <a:lnTo>
                                        <a:pt x="147" y="1115"/>
                                      </a:lnTo>
                                      <a:lnTo>
                                        <a:pt x="125" y="1092"/>
                                      </a:lnTo>
                                      <a:lnTo>
                                        <a:pt x="125" y="1086"/>
                                      </a:lnTo>
                                      <a:lnTo>
                                        <a:pt x="118" y="1076"/>
                                      </a:lnTo>
                                      <a:lnTo>
                                        <a:pt x="115" y="1070"/>
                                      </a:lnTo>
                                      <a:lnTo>
                                        <a:pt x="109" y="1063"/>
                                      </a:lnTo>
                                      <a:lnTo>
                                        <a:pt x="106" y="1051"/>
                                      </a:lnTo>
                                      <a:lnTo>
                                        <a:pt x="99" y="1047"/>
                                      </a:lnTo>
                                      <a:lnTo>
                                        <a:pt x="96" y="1035"/>
                                      </a:lnTo>
                                      <a:lnTo>
                                        <a:pt x="90" y="1025"/>
                                      </a:lnTo>
                                      <a:lnTo>
                                        <a:pt x="86" y="1015"/>
                                      </a:lnTo>
                                      <a:lnTo>
                                        <a:pt x="80" y="1006"/>
                                      </a:lnTo>
                                      <a:lnTo>
                                        <a:pt x="74" y="980"/>
                                      </a:lnTo>
                                      <a:lnTo>
                                        <a:pt x="67" y="967"/>
                                      </a:lnTo>
                                      <a:lnTo>
                                        <a:pt x="54" y="916"/>
                                      </a:lnTo>
                                      <a:lnTo>
                                        <a:pt x="51" y="900"/>
                                      </a:lnTo>
                                      <a:lnTo>
                                        <a:pt x="48" y="887"/>
                                      </a:lnTo>
                                      <a:lnTo>
                                        <a:pt x="29" y="8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269"/>
                              <wps:cNvSpPr>
                                <a:spLocks/>
                              </wps:cNvSpPr>
                              <wps:spPr bwMode="auto">
                                <a:xfrm>
                                  <a:off x="1108499" y="911514"/>
                                  <a:ext cx="34517" cy="37909"/>
                                </a:xfrm>
                                <a:custGeom>
                                  <a:avLst/>
                                  <a:gdLst>
                                    <a:gd name="T0" fmla="*/ 61 w 61"/>
                                    <a:gd name="T1" fmla="*/ 51 h 67"/>
                                    <a:gd name="T2" fmla="*/ 16 w 61"/>
                                    <a:gd name="T3" fmla="*/ 0 h 67"/>
                                    <a:gd name="T4" fmla="*/ 0 w 61"/>
                                    <a:gd name="T5" fmla="*/ 67 h 67"/>
                                    <a:gd name="T6" fmla="*/ 23 w 61"/>
                                    <a:gd name="T7" fmla="*/ 28 h 67"/>
                                    <a:gd name="T8" fmla="*/ 61 w 61"/>
                                    <a:gd name="T9" fmla="*/ 51 h 67"/>
                                  </a:gdLst>
                                  <a:ahLst/>
                                  <a:cxnLst>
                                    <a:cxn ang="0">
                                      <a:pos x="T0" y="T1"/>
                                    </a:cxn>
                                    <a:cxn ang="0">
                                      <a:pos x="T2" y="T3"/>
                                    </a:cxn>
                                    <a:cxn ang="0">
                                      <a:pos x="T4" y="T5"/>
                                    </a:cxn>
                                    <a:cxn ang="0">
                                      <a:pos x="T6" y="T7"/>
                                    </a:cxn>
                                    <a:cxn ang="0">
                                      <a:pos x="T8" y="T9"/>
                                    </a:cxn>
                                  </a:cxnLst>
                                  <a:rect l="0" t="0" r="r" b="b"/>
                                  <a:pathLst>
                                    <a:path w="61" h="67">
                                      <a:moveTo>
                                        <a:pt x="61" y="51"/>
                                      </a:moveTo>
                                      <a:lnTo>
                                        <a:pt x="16" y="0"/>
                                      </a:lnTo>
                                      <a:lnTo>
                                        <a:pt x="0" y="67"/>
                                      </a:lnTo>
                                      <a:lnTo>
                                        <a:pt x="23" y="28"/>
                                      </a:lnTo>
                                      <a:lnTo>
                                        <a:pt x="61"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270"/>
                              <wps:cNvSpPr>
                                <a:spLocks/>
                              </wps:cNvSpPr>
                              <wps:spPr bwMode="auto">
                                <a:xfrm>
                                  <a:off x="1096051" y="900198"/>
                                  <a:ext cx="72429" cy="83739"/>
                                </a:xfrm>
                                <a:custGeom>
                                  <a:avLst/>
                                  <a:gdLst>
                                    <a:gd name="T0" fmla="*/ 128 w 128"/>
                                    <a:gd name="T1" fmla="*/ 106 h 148"/>
                                    <a:gd name="T2" fmla="*/ 35 w 128"/>
                                    <a:gd name="T3" fmla="*/ 0 h 148"/>
                                    <a:gd name="T4" fmla="*/ 0 w 128"/>
                                    <a:gd name="T5" fmla="*/ 148 h 148"/>
                                    <a:gd name="T6" fmla="*/ 54 w 128"/>
                                    <a:gd name="T7" fmla="*/ 55 h 148"/>
                                    <a:gd name="T8" fmla="*/ 38 w 128"/>
                                    <a:gd name="T9" fmla="*/ 58 h 148"/>
                                    <a:gd name="T10" fmla="*/ 128 w 128"/>
                                    <a:gd name="T11" fmla="*/ 106 h 148"/>
                                    <a:gd name="T12" fmla="*/ 90 w 128"/>
                                    <a:gd name="T13" fmla="*/ 61 h 148"/>
                                    <a:gd name="T14" fmla="*/ 42 w 128"/>
                                    <a:gd name="T15" fmla="*/ 36 h 148"/>
                                    <a:gd name="T16" fmla="*/ 13 w 128"/>
                                    <a:gd name="T17" fmla="*/ 80 h 148"/>
                                    <a:gd name="T18" fmla="*/ 32 w 128"/>
                                    <a:gd name="T19" fmla="*/ 90 h 148"/>
                                    <a:gd name="T20" fmla="*/ 48 w 128"/>
                                    <a:gd name="T21" fmla="*/ 23 h 148"/>
                                    <a:gd name="T22" fmla="*/ 32 w 128"/>
                                    <a:gd name="T23" fmla="*/ 26 h 148"/>
                                    <a:gd name="T24" fmla="*/ 77 w 128"/>
                                    <a:gd name="T25" fmla="*/ 77 h 148"/>
                                    <a:gd name="T26" fmla="*/ 90 w 128"/>
                                    <a:gd name="T27" fmla="*/ 61 h 148"/>
                                    <a:gd name="T28" fmla="*/ 128 w 128"/>
                                    <a:gd name="T29" fmla="*/ 106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8" h="148">
                                      <a:moveTo>
                                        <a:pt x="128" y="106"/>
                                      </a:moveTo>
                                      <a:lnTo>
                                        <a:pt x="35" y="0"/>
                                      </a:lnTo>
                                      <a:lnTo>
                                        <a:pt x="0" y="148"/>
                                      </a:lnTo>
                                      <a:lnTo>
                                        <a:pt x="54" y="55"/>
                                      </a:lnTo>
                                      <a:lnTo>
                                        <a:pt x="38" y="58"/>
                                      </a:lnTo>
                                      <a:lnTo>
                                        <a:pt x="128" y="106"/>
                                      </a:lnTo>
                                      <a:lnTo>
                                        <a:pt x="90" y="61"/>
                                      </a:lnTo>
                                      <a:lnTo>
                                        <a:pt x="42" y="36"/>
                                      </a:lnTo>
                                      <a:lnTo>
                                        <a:pt x="13" y="80"/>
                                      </a:lnTo>
                                      <a:lnTo>
                                        <a:pt x="32" y="90"/>
                                      </a:lnTo>
                                      <a:lnTo>
                                        <a:pt x="48" y="23"/>
                                      </a:lnTo>
                                      <a:lnTo>
                                        <a:pt x="32" y="26"/>
                                      </a:lnTo>
                                      <a:lnTo>
                                        <a:pt x="77" y="77"/>
                                      </a:lnTo>
                                      <a:lnTo>
                                        <a:pt x="90" y="61"/>
                                      </a:lnTo>
                                      <a:lnTo>
                                        <a:pt x="128"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271"/>
                              <wps:cNvSpPr>
                                <a:spLocks/>
                              </wps:cNvSpPr>
                              <wps:spPr bwMode="auto">
                                <a:xfrm>
                                  <a:off x="1088695" y="628611"/>
                                  <a:ext cx="32819" cy="36212"/>
                                </a:xfrm>
                                <a:custGeom>
                                  <a:avLst/>
                                  <a:gdLst>
                                    <a:gd name="T0" fmla="*/ 58 w 58"/>
                                    <a:gd name="T1" fmla="*/ 6 h 64"/>
                                    <a:gd name="T2" fmla="*/ 23 w 58"/>
                                    <a:gd name="T3" fmla="*/ 64 h 64"/>
                                    <a:gd name="T4" fmla="*/ 0 w 58"/>
                                    <a:gd name="T5" fmla="*/ 0 h 64"/>
                                    <a:gd name="T6" fmla="*/ 26 w 58"/>
                                    <a:gd name="T7" fmla="*/ 35 h 64"/>
                                    <a:gd name="T8" fmla="*/ 58 w 58"/>
                                    <a:gd name="T9" fmla="*/ 6 h 64"/>
                                  </a:gdLst>
                                  <a:ahLst/>
                                  <a:cxnLst>
                                    <a:cxn ang="0">
                                      <a:pos x="T0" y="T1"/>
                                    </a:cxn>
                                    <a:cxn ang="0">
                                      <a:pos x="T2" y="T3"/>
                                    </a:cxn>
                                    <a:cxn ang="0">
                                      <a:pos x="T4" y="T5"/>
                                    </a:cxn>
                                    <a:cxn ang="0">
                                      <a:pos x="T6" y="T7"/>
                                    </a:cxn>
                                    <a:cxn ang="0">
                                      <a:pos x="T8" y="T9"/>
                                    </a:cxn>
                                  </a:cxnLst>
                                  <a:rect l="0" t="0" r="r" b="b"/>
                                  <a:pathLst>
                                    <a:path w="58" h="64">
                                      <a:moveTo>
                                        <a:pt x="58" y="6"/>
                                      </a:moveTo>
                                      <a:lnTo>
                                        <a:pt x="23" y="64"/>
                                      </a:lnTo>
                                      <a:lnTo>
                                        <a:pt x="0" y="0"/>
                                      </a:lnTo>
                                      <a:lnTo>
                                        <a:pt x="26" y="35"/>
                                      </a:lnTo>
                                      <a:lnTo>
                                        <a:pt x="58"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272"/>
                              <wps:cNvSpPr>
                                <a:spLocks/>
                              </wps:cNvSpPr>
                              <wps:spPr bwMode="auto">
                                <a:xfrm>
                                  <a:off x="1072285" y="595794"/>
                                  <a:ext cx="72429" cy="79779"/>
                                </a:xfrm>
                                <a:custGeom>
                                  <a:avLst/>
                                  <a:gdLst>
                                    <a:gd name="T0" fmla="*/ 93 w 128"/>
                                    <a:gd name="T1" fmla="*/ 71 h 141"/>
                                    <a:gd name="T2" fmla="*/ 77 w 128"/>
                                    <a:gd name="T3" fmla="*/ 58 h 141"/>
                                    <a:gd name="T4" fmla="*/ 42 w 128"/>
                                    <a:gd name="T5" fmla="*/ 116 h 141"/>
                                    <a:gd name="T6" fmla="*/ 61 w 128"/>
                                    <a:gd name="T7" fmla="*/ 119 h 141"/>
                                    <a:gd name="T8" fmla="*/ 39 w 128"/>
                                    <a:gd name="T9" fmla="*/ 55 h 141"/>
                                    <a:gd name="T10" fmla="*/ 23 w 128"/>
                                    <a:gd name="T11" fmla="*/ 64 h 141"/>
                                    <a:gd name="T12" fmla="*/ 55 w 128"/>
                                    <a:gd name="T13" fmla="*/ 106 h 141"/>
                                    <a:gd name="T14" fmla="*/ 93 w 128"/>
                                    <a:gd name="T15" fmla="*/ 71 h 141"/>
                                    <a:gd name="T16" fmla="*/ 128 w 128"/>
                                    <a:gd name="T17" fmla="*/ 16 h 141"/>
                                    <a:gd name="T18" fmla="*/ 48 w 128"/>
                                    <a:gd name="T19" fmla="*/ 87 h 141"/>
                                    <a:gd name="T20" fmla="*/ 61 w 128"/>
                                    <a:gd name="T21" fmla="*/ 87 h 141"/>
                                    <a:gd name="T22" fmla="*/ 0 w 128"/>
                                    <a:gd name="T23" fmla="*/ 0 h 141"/>
                                    <a:gd name="T24" fmla="*/ 48 w 128"/>
                                    <a:gd name="T25" fmla="*/ 141 h 141"/>
                                    <a:gd name="T26" fmla="*/ 128 w 128"/>
                                    <a:gd name="T27" fmla="*/ 16 h 141"/>
                                    <a:gd name="T28" fmla="*/ 93 w 128"/>
                                    <a:gd name="T29" fmla="*/ 7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8" h="141">
                                      <a:moveTo>
                                        <a:pt x="93" y="71"/>
                                      </a:moveTo>
                                      <a:lnTo>
                                        <a:pt x="77" y="58"/>
                                      </a:lnTo>
                                      <a:lnTo>
                                        <a:pt x="42" y="116"/>
                                      </a:lnTo>
                                      <a:lnTo>
                                        <a:pt x="61" y="119"/>
                                      </a:lnTo>
                                      <a:lnTo>
                                        <a:pt x="39" y="55"/>
                                      </a:lnTo>
                                      <a:lnTo>
                                        <a:pt x="23" y="64"/>
                                      </a:lnTo>
                                      <a:lnTo>
                                        <a:pt x="55" y="106"/>
                                      </a:lnTo>
                                      <a:lnTo>
                                        <a:pt x="93" y="71"/>
                                      </a:lnTo>
                                      <a:lnTo>
                                        <a:pt x="128" y="16"/>
                                      </a:lnTo>
                                      <a:lnTo>
                                        <a:pt x="48" y="87"/>
                                      </a:lnTo>
                                      <a:lnTo>
                                        <a:pt x="61" y="87"/>
                                      </a:lnTo>
                                      <a:lnTo>
                                        <a:pt x="0" y="0"/>
                                      </a:lnTo>
                                      <a:lnTo>
                                        <a:pt x="48" y="141"/>
                                      </a:lnTo>
                                      <a:lnTo>
                                        <a:pt x="128" y="16"/>
                                      </a:lnTo>
                                      <a:lnTo>
                                        <a:pt x="93"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273"/>
                              <wps:cNvSpPr>
                                <a:spLocks/>
                              </wps:cNvSpPr>
                              <wps:spPr bwMode="auto">
                                <a:xfrm>
                                  <a:off x="0" y="684626"/>
                                  <a:ext cx="530767" cy="630874"/>
                                </a:xfrm>
                                <a:custGeom>
                                  <a:avLst/>
                                  <a:gdLst>
                                    <a:gd name="T0" fmla="*/ 816 w 938"/>
                                    <a:gd name="T1" fmla="*/ 61 h 1115"/>
                                    <a:gd name="T2" fmla="*/ 778 w 938"/>
                                    <a:gd name="T3" fmla="*/ 39 h 1115"/>
                                    <a:gd name="T4" fmla="*/ 743 w 938"/>
                                    <a:gd name="T5" fmla="*/ 26 h 1115"/>
                                    <a:gd name="T6" fmla="*/ 710 w 938"/>
                                    <a:gd name="T7" fmla="*/ 16 h 1115"/>
                                    <a:gd name="T8" fmla="*/ 669 w 938"/>
                                    <a:gd name="T9" fmla="*/ 7 h 1115"/>
                                    <a:gd name="T10" fmla="*/ 621 w 938"/>
                                    <a:gd name="T11" fmla="*/ 0 h 1115"/>
                                    <a:gd name="T12" fmla="*/ 390 w 938"/>
                                    <a:gd name="T13" fmla="*/ 23 h 1115"/>
                                    <a:gd name="T14" fmla="*/ 294 w 938"/>
                                    <a:gd name="T15" fmla="*/ 64 h 1115"/>
                                    <a:gd name="T16" fmla="*/ 201 w 938"/>
                                    <a:gd name="T17" fmla="*/ 128 h 1115"/>
                                    <a:gd name="T18" fmla="*/ 76 w 938"/>
                                    <a:gd name="T19" fmla="*/ 266 h 1115"/>
                                    <a:gd name="T20" fmla="*/ 9 w 938"/>
                                    <a:gd name="T21" fmla="*/ 442 h 1115"/>
                                    <a:gd name="T22" fmla="*/ 3 w 938"/>
                                    <a:gd name="T23" fmla="*/ 641 h 1115"/>
                                    <a:gd name="T24" fmla="*/ 51 w 938"/>
                                    <a:gd name="T25" fmla="*/ 794 h 1115"/>
                                    <a:gd name="T26" fmla="*/ 182 w 938"/>
                                    <a:gd name="T27" fmla="*/ 967 h 1115"/>
                                    <a:gd name="T28" fmla="*/ 265 w 938"/>
                                    <a:gd name="T29" fmla="*/ 1035 h 1115"/>
                                    <a:gd name="T30" fmla="*/ 365 w 938"/>
                                    <a:gd name="T31" fmla="*/ 1079 h 1115"/>
                                    <a:gd name="T32" fmla="*/ 502 w 938"/>
                                    <a:gd name="T33" fmla="*/ 1111 h 1115"/>
                                    <a:gd name="T34" fmla="*/ 573 w 938"/>
                                    <a:gd name="T35" fmla="*/ 1111 h 1115"/>
                                    <a:gd name="T36" fmla="*/ 650 w 938"/>
                                    <a:gd name="T37" fmla="*/ 1105 h 1115"/>
                                    <a:gd name="T38" fmla="*/ 736 w 938"/>
                                    <a:gd name="T39" fmla="*/ 1086 h 1115"/>
                                    <a:gd name="T40" fmla="*/ 784 w 938"/>
                                    <a:gd name="T41" fmla="*/ 1067 h 1115"/>
                                    <a:gd name="T42" fmla="*/ 832 w 938"/>
                                    <a:gd name="T43" fmla="*/ 1044 h 1115"/>
                                    <a:gd name="T44" fmla="*/ 887 w 938"/>
                                    <a:gd name="T45" fmla="*/ 1006 h 1115"/>
                                    <a:gd name="T46" fmla="*/ 938 w 938"/>
                                    <a:gd name="T47" fmla="*/ 967 h 1115"/>
                                    <a:gd name="T48" fmla="*/ 893 w 938"/>
                                    <a:gd name="T49" fmla="*/ 980 h 1115"/>
                                    <a:gd name="T50" fmla="*/ 829 w 938"/>
                                    <a:gd name="T51" fmla="*/ 1019 h 1115"/>
                                    <a:gd name="T52" fmla="*/ 787 w 938"/>
                                    <a:gd name="T53" fmla="*/ 1044 h 1115"/>
                                    <a:gd name="T54" fmla="*/ 743 w 938"/>
                                    <a:gd name="T55" fmla="*/ 1063 h 1115"/>
                                    <a:gd name="T56" fmla="*/ 662 w 938"/>
                                    <a:gd name="T57" fmla="*/ 1086 h 1115"/>
                                    <a:gd name="T58" fmla="*/ 611 w 938"/>
                                    <a:gd name="T59" fmla="*/ 1092 h 1115"/>
                                    <a:gd name="T60" fmla="*/ 531 w 938"/>
                                    <a:gd name="T61" fmla="*/ 1092 h 1115"/>
                                    <a:gd name="T62" fmla="*/ 397 w 938"/>
                                    <a:gd name="T63" fmla="*/ 1070 h 1115"/>
                                    <a:gd name="T64" fmla="*/ 301 w 938"/>
                                    <a:gd name="T65" fmla="*/ 1028 h 1115"/>
                                    <a:gd name="T66" fmla="*/ 214 w 938"/>
                                    <a:gd name="T67" fmla="*/ 970 h 1115"/>
                                    <a:gd name="T68" fmla="*/ 96 w 938"/>
                                    <a:gd name="T69" fmla="*/ 833 h 1115"/>
                                    <a:gd name="T70" fmla="*/ 41 w 938"/>
                                    <a:gd name="T71" fmla="*/ 714 h 1115"/>
                                    <a:gd name="T72" fmla="*/ 19 w 938"/>
                                    <a:gd name="T73" fmla="*/ 557 h 1115"/>
                                    <a:gd name="T74" fmla="*/ 41 w 938"/>
                                    <a:gd name="T75" fmla="*/ 397 h 1115"/>
                                    <a:gd name="T76" fmla="*/ 96 w 938"/>
                                    <a:gd name="T77" fmla="*/ 279 h 1115"/>
                                    <a:gd name="T78" fmla="*/ 214 w 938"/>
                                    <a:gd name="T79" fmla="*/ 141 h 1115"/>
                                    <a:gd name="T80" fmla="*/ 301 w 938"/>
                                    <a:gd name="T81" fmla="*/ 83 h 1115"/>
                                    <a:gd name="T82" fmla="*/ 397 w 938"/>
                                    <a:gd name="T83" fmla="*/ 42 h 1115"/>
                                    <a:gd name="T84" fmla="*/ 560 w 938"/>
                                    <a:gd name="T85" fmla="*/ 19 h 1115"/>
                                    <a:gd name="T86" fmla="*/ 653 w 938"/>
                                    <a:gd name="T87" fmla="*/ 26 h 1115"/>
                                    <a:gd name="T88" fmla="*/ 685 w 938"/>
                                    <a:gd name="T89" fmla="*/ 32 h 1115"/>
                                    <a:gd name="T90" fmla="*/ 720 w 938"/>
                                    <a:gd name="T91" fmla="*/ 42 h 1115"/>
                                    <a:gd name="T92" fmla="*/ 752 w 938"/>
                                    <a:gd name="T93" fmla="*/ 51 h 1115"/>
                                    <a:gd name="T94" fmla="*/ 784 w 938"/>
                                    <a:gd name="T95" fmla="*/ 67 h 1115"/>
                                    <a:gd name="T96" fmla="*/ 816 w 938"/>
                                    <a:gd name="T97" fmla="*/ 83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938" h="1115">
                                      <a:moveTo>
                                        <a:pt x="832" y="71"/>
                                      </a:moveTo>
                                      <a:lnTo>
                                        <a:pt x="835" y="74"/>
                                      </a:lnTo>
                                      <a:lnTo>
                                        <a:pt x="823" y="64"/>
                                      </a:lnTo>
                                      <a:lnTo>
                                        <a:pt x="816" y="61"/>
                                      </a:lnTo>
                                      <a:lnTo>
                                        <a:pt x="810" y="55"/>
                                      </a:lnTo>
                                      <a:lnTo>
                                        <a:pt x="797" y="51"/>
                                      </a:lnTo>
                                      <a:lnTo>
                                        <a:pt x="784" y="45"/>
                                      </a:lnTo>
                                      <a:lnTo>
                                        <a:pt x="778" y="39"/>
                                      </a:lnTo>
                                      <a:lnTo>
                                        <a:pt x="765" y="35"/>
                                      </a:lnTo>
                                      <a:lnTo>
                                        <a:pt x="759" y="32"/>
                                      </a:lnTo>
                                      <a:lnTo>
                                        <a:pt x="749" y="29"/>
                                      </a:lnTo>
                                      <a:lnTo>
                                        <a:pt x="743" y="26"/>
                                      </a:lnTo>
                                      <a:lnTo>
                                        <a:pt x="733" y="26"/>
                                      </a:lnTo>
                                      <a:lnTo>
                                        <a:pt x="726" y="23"/>
                                      </a:lnTo>
                                      <a:lnTo>
                                        <a:pt x="717" y="19"/>
                                      </a:lnTo>
                                      <a:lnTo>
                                        <a:pt x="710" y="16"/>
                                      </a:lnTo>
                                      <a:lnTo>
                                        <a:pt x="698" y="16"/>
                                      </a:lnTo>
                                      <a:lnTo>
                                        <a:pt x="685" y="10"/>
                                      </a:lnTo>
                                      <a:lnTo>
                                        <a:pt x="675" y="10"/>
                                      </a:lnTo>
                                      <a:lnTo>
                                        <a:pt x="669" y="7"/>
                                      </a:lnTo>
                                      <a:lnTo>
                                        <a:pt x="659" y="7"/>
                                      </a:lnTo>
                                      <a:lnTo>
                                        <a:pt x="653" y="3"/>
                                      </a:lnTo>
                                      <a:lnTo>
                                        <a:pt x="630" y="3"/>
                                      </a:lnTo>
                                      <a:lnTo>
                                        <a:pt x="621" y="0"/>
                                      </a:lnTo>
                                      <a:lnTo>
                                        <a:pt x="502" y="0"/>
                                      </a:lnTo>
                                      <a:lnTo>
                                        <a:pt x="470" y="3"/>
                                      </a:lnTo>
                                      <a:lnTo>
                                        <a:pt x="419" y="16"/>
                                      </a:lnTo>
                                      <a:lnTo>
                                        <a:pt x="390" y="23"/>
                                      </a:lnTo>
                                      <a:lnTo>
                                        <a:pt x="365" y="32"/>
                                      </a:lnTo>
                                      <a:lnTo>
                                        <a:pt x="342" y="42"/>
                                      </a:lnTo>
                                      <a:lnTo>
                                        <a:pt x="317" y="51"/>
                                      </a:lnTo>
                                      <a:lnTo>
                                        <a:pt x="294" y="64"/>
                                      </a:lnTo>
                                      <a:lnTo>
                                        <a:pt x="265" y="77"/>
                                      </a:lnTo>
                                      <a:lnTo>
                                        <a:pt x="243" y="96"/>
                                      </a:lnTo>
                                      <a:lnTo>
                                        <a:pt x="224" y="112"/>
                                      </a:lnTo>
                                      <a:lnTo>
                                        <a:pt x="201" y="128"/>
                                      </a:lnTo>
                                      <a:lnTo>
                                        <a:pt x="182" y="144"/>
                                      </a:lnTo>
                                      <a:lnTo>
                                        <a:pt x="144" y="183"/>
                                      </a:lnTo>
                                      <a:lnTo>
                                        <a:pt x="112" y="221"/>
                                      </a:lnTo>
                                      <a:lnTo>
                                        <a:pt x="76" y="266"/>
                                      </a:lnTo>
                                      <a:lnTo>
                                        <a:pt x="51" y="317"/>
                                      </a:lnTo>
                                      <a:lnTo>
                                        <a:pt x="41" y="340"/>
                                      </a:lnTo>
                                      <a:lnTo>
                                        <a:pt x="22" y="391"/>
                                      </a:lnTo>
                                      <a:lnTo>
                                        <a:pt x="9" y="442"/>
                                      </a:lnTo>
                                      <a:lnTo>
                                        <a:pt x="3" y="471"/>
                                      </a:lnTo>
                                      <a:lnTo>
                                        <a:pt x="0" y="500"/>
                                      </a:lnTo>
                                      <a:lnTo>
                                        <a:pt x="0" y="612"/>
                                      </a:lnTo>
                                      <a:lnTo>
                                        <a:pt x="3" y="641"/>
                                      </a:lnTo>
                                      <a:lnTo>
                                        <a:pt x="9" y="669"/>
                                      </a:lnTo>
                                      <a:lnTo>
                                        <a:pt x="22" y="721"/>
                                      </a:lnTo>
                                      <a:lnTo>
                                        <a:pt x="41" y="772"/>
                                      </a:lnTo>
                                      <a:lnTo>
                                        <a:pt x="51" y="794"/>
                                      </a:lnTo>
                                      <a:lnTo>
                                        <a:pt x="76" y="846"/>
                                      </a:lnTo>
                                      <a:lnTo>
                                        <a:pt x="112" y="890"/>
                                      </a:lnTo>
                                      <a:lnTo>
                                        <a:pt x="144" y="929"/>
                                      </a:lnTo>
                                      <a:lnTo>
                                        <a:pt x="182" y="967"/>
                                      </a:lnTo>
                                      <a:lnTo>
                                        <a:pt x="201" y="983"/>
                                      </a:lnTo>
                                      <a:lnTo>
                                        <a:pt x="224" y="999"/>
                                      </a:lnTo>
                                      <a:lnTo>
                                        <a:pt x="243" y="1015"/>
                                      </a:lnTo>
                                      <a:lnTo>
                                        <a:pt x="265" y="1035"/>
                                      </a:lnTo>
                                      <a:lnTo>
                                        <a:pt x="294" y="1047"/>
                                      </a:lnTo>
                                      <a:lnTo>
                                        <a:pt x="317" y="1060"/>
                                      </a:lnTo>
                                      <a:lnTo>
                                        <a:pt x="342" y="1070"/>
                                      </a:lnTo>
                                      <a:lnTo>
                                        <a:pt x="365" y="1079"/>
                                      </a:lnTo>
                                      <a:lnTo>
                                        <a:pt x="390" y="1089"/>
                                      </a:lnTo>
                                      <a:lnTo>
                                        <a:pt x="419" y="1095"/>
                                      </a:lnTo>
                                      <a:lnTo>
                                        <a:pt x="470" y="1108"/>
                                      </a:lnTo>
                                      <a:lnTo>
                                        <a:pt x="502" y="1111"/>
                                      </a:lnTo>
                                      <a:lnTo>
                                        <a:pt x="531" y="1111"/>
                                      </a:lnTo>
                                      <a:lnTo>
                                        <a:pt x="560" y="1115"/>
                                      </a:lnTo>
                                      <a:lnTo>
                                        <a:pt x="563" y="1115"/>
                                      </a:lnTo>
                                      <a:lnTo>
                                        <a:pt x="573" y="1111"/>
                                      </a:lnTo>
                                      <a:lnTo>
                                        <a:pt x="611" y="1111"/>
                                      </a:lnTo>
                                      <a:lnTo>
                                        <a:pt x="624" y="1108"/>
                                      </a:lnTo>
                                      <a:lnTo>
                                        <a:pt x="637" y="1108"/>
                                      </a:lnTo>
                                      <a:lnTo>
                                        <a:pt x="650" y="1105"/>
                                      </a:lnTo>
                                      <a:lnTo>
                                        <a:pt x="662" y="1105"/>
                                      </a:lnTo>
                                      <a:lnTo>
                                        <a:pt x="675" y="1102"/>
                                      </a:lnTo>
                                      <a:lnTo>
                                        <a:pt x="726" y="1089"/>
                                      </a:lnTo>
                                      <a:lnTo>
                                        <a:pt x="736" y="1086"/>
                                      </a:lnTo>
                                      <a:lnTo>
                                        <a:pt x="749" y="1083"/>
                                      </a:lnTo>
                                      <a:lnTo>
                                        <a:pt x="762" y="1076"/>
                                      </a:lnTo>
                                      <a:lnTo>
                                        <a:pt x="771" y="1073"/>
                                      </a:lnTo>
                                      <a:lnTo>
                                        <a:pt x="784" y="1067"/>
                                      </a:lnTo>
                                      <a:lnTo>
                                        <a:pt x="794" y="1063"/>
                                      </a:lnTo>
                                      <a:lnTo>
                                        <a:pt x="810" y="1057"/>
                                      </a:lnTo>
                                      <a:lnTo>
                                        <a:pt x="819" y="1051"/>
                                      </a:lnTo>
                                      <a:lnTo>
                                        <a:pt x="832" y="1044"/>
                                      </a:lnTo>
                                      <a:lnTo>
                                        <a:pt x="842" y="1038"/>
                                      </a:lnTo>
                                      <a:lnTo>
                                        <a:pt x="855" y="1031"/>
                                      </a:lnTo>
                                      <a:lnTo>
                                        <a:pt x="874" y="1015"/>
                                      </a:lnTo>
                                      <a:lnTo>
                                        <a:pt x="887" y="1006"/>
                                      </a:lnTo>
                                      <a:lnTo>
                                        <a:pt x="906" y="993"/>
                                      </a:lnTo>
                                      <a:lnTo>
                                        <a:pt x="925" y="974"/>
                                      </a:lnTo>
                                      <a:lnTo>
                                        <a:pt x="935" y="970"/>
                                      </a:lnTo>
                                      <a:lnTo>
                                        <a:pt x="938" y="967"/>
                                      </a:lnTo>
                                      <a:lnTo>
                                        <a:pt x="925" y="954"/>
                                      </a:lnTo>
                                      <a:lnTo>
                                        <a:pt x="928" y="951"/>
                                      </a:lnTo>
                                      <a:lnTo>
                                        <a:pt x="912" y="961"/>
                                      </a:lnTo>
                                      <a:lnTo>
                                        <a:pt x="893" y="980"/>
                                      </a:lnTo>
                                      <a:lnTo>
                                        <a:pt x="874" y="993"/>
                                      </a:lnTo>
                                      <a:lnTo>
                                        <a:pt x="861" y="1003"/>
                                      </a:lnTo>
                                      <a:lnTo>
                                        <a:pt x="842" y="1012"/>
                                      </a:lnTo>
                                      <a:lnTo>
                                        <a:pt x="829" y="1019"/>
                                      </a:lnTo>
                                      <a:lnTo>
                                        <a:pt x="819" y="1025"/>
                                      </a:lnTo>
                                      <a:lnTo>
                                        <a:pt x="807" y="1031"/>
                                      </a:lnTo>
                                      <a:lnTo>
                                        <a:pt x="797" y="1038"/>
                                      </a:lnTo>
                                      <a:lnTo>
                                        <a:pt x="787" y="1044"/>
                                      </a:lnTo>
                                      <a:lnTo>
                                        <a:pt x="778" y="1047"/>
                                      </a:lnTo>
                                      <a:lnTo>
                                        <a:pt x="765" y="1054"/>
                                      </a:lnTo>
                                      <a:lnTo>
                                        <a:pt x="755" y="1057"/>
                                      </a:lnTo>
                                      <a:lnTo>
                                        <a:pt x="743" y="1063"/>
                                      </a:lnTo>
                                      <a:lnTo>
                                        <a:pt x="730" y="1067"/>
                                      </a:lnTo>
                                      <a:lnTo>
                                        <a:pt x="720" y="1070"/>
                                      </a:lnTo>
                                      <a:lnTo>
                                        <a:pt x="669" y="1083"/>
                                      </a:lnTo>
                                      <a:lnTo>
                                        <a:pt x="662" y="1086"/>
                                      </a:lnTo>
                                      <a:lnTo>
                                        <a:pt x="650" y="1086"/>
                                      </a:lnTo>
                                      <a:lnTo>
                                        <a:pt x="637" y="1089"/>
                                      </a:lnTo>
                                      <a:lnTo>
                                        <a:pt x="624" y="1089"/>
                                      </a:lnTo>
                                      <a:lnTo>
                                        <a:pt x="611" y="1092"/>
                                      </a:lnTo>
                                      <a:lnTo>
                                        <a:pt x="573" y="1092"/>
                                      </a:lnTo>
                                      <a:lnTo>
                                        <a:pt x="557" y="1095"/>
                                      </a:lnTo>
                                      <a:lnTo>
                                        <a:pt x="560" y="1095"/>
                                      </a:lnTo>
                                      <a:lnTo>
                                        <a:pt x="531" y="1092"/>
                                      </a:lnTo>
                                      <a:lnTo>
                                        <a:pt x="502" y="1092"/>
                                      </a:lnTo>
                                      <a:lnTo>
                                        <a:pt x="477" y="1089"/>
                                      </a:lnTo>
                                      <a:lnTo>
                                        <a:pt x="425" y="1076"/>
                                      </a:lnTo>
                                      <a:lnTo>
                                        <a:pt x="397" y="1070"/>
                                      </a:lnTo>
                                      <a:lnTo>
                                        <a:pt x="371" y="1060"/>
                                      </a:lnTo>
                                      <a:lnTo>
                                        <a:pt x="349" y="1051"/>
                                      </a:lnTo>
                                      <a:lnTo>
                                        <a:pt x="323" y="1041"/>
                                      </a:lnTo>
                                      <a:lnTo>
                                        <a:pt x="301" y="1028"/>
                                      </a:lnTo>
                                      <a:lnTo>
                                        <a:pt x="278" y="1015"/>
                                      </a:lnTo>
                                      <a:lnTo>
                                        <a:pt x="256" y="1003"/>
                                      </a:lnTo>
                                      <a:lnTo>
                                        <a:pt x="237" y="987"/>
                                      </a:lnTo>
                                      <a:lnTo>
                                        <a:pt x="214" y="970"/>
                                      </a:lnTo>
                                      <a:lnTo>
                                        <a:pt x="195" y="954"/>
                                      </a:lnTo>
                                      <a:lnTo>
                                        <a:pt x="157" y="916"/>
                                      </a:lnTo>
                                      <a:lnTo>
                                        <a:pt x="124" y="878"/>
                                      </a:lnTo>
                                      <a:lnTo>
                                        <a:pt x="96" y="833"/>
                                      </a:lnTo>
                                      <a:lnTo>
                                        <a:pt x="83" y="814"/>
                                      </a:lnTo>
                                      <a:lnTo>
                                        <a:pt x="70" y="788"/>
                                      </a:lnTo>
                                      <a:lnTo>
                                        <a:pt x="60" y="766"/>
                                      </a:lnTo>
                                      <a:lnTo>
                                        <a:pt x="41" y="714"/>
                                      </a:lnTo>
                                      <a:lnTo>
                                        <a:pt x="28" y="663"/>
                                      </a:lnTo>
                                      <a:lnTo>
                                        <a:pt x="22" y="634"/>
                                      </a:lnTo>
                                      <a:lnTo>
                                        <a:pt x="19" y="612"/>
                                      </a:lnTo>
                                      <a:lnTo>
                                        <a:pt x="19" y="557"/>
                                      </a:lnTo>
                                      <a:lnTo>
                                        <a:pt x="19" y="500"/>
                                      </a:lnTo>
                                      <a:lnTo>
                                        <a:pt x="22" y="477"/>
                                      </a:lnTo>
                                      <a:lnTo>
                                        <a:pt x="28" y="449"/>
                                      </a:lnTo>
                                      <a:lnTo>
                                        <a:pt x="41" y="397"/>
                                      </a:lnTo>
                                      <a:lnTo>
                                        <a:pt x="60" y="346"/>
                                      </a:lnTo>
                                      <a:lnTo>
                                        <a:pt x="70" y="324"/>
                                      </a:lnTo>
                                      <a:lnTo>
                                        <a:pt x="83" y="298"/>
                                      </a:lnTo>
                                      <a:lnTo>
                                        <a:pt x="96" y="279"/>
                                      </a:lnTo>
                                      <a:lnTo>
                                        <a:pt x="124" y="234"/>
                                      </a:lnTo>
                                      <a:lnTo>
                                        <a:pt x="157" y="196"/>
                                      </a:lnTo>
                                      <a:lnTo>
                                        <a:pt x="195" y="157"/>
                                      </a:lnTo>
                                      <a:lnTo>
                                        <a:pt x="214" y="141"/>
                                      </a:lnTo>
                                      <a:lnTo>
                                        <a:pt x="237" y="125"/>
                                      </a:lnTo>
                                      <a:lnTo>
                                        <a:pt x="256" y="109"/>
                                      </a:lnTo>
                                      <a:lnTo>
                                        <a:pt x="278" y="96"/>
                                      </a:lnTo>
                                      <a:lnTo>
                                        <a:pt x="301" y="83"/>
                                      </a:lnTo>
                                      <a:lnTo>
                                        <a:pt x="323" y="71"/>
                                      </a:lnTo>
                                      <a:lnTo>
                                        <a:pt x="349" y="61"/>
                                      </a:lnTo>
                                      <a:lnTo>
                                        <a:pt x="371" y="51"/>
                                      </a:lnTo>
                                      <a:lnTo>
                                        <a:pt x="397" y="42"/>
                                      </a:lnTo>
                                      <a:lnTo>
                                        <a:pt x="425" y="35"/>
                                      </a:lnTo>
                                      <a:lnTo>
                                        <a:pt x="477" y="23"/>
                                      </a:lnTo>
                                      <a:lnTo>
                                        <a:pt x="502" y="19"/>
                                      </a:lnTo>
                                      <a:lnTo>
                                        <a:pt x="560" y="19"/>
                                      </a:lnTo>
                                      <a:lnTo>
                                        <a:pt x="621" y="19"/>
                                      </a:lnTo>
                                      <a:lnTo>
                                        <a:pt x="630" y="23"/>
                                      </a:lnTo>
                                      <a:lnTo>
                                        <a:pt x="646" y="23"/>
                                      </a:lnTo>
                                      <a:lnTo>
                                        <a:pt x="653" y="26"/>
                                      </a:lnTo>
                                      <a:lnTo>
                                        <a:pt x="662" y="26"/>
                                      </a:lnTo>
                                      <a:lnTo>
                                        <a:pt x="669" y="29"/>
                                      </a:lnTo>
                                      <a:lnTo>
                                        <a:pt x="678" y="29"/>
                                      </a:lnTo>
                                      <a:lnTo>
                                        <a:pt x="685" y="32"/>
                                      </a:lnTo>
                                      <a:lnTo>
                                        <a:pt x="698" y="35"/>
                                      </a:lnTo>
                                      <a:lnTo>
                                        <a:pt x="704" y="35"/>
                                      </a:lnTo>
                                      <a:lnTo>
                                        <a:pt x="710" y="39"/>
                                      </a:lnTo>
                                      <a:lnTo>
                                        <a:pt x="720" y="42"/>
                                      </a:lnTo>
                                      <a:lnTo>
                                        <a:pt x="726" y="45"/>
                                      </a:lnTo>
                                      <a:lnTo>
                                        <a:pt x="736" y="45"/>
                                      </a:lnTo>
                                      <a:lnTo>
                                        <a:pt x="743" y="48"/>
                                      </a:lnTo>
                                      <a:lnTo>
                                        <a:pt x="752" y="51"/>
                                      </a:lnTo>
                                      <a:lnTo>
                                        <a:pt x="759" y="55"/>
                                      </a:lnTo>
                                      <a:lnTo>
                                        <a:pt x="765" y="58"/>
                                      </a:lnTo>
                                      <a:lnTo>
                                        <a:pt x="771" y="64"/>
                                      </a:lnTo>
                                      <a:lnTo>
                                        <a:pt x="784" y="67"/>
                                      </a:lnTo>
                                      <a:lnTo>
                                        <a:pt x="791" y="71"/>
                                      </a:lnTo>
                                      <a:lnTo>
                                        <a:pt x="797" y="74"/>
                                      </a:lnTo>
                                      <a:lnTo>
                                        <a:pt x="803" y="80"/>
                                      </a:lnTo>
                                      <a:lnTo>
                                        <a:pt x="816" y="83"/>
                                      </a:lnTo>
                                      <a:lnTo>
                                        <a:pt x="823" y="87"/>
                                      </a:lnTo>
                                      <a:lnTo>
                                        <a:pt x="826" y="90"/>
                                      </a:lnTo>
                                      <a:lnTo>
                                        <a:pt x="832"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274"/>
                              <wps:cNvSpPr>
                                <a:spLocks/>
                              </wps:cNvSpPr>
                              <wps:spPr bwMode="auto">
                                <a:xfrm>
                                  <a:off x="431177" y="699337"/>
                                  <a:ext cx="37912" cy="30554"/>
                                </a:xfrm>
                                <a:custGeom>
                                  <a:avLst/>
                                  <a:gdLst>
                                    <a:gd name="T0" fmla="*/ 0 w 67"/>
                                    <a:gd name="T1" fmla="*/ 54 h 54"/>
                                    <a:gd name="T2" fmla="*/ 67 w 67"/>
                                    <a:gd name="T3" fmla="*/ 54 h 54"/>
                                    <a:gd name="T4" fmla="*/ 25 w 67"/>
                                    <a:gd name="T5" fmla="*/ 0 h 54"/>
                                    <a:gd name="T6" fmla="*/ 38 w 67"/>
                                    <a:gd name="T7" fmla="*/ 41 h 54"/>
                                    <a:gd name="T8" fmla="*/ 0 w 67"/>
                                    <a:gd name="T9" fmla="*/ 54 h 54"/>
                                  </a:gdLst>
                                  <a:ahLst/>
                                  <a:cxnLst>
                                    <a:cxn ang="0">
                                      <a:pos x="T0" y="T1"/>
                                    </a:cxn>
                                    <a:cxn ang="0">
                                      <a:pos x="T2" y="T3"/>
                                    </a:cxn>
                                    <a:cxn ang="0">
                                      <a:pos x="T4" y="T5"/>
                                    </a:cxn>
                                    <a:cxn ang="0">
                                      <a:pos x="T6" y="T7"/>
                                    </a:cxn>
                                    <a:cxn ang="0">
                                      <a:pos x="T8" y="T9"/>
                                    </a:cxn>
                                  </a:cxnLst>
                                  <a:rect l="0" t="0" r="r" b="b"/>
                                  <a:pathLst>
                                    <a:path w="67" h="54">
                                      <a:moveTo>
                                        <a:pt x="0" y="54"/>
                                      </a:moveTo>
                                      <a:lnTo>
                                        <a:pt x="67" y="54"/>
                                      </a:lnTo>
                                      <a:lnTo>
                                        <a:pt x="25" y="0"/>
                                      </a:lnTo>
                                      <a:lnTo>
                                        <a:pt x="38" y="41"/>
                                      </a:lnTo>
                                      <a:lnTo>
                                        <a:pt x="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275"/>
                              <wps:cNvSpPr>
                                <a:spLocks/>
                              </wps:cNvSpPr>
                              <wps:spPr bwMode="auto">
                                <a:xfrm>
                                  <a:off x="398358" y="673876"/>
                                  <a:ext cx="79785" cy="61673"/>
                                </a:xfrm>
                                <a:custGeom>
                                  <a:avLst/>
                                  <a:gdLst>
                                    <a:gd name="T0" fmla="*/ 0 w 141"/>
                                    <a:gd name="T1" fmla="*/ 109 h 109"/>
                                    <a:gd name="T2" fmla="*/ 141 w 141"/>
                                    <a:gd name="T3" fmla="*/ 109 h 109"/>
                                    <a:gd name="T4" fmla="*/ 61 w 141"/>
                                    <a:gd name="T5" fmla="*/ 0 h 109"/>
                                    <a:gd name="T6" fmla="*/ 87 w 141"/>
                                    <a:gd name="T7" fmla="*/ 90 h 109"/>
                                    <a:gd name="T8" fmla="*/ 93 w 141"/>
                                    <a:gd name="T9" fmla="*/ 77 h 109"/>
                                    <a:gd name="T10" fmla="*/ 0 w 141"/>
                                    <a:gd name="T11" fmla="*/ 109 h 109"/>
                                    <a:gd name="T12" fmla="*/ 61 w 141"/>
                                    <a:gd name="T13" fmla="*/ 109 h 109"/>
                                    <a:gd name="T14" fmla="*/ 109 w 141"/>
                                    <a:gd name="T15" fmla="*/ 93 h 109"/>
                                    <a:gd name="T16" fmla="*/ 93 w 141"/>
                                    <a:gd name="T17" fmla="*/ 42 h 109"/>
                                    <a:gd name="T18" fmla="*/ 77 w 141"/>
                                    <a:gd name="T19" fmla="*/ 51 h 109"/>
                                    <a:gd name="T20" fmla="*/ 119 w 141"/>
                                    <a:gd name="T21" fmla="*/ 106 h 109"/>
                                    <a:gd name="T22" fmla="*/ 125 w 141"/>
                                    <a:gd name="T23" fmla="*/ 90 h 109"/>
                                    <a:gd name="T24" fmla="*/ 58 w 141"/>
                                    <a:gd name="T25" fmla="*/ 90 h 109"/>
                                    <a:gd name="T26" fmla="*/ 61 w 141"/>
                                    <a:gd name="T27" fmla="*/ 109 h 109"/>
                                    <a:gd name="T28" fmla="*/ 0 w 141"/>
                                    <a:gd name="T29" fmla="*/ 109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1" h="109">
                                      <a:moveTo>
                                        <a:pt x="0" y="109"/>
                                      </a:moveTo>
                                      <a:lnTo>
                                        <a:pt x="141" y="109"/>
                                      </a:lnTo>
                                      <a:lnTo>
                                        <a:pt x="61" y="0"/>
                                      </a:lnTo>
                                      <a:lnTo>
                                        <a:pt x="87" y="90"/>
                                      </a:lnTo>
                                      <a:lnTo>
                                        <a:pt x="93" y="77"/>
                                      </a:lnTo>
                                      <a:lnTo>
                                        <a:pt x="0" y="109"/>
                                      </a:lnTo>
                                      <a:lnTo>
                                        <a:pt x="61" y="109"/>
                                      </a:lnTo>
                                      <a:lnTo>
                                        <a:pt x="109" y="93"/>
                                      </a:lnTo>
                                      <a:lnTo>
                                        <a:pt x="93" y="42"/>
                                      </a:lnTo>
                                      <a:lnTo>
                                        <a:pt x="77" y="51"/>
                                      </a:lnTo>
                                      <a:lnTo>
                                        <a:pt x="119" y="106"/>
                                      </a:lnTo>
                                      <a:lnTo>
                                        <a:pt x="125" y="90"/>
                                      </a:lnTo>
                                      <a:lnTo>
                                        <a:pt x="58" y="90"/>
                                      </a:lnTo>
                                      <a:lnTo>
                                        <a:pt x="61" y="109"/>
                                      </a:lnTo>
                                      <a:lnTo>
                                        <a:pt x="0" y="1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276"/>
                              <wps:cNvSpPr>
                                <a:spLocks/>
                              </wps:cNvSpPr>
                              <wps:spPr bwMode="auto">
                                <a:xfrm>
                                  <a:off x="490592" y="1230063"/>
                                  <a:ext cx="36214" cy="34514"/>
                                </a:xfrm>
                                <a:custGeom>
                                  <a:avLst/>
                                  <a:gdLst>
                                    <a:gd name="T0" fmla="*/ 0 w 64"/>
                                    <a:gd name="T1" fmla="*/ 13 h 61"/>
                                    <a:gd name="T2" fmla="*/ 64 w 64"/>
                                    <a:gd name="T3" fmla="*/ 0 h 61"/>
                                    <a:gd name="T4" fmla="*/ 36 w 64"/>
                                    <a:gd name="T5" fmla="*/ 61 h 61"/>
                                    <a:gd name="T6" fmla="*/ 42 w 64"/>
                                    <a:gd name="T7" fmla="*/ 19 h 61"/>
                                    <a:gd name="T8" fmla="*/ 0 w 64"/>
                                    <a:gd name="T9" fmla="*/ 13 h 61"/>
                                  </a:gdLst>
                                  <a:ahLst/>
                                  <a:cxnLst>
                                    <a:cxn ang="0">
                                      <a:pos x="T0" y="T1"/>
                                    </a:cxn>
                                    <a:cxn ang="0">
                                      <a:pos x="T2" y="T3"/>
                                    </a:cxn>
                                    <a:cxn ang="0">
                                      <a:pos x="T4" y="T5"/>
                                    </a:cxn>
                                    <a:cxn ang="0">
                                      <a:pos x="T6" y="T7"/>
                                    </a:cxn>
                                    <a:cxn ang="0">
                                      <a:pos x="T8" y="T9"/>
                                    </a:cxn>
                                  </a:cxnLst>
                                  <a:rect l="0" t="0" r="r" b="b"/>
                                  <a:pathLst>
                                    <a:path w="64" h="61">
                                      <a:moveTo>
                                        <a:pt x="0" y="13"/>
                                      </a:moveTo>
                                      <a:lnTo>
                                        <a:pt x="64" y="0"/>
                                      </a:lnTo>
                                      <a:lnTo>
                                        <a:pt x="36" y="61"/>
                                      </a:lnTo>
                                      <a:lnTo>
                                        <a:pt x="42" y="19"/>
                                      </a:lnTo>
                                      <a:lnTo>
                                        <a:pt x="0"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277"/>
                              <wps:cNvSpPr>
                                <a:spLocks/>
                              </wps:cNvSpPr>
                              <wps:spPr bwMode="auto">
                                <a:xfrm>
                                  <a:off x="460036" y="1222708"/>
                                  <a:ext cx="75824" cy="76384"/>
                                </a:xfrm>
                                <a:custGeom>
                                  <a:avLst/>
                                  <a:gdLst>
                                    <a:gd name="T0" fmla="*/ 54 w 134"/>
                                    <a:gd name="T1" fmla="*/ 16 h 135"/>
                                    <a:gd name="T2" fmla="*/ 58 w 134"/>
                                    <a:gd name="T3" fmla="*/ 36 h 135"/>
                                    <a:gd name="T4" fmla="*/ 122 w 134"/>
                                    <a:gd name="T5" fmla="*/ 23 h 135"/>
                                    <a:gd name="T6" fmla="*/ 109 w 134"/>
                                    <a:gd name="T7" fmla="*/ 10 h 135"/>
                                    <a:gd name="T8" fmla="*/ 80 w 134"/>
                                    <a:gd name="T9" fmla="*/ 71 h 135"/>
                                    <a:gd name="T10" fmla="*/ 99 w 134"/>
                                    <a:gd name="T11" fmla="*/ 74 h 135"/>
                                    <a:gd name="T12" fmla="*/ 106 w 134"/>
                                    <a:gd name="T13" fmla="*/ 26 h 135"/>
                                    <a:gd name="T14" fmla="*/ 54 w 134"/>
                                    <a:gd name="T15" fmla="*/ 16 h 135"/>
                                    <a:gd name="T16" fmla="*/ 0 w 134"/>
                                    <a:gd name="T17" fmla="*/ 26 h 135"/>
                                    <a:gd name="T18" fmla="*/ 96 w 134"/>
                                    <a:gd name="T19" fmla="*/ 42 h 135"/>
                                    <a:gd name="T20" fmla="*/ 86 w 134"/>
                                    <a:gd name="T21" fmla="*/ 32 h 135"/>
                                    <a:gd name="T22" fmla="*/ 70 w 134"/>
                                    <a:gd name="T23" fmla="*/ 135 h 135"/>
                                    <a:gd name="T24" fmla="*/ 134 w 134"/>
                                    <a:gd name="T25" fmla="*/ 0 h 135"/>
                                    <a:gd name="T26" fmla="*/ 0 w 134"/>
                                    <a:gd name="T27" fmla="*/ 26 h 135"/>
                                    <a:gd name="T28" fmla="*/ 54 w 134"/>
                                    <a:gd name="T29" fmla="*/ 16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34" h="135">
                                      <a:moveTo>
                                        <a:pt x="54" y="16"/>
                                      </a:moveTo>
                                      <a:lnTo>
                                        <a:pt x="58" y="36"/>
                                      </a:lnTo>
                                      <a:lnTo>
                                        <a:pt x="122" y="23"/>
                                      </a:lnTo>
                                      <a:lnTo>
                                        <a:pt x="109" y="10"/>
                                      </a:lnTo>
                                      <a:lnTo>
                                        <a:pt x="80" y="71"/>
                                      </a:lnTo>
                                      <a:lnTo>
                                        <a:pt x="99" y="74"/>
                                      </a:lnTo>
                                      <a:lnTo>
                                        <a:pt x="106" y="26"/>
                                      </a:lnTo>
                                      <a:lnTo>
                                        <a:pt x="54" y="16"/>
                                      </a:lnTo>
                                      <a:lnTo>
                                        <a:pt x="0" y="26"/>
                                      </a:lnTo>
                                      <a:lnTo>
                                        <a:pt x="96" y="42"/>
                                      </a:lnTo>
                                      <a:lnTo>
                                        <a:pt x="86" y="32"/>
                                      </a:lnTo>
                                      <a:lnTo>
                                        <a:pt x="70" y="135"/>
                                      </a:lnTo>
                                      <a:lnTo>
                                        <a:pt x="134" y="0"/>
                                      </a:lnTo>
                                      <a:lnTo>
                                        <a:pt x="0" y="26"/>
                                      </a:lnTo>
                                      <a:lnTo>
                                        <a:pt x="54"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Rectangle 278"/>
                              <wps:cNvSpPr>
                                <a:spLocks noChangeArrowheads="1"/>
                              </wps:cNvSpPr>
                              <wps:spPr bwMode="auto">
                                <a:xfrm>
                                  <a:off x="583391" y="1094270"/>
                                  <a:ext cx="57717"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9A6" w:rsidRPr="00D1217E" w:rsidRDefault="00A929A6" w:rsidP="008E6DB2">
                                    <w:pPr>
                                      <w:rPr>
                                        <w:sz w:val="20"/>
                                      </w:rPr>
                                    </w:pPr>
                                    <w:r w:rsidRPr="00D1217E">
                                      <w:rPr>
                                        <w:rFonts w:ascii="Arial" w:hAnsi="Arial" w:cs="Arial"/>
                                        <w:color w:val="000000"/>
                                        <w:sz w:val="12"/>
                                        <w:szCs w:val="14"/>
                                        <w:lang w:val="en-US"/>
                                      </w:rPr>
                                      <w:t>R</w:t>
                                    </w:r>
                                  </w:p>
                                </w:txbxContent>
                              </wps:txbx>
                              <wps:bodyPr rot="0" vert="horz" wrap="square" lIns="0" tIns="0" rIns="0" bIns="0" anchor="t" anchorCtr="0" upright="1">
                                <a:noAutofit/>
                              </wps:bodyPr>
                            </wps:wsp>
                            <wps:wsp>
                              <wps:cNvPr id="97" name="Rectangle 279"/>
                              <wps:cNvSpPr>
                                <a:spLocks noChangeArrowheads="1"/>
                              </wps:cNvSpPr>
                              <wps:spPr bwMode="auto">
                                <a:xfrm>
                                  <a:off x="642805" y="1114073"/>
                                  <a:ext cx="28858" cy="65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9A6" w:rsidRPr="00D1217E" w:rsidRDefault="00A929A6" w:rsidP="008E6DB2">
                                    <w:pPr>
                                      <w:rPr>
                                        <w:sz w:val="20"/>
                                      </w:rPr>
                                    </w:pPr>
                                    <w:proofErr w:type="gramStart"/>
                                    <w:r w:rsidRPr="00D1217E">
                                      <w:rPr>
                                        <w:rFonts w:ascii="Arial" w:hAnsi="Arial" w:cs="Arial"/>
                                        <w:color w:val="000000"/>
                                        <w:sz w:val="9"/>
                                        <w:szCs w:val="10"/>
                                        <w:lang w:val="en-US"/>
                                      </w:rPr>
                                      <w:t>x</w:t>
                                    </w:r>
                                    <w:proofErr w:type="gramEnd"/>
                                  </w:p>
                                </w:txbxContent>
                              </wps:txbx>
                              <wps:bodyPr rot="0" vert="horz" wrap="square" lIns="0" tIns="0" rIns="0" bIns="0" anchor="t" anchorCtr="0" upright="1">
                                <a:noAutofit/>
                              </wps:bodyPr>
                            </wps:wsp>
                            <wps:wsp>
                              <wps:cNvPr id="98" name="Rectangle 280"/>
                              <wps:cNvSpPr>
                                <a:spLocks noChangeArrowheads="1"/>
                              </wps:cNvSpPr>
                              <wps:spPr bwMode="auto">
                                <a:xfrm>
                                  <a:off x="974393" y="52620"/>
                                  <a:ext cx="57717"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9A6" w:rsidRPr="00D1217E" w:rsidRDefault="00A929A6" w:rsidP="008E6DB2">
                                    <w:pPr>
                                      <w:rPr>
                                        <w:sz w:val="20"/>
                                      </w:rPr>
                                    </w:pPr>
                                    <w:r w:rsidRPr="00D1217E">
                                      <w:rPr>
                                        <w:rFonts w:ascii="Arial" w:hAnsi="Arial" w:cs="Arial"/>
                                        <w:color w:val="000000"/>
                                        <w:sz w:val="12"/>
                                        <w:szCs w:val="14"/>
                                        <w:lang w:val="en-US"/>
                                      </w:rPr>
                                      <w:t>R</w:t>
                                    </w:r>
                                  </w:p>
                                </w:txbxContent>
                              </wps:txbx>
                              <wps:bodyPr rot="0" vert="horz" wrap="square" lIns="0" tIns="0" rIns="0" bIns="0" anchor="t" anchorCtr="0" upright="1">
                                <a:noAutofit/>
                              </wps:bodyPr>
                            </wps:wsp>
                            <wps:wsp>
                              <wps:cNvPr id="99" name="Rectangle 281"/>
                              <wps:cNvSpPr>
                                <a:spLocks noChangeArrowheads="1"/>
                              </wps:cNvSpPr>
                              <wps:spPr bwMode="auto">
                                <a:xfrm>
                                  <a:off x="1034373" y="74121"/>
                                  <a:ext cx="28858" cy="65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9A6" w:rsidRPr="00D1217E" w:rsidRDefault="00A929A6" w:rsidP="008E6DB2">
                                    <w:pPr>
                                      <w:rPr>
                                        <w:sz w:val="20"/>
                                      </w:rPr>
                                    </w:pPr>
                                    <w:proofErr w:type="gramStart"/>
                                    <w:r w:rsidRPr="00D1217E">
                                      <w:rPr>
                                        <w:rFonts w:ascii="Arial" w:hAnsi="Arial" w:cs="Arial"/>
                                        <w:color w:val="000000"/>
                                        <w:sz w:val="9"/>
                                        <w:szCs w:val="10"/>
                                        <w:lang w:val="en-US"/>
                                      </w:rPr>
                                      <w:t>z</w:t>
                                    </w:r>
                                    <w:proofErr w:type="gramEnd"/>
                                  </w:p>
                                </w:txbxContent>
                              </wps:txbx>
                              <wps:bodyPr rot="0" vert="horz" wrap="square" lIns="0" tIns="0" rIns="0" bIns="0" anchor="t" anchorCtr="0" upright="1">
                                <a:noAutofit/>
                              </wps:bodyPr>
                            </wps:wsp>
                          </wpc:wpc>
                        </a:graphicData>
                      </a:graphic>
                    </wp:inline>
                  </w:drawing>
                </mc:Choice>
                <mc:Fallback>
                  <w:pict>
                    <v:group id="Zone de dessin 216" o:spid="_x0000_s1026" editas="canvas" style="width:105.15pt;height:103.85pt;mso-position-horizontal-relative:char;mso-position-vertical-relative:line" coordsize="13354,13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3354;height:13188;visibility:visible;mso-wrap-style:square">
                        <v:fill o:detectmouseclick="t"/>
                        <v:path o:connecttype="none"/>
                      </v:shape>
                      <v:rect id="Rectangle 218" o:spid="_x0000_s1028" style="position:absolute;left:6213;top:1612;width:147;height:5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wP1sYA&#10;AADbAAAADwAAAGRycy9kb3ducmV2LnhtbESPT2vCQBTE74V+h+UVvNVNRa2mWaUKhV4K/jvo7Zl9&#10;TYLZt3F3G9N+elcQehxm5jdMNu9MLVpyvrKs4KWfgCDOra64ULDbfjxPQPiArLG2TAp+ycN89viQ&#10;YarthdfUbkIhIoR9igrKEJpUSp+XZND3bUMcvW/rDIYoXSG1w0uEm1oOkmQsDVYcF0psaFlSftr8&#10;GAWL6WRxXg356299PNBhfzyNBi5RqvfUvb+BCNSF//C9/akVjF7h9iX+AD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wP1sYAAADbAAAADwAAAAAAAAAAAAAAAACYAgAAZHJz&#10;L2Rvd25yZXYueG1sUEsFBgAAAAAEAAQA9QAAAIsDAAAAAA==&#10;" fillcolor="black" stroked="f"/>
                      <v:shape id="Freeform 219" o:spid="_x0000_s1029" style="position:absolute;left:6048;top:1572;width:470;height:182;visibility:visible;mso-wrap-style:square;v-text-anchor:top" coordsize="8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zjb4A&#10;AADbAAAADwAAAGRycy9kb3ducmV2LnhtbERPTYvCMBC9C/6HMII3TV1QpBpFBMGjWxd3j0MztsVm&#10;Epqo1V+/c1jY4+N9r7e9a9WDuth4NjCbZqCIS28brgx8nQ+TJaiYkC22nsnAiyJsN8PBGnPrn/xJ&#10;jyJVSkI45migTinkWseyJodx6gOxcFffOUwCu0rbDp8S7lr9kWUL7bBhaagx0L6m8lbcnZTsl8f0&#10;/VOhL94vPM1Pl3AIF2PGo363ApWoT//iP/fRGpjLWPkiP0Bv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Eo842+AAAA2wAAAA8AAAAAAAAAAAAAAAAAmAIAAGRycy9kb3ducmV2&#10;LnhtbFBLBQYAAAAABAAEAPUAAACDAwAAAAA=&#10;" path="m,32r83,l42,,,32xe" fillcolor="black" stroked="f">
                        <v:path arrowok="t" o:connecttype="custom" o:connectlocs="0,18106;46966,18106;23766,0;0,18106" o:connectangles="0,0,0,0"/>
                      </v:shape>
                      <v:shape id="Freeform 220" o:spid="_x0000_s1030" style="position:absolute;left:5975;top:1284;width:617;height:600;visibility:visible;mso-wrap-style:square;v-text-anchor:top" coordsize="109,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NOnMQA&#10;AADbAAAADwAAAGRycy9kb3ducmV2LnhtbESP0WrCQBRE3wX/YblC33SjtdJGV5HSguiDaPMBt9lr&#10;Ety9G7KrSf16Vyj4OMzMGWax6qwRV2p85VjBeJSAIM6drrhQkP18D99B+ICs0TgmBX/kYbXs9xaY&#10;atfyga7HUIgIYZ+igjKEOpXS5yVZ9CNXE0fv5BqLIcqmkLrBNsKtkZMkmUmLFceFEmv6LCk/Hy9W&#10;wZ62uj3fXs0myy/7r+l4Zzj7Vepl0K3nIAJ14Rn+b2+0grcPeHy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jTpzEAAAA2wAAAA8AAAAAAAAAAAAAAAAAmAIAAGRycy9k&#10;b3ducmV2LnhtbFBLBQYAAAAABAAEAPUAAACJAwAAAAA=&#10;" path="m,106l55,r54,106l55,51,,106xe" fillcolor="black" stroked="f">
                        <v:path arrowok="t" o:connecttype="custom" o:connectlocs="0,59975;31122,0;61678,59975;31122,28856;0,59975" o:connectangles="0,0,0,0,0"/>
                      </v:shape>
                      <v:shape id="Freeform 221" o:spid="_x0000_s1031" style="position:absolute;left:5703;top:1142;width:1160;height:1104;visibility:visible;mso-wrap-style:square;v-text-anchor:top" coordsize="20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fob8IA&#10;AADbAAAADwAAAGRycy9kb3ducmV2LnhtbERPz2vCMBS+C/sfwhvspqnOyaxG0cFg7FLmBnp8Ns+m&#10;NHkpTabVv345DDx+fL+X695ZcaYu1J4VjEcZCOLS65orBT/f78NXECEia7SeScGVAqxXD4Ml5tpf&#10;+IvOu1iJFMIhRwUmxjaXMpSGHIaRb4kTd/Kdw5hgV0nd4SWFOysnWTaTDmtODQZbejNUNrtfp+Cz&#10;aey2uB7G+2Jze54WL3N7NFGpp8d+swARqY938b/7QyuYpfXpS/o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J+hvwgAAANsAAAAPAAAAAAAAAAAAAAAAAJgCAABkcnMvZG93&#10;bnJldi54bWxQSwUGAAAAAAQABAD1AAAAhwMAAAAA&#10;" path="m39,121r22,16l116,32r-26,l144,137r23,-16l103,60,39,121,,195,112,86r-19,l205,195,103,,,195,39,121xe" fillcolor="black" stroked="f">
                        <v:path arrowok="t" o:connecttype="custom" o:connectlocs="22068,68462;34517,77515;65638,18106;50926,18106;81482,77515;94497,68462;58282,33948;22068,68462;0,110332;63375,48659;52624,48659;115999,110332;58282,0;0,110332;22068,68462" o:connectangles="0,0,0,0,0,0,0,0,0,0,0,0,0,0,0"/>
                      </v:shape>
                      <v:rect id="Rectangle 222" o:spid="_x0000_s1032" style="position:absolute;left:6286;top:7479;width:5291;height: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dm88YA&#10;AADbAAAADwAAAGRycy9kb3ducmV2LnhtbESPT2vCQBTE7wW/w/IK3uqmwYpN3YgWBC+C/w719sy+&#10;JiHZt+nuqmk/vVso9DjMzG+Y2bw3rbiS87VlBc+jBARxYXXNpYLjYfU0BeEDssbWMin4Jg/zfPAw&#10;w0zbG+/oug+liBD2GSqoQugyKX1RkUE/sh1x9D6tMxiidKXUDm8RblqZJslEGqw5LlTY0XtFRbO/&#10;GAXL1+nyazvmzc/ufKLTx7l5SV2i1PCxX7yBCNSH//Bfe60VTFL4/RJ/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dm88YAAADbAAAADwAAAAAAAAAAAAAAAACYAgAAZHJz&#10;L2Rvd25yZXYueG1sUEsFBgAAAAAEAAQA9QAAAIsDAAAAAA==&#10;" fillcolor="black" stroked="f"/>
                      <v:shape id="Freeform 223" o:spid="_x0000_s1033" style="position:absolute;left:11430;top:7315;width:181;height:476;visibility:visible;mso-wrap-style:square;v-text-anchor:top" coordsize="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ZmEsUA&#10;AADbAAAADwAAAGRycy9kb3ducmV2LnhtbESPQWvCQBSE7wX/w/KE3uqmltoQXUWEolhKqXrw+Mw+&#10;k9Ds25h91bS/3hUKPQ4z8w0zmXWuVmdqQ+XZwOMgAUWce1txYWC3fX1IQQVBtlh7JgM/FGA27d1N&#10;MLP+wp903kihIoRDhgZKkSbTOuQlOQwD3xBH7+hbhxJlW2jb4iXCXa2HSTLSDiuOCyU2tCgp/9p8&#10;OwPLl8NJr38/ZHl4y5/TfXhPt5UYc9/v5mNQQp38h//aK2tg9AS3L/EH6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lmYSxQAAANsAAAAPAAAAAAAAAAAAAAAAAJgCAABkcnMv&#10;ZG93bnJldi54bWxQSwUGAAAAAAQABAD1AAAAigMAAAAA&#10;" path="m,l,84,32,42,,xe" fillcolor="black" stroked="f">
                        <v:path arrowok="t" o:connecttype="custom" o:connectlocs="0,0;0,47528;18107,23764;0,0" o:connectangles="0,0,0,0"/>
                      </v:shape>
                      <v:shape id="Freeform 224" o:spid="_x0000_s1034" style="position:absolute;left:11305;top:7247;width:594;height:595;visibility:visible;mso-wrap-style:square;v-text-anchor:top" coordsize="10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TtsYA&#10;AADbAAAADwAAAGRycy9kb3ducmV2LnhtbESPQWvCQBSE74X+h+UJXopulGI1dZWqWAqlB6Noj4/s&#10;Mwlm38bsqtFf7wqFHoeZ+YYZTxtTijPVrrCsoNeNQBCnVhecKdisl50hCOeRNZaWScGVHEwnz09j&#10;jLW98IrOic9EgLCLUUHufRVL6dKcDLqurYiDt7e1QR9knUld4yXATSn7UTSQBgsOCzlWNM8pPSQn&#10;o+C4OswIFz+93ffn2/Z2++2PXpKtUu1W8/EOwlPj/8N/7S+tYPAKjy/hB8jJ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pTtsYAAADbAAAADwAAAAAAAAAAAAAAAACYAgAAZHJz&#10;L2Rvd25yZXYueG1sUEsFBgAAAAAEAAQA9QAAAIsDAAAAAA==&#10;" path="m,l105,54,,105,54,54,,xe" fillcolor="black" stroked="f">
                        <v:path arrowok="t" o:connecttype="custom" o:connectlocs="0,0;59414,30554;0,59410;30556,30554;0,0" o:connectangles="0,0,0,0,0"/>
                      </v:shape>
                      <v:shape id="Freeform 225" o:spid="_x0000_s1035" style="position:absolute;left:10926;top:6976;width:1120;height:1137;visibility:visible;mso-wrap-style:square;v-text-anchor:top" coordsize="19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djB8MA&#10;AADbAAAADwAAAGRycy9kb3ducmV2LnhtbESPQYvCMBSE74L/ITxhb5oqKNI1iiiii16sXvb2aN42&#10;XZuX0sRa//1mQfA4zMw3zGLV2Uq01PjSsYLxKAFBnDtdcqHgetkN5yB8QNZYOSYFT/KwWvZ7C0y1&#10;e/CZ2iwUIkLYp6jAhFCnUvrckEU/cjVx9H5cYzFE2RRSN/iIcFvJSZLMpMWS44LBmjaG8lt2twpa&#10;832R+eT3+JWdTvv9c+O649Yp9THo1p8gAnXhHX61D1rBbAr/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djB8MAAADbAAAADwAAAAAAAAAAAAAAAACYAgAAZHJzL2Rv&#10;d25yZXYueG1sUEsFBgAAAAAEAAQA9QAAAIgDAAAAAA==&#10;" path="m76,38l60,60r106,55l166,89,60,141r16,22l137,102,76,38,3,,112,112r,-19l,201,198,102,3,,76,38xe" fillcolor="black" stroked="f">
                        <v:path arrowok="t" o:connecttype="custom" o:connectlocs="43004,21501;33951,33948;93931,65068;93931,50357;33951,79779;43004,92226;77521,57712;43004,21501;1698,0;63375,63370;63375,52620;0,113727;112038,57712;1698,0;43004,21501" o:connectangles="0,0,0,0,0,0,0,0,0,0,0,0,0,0,0"/>
                      </v:shape>
                      <v:shape id="Freeform 226" o:spid="_x0000_s1036" style="position:absolute;left:2280;top:7502;width:4057;height:4040;visibility:visible;mso-wrap-style:square;v-text-anchor:top" coordsize="717,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xTsEA&#10;AADbAAAADwAAAGRycy9kb3ducmV2LnhtbESPwWrDMBBE74X8g9hAb43cBkxwooRSMARsKHbzAYu1&#10;sUytlZGU2P37qFDocZiZN8zhtNhR3MmHwbGC100GgrhzeuBeweWrfNmBCBFZ4+iYFPxQgNNx9XTA&#10;QruZG7q3sRcJwqFABSbGqZAydIYsho2biJN3dd5iTNL3UnucE9yO8i3Lcmlx4LRgcKIPQ913e7MK&#10;ZPUpa82lHrZtNe+aMtTsa6We18v7HkSkJf6H/9pnrSDP4fdL+gHy+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8U7BAAAA2wAAAA8AAAAAAAAAAAAAAAAAmAIAAGRycy9kb3du&#10;cmV2LnhtbFBLBQYAAAAABAAEAPUAAACGAwAAAAA=&#10;" path="m698,l,694r19,20l717,19,698,xe" fillcolor="black" stroked="f">
                        <v:path arrowok="t" o:connecttype="custom" o:connectlocs="394963,0;0,392670;10751,403986;405714,10750;394963,0" o:connectangles="0,0,0,0,0"/>
                      </v:shape>
                      <v:shape id="Freeform 227" o:spid="_x0000_s1037" style="position:absolute;left:2280;top:11214;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FPsQA&#10;AADbAAAADwAAAGRycy9kb3ducmV2LnhtbESPQWvCQBSE7wX/w/KE3upGS9WmriKKKHgyhvb6zD6T&#10;aPZtyK6a/ntXEDwOM/MNM5m1phJXalxpWUG/F4EgzqwuOVeQ7lcfYxDOI2usLJOCf3Iwm3beJhhr&#10;e+MdXROfiwBhF6OCwvs6ltJlBRl0PVsTB+9oG4M+yCaXusFbgJtKDqJoKA2WHBYKrGlRUHZOLkbB&#10;anBcDE9LvZbbw3e6Sw7p3+/XWan3bjv/AeGp9a/ws73RCkaf8PgSfo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1xT7EAAAA2wAAAA8AAAAAAAAAAAAAAAAAmAIAAGRycy9k&#10;b3ducmV2LnhtbFBLBQYAAAAABAAEAPUAAACJAwAAAAA=&#10;" path="m61,61l,,6,51,58,61r3,xe" fillcolor="black" stroked="f">
                        <v:path arrowok="t" o:connecttype="custom" o:connectlocs="34517,34514;0,0;3395,28856;32819,34514;34517,34514" o:connectangles="0,0,0,0,0"/>
                      </v:shape>
                      <v:shape id="Freeform 228" o:spid="_x0000_s1038" style="position:absolute;left:2116;top:11089;width:634;height:634;visibility:visible;mso-wrap-style:square;v-text-anchor:top" coordsize="112,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1DsMA&#10;AADbAAAADwAAAGRycy9kb3ducmV2LnhtbESPQWsCMRSE70L/Q3gFb5qtoJatUYogKHiwdi+9vW6e&#10;m63Jy5JEXf99Uyh4HGbmG2ax6p0VVwqx9azgZVyAIK69brlRUH1uRq8gYkLWaD2TgjtFWC2fBgss&#10;tb/xB12PqREZwrFEBSalrpQy1oYcxrHviLN38sFhyjI0Uge8ZbizclIUM+mw5bxgsKO1ofp8vDgF&#10;QbeHr+/Jbk+Hk7WzylZb83NWavjcv7+BSNSnR/i/vdUK5lP4+5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l1DsMAAADbAAAADwAAAAAAAAAAAAAAAACYAgAAZHJzL2Rv&#10;d25yZXYueG1sUEsFBgAAAAAEAAQA9QAAAIgDAAAAAA==&#10;" path="m112,73l,112,35,r,73l112,73xe" fillcolor="black" stroked="f">
                        <v:path arrowok="t" o:connecttype="custom" o:connectlocs="63375,41304;0,63370;19805,0;19805,41304;63375,41304" o:connectangles="0,0,0,0,0"/>
                      </v:shape>
                      <v:shape id="Freeform 229" o:spid="_x0000_s1039" style="position:absolute;left:2008;top:10614;width:1177;height:1217;visibility:visible;mso-wrap-style:square;v-text-anchor:top" coordsize="208,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GCsQA&#10;AADbAAAADwAAAGRycy9kb3ducmV2LnhtbESPT4vCMBTE74LfITzBi6zpKrhr1yiLf0DEi67eH83b&#10;tti81CbW6qc3guBxmJnfMJNZYwpRU+Vyywo++xEI4sTqnFMFh7/VxzcI55E1FpZJwY0czKbt1gRj&#10;ba+8o3rvUxEg7GJUkHlfxlK6JCODrm9L4uD928qgD7JKpa7wGuCmkIMoGkmDOYeFDEuaZ5Sc9hej&#10;YHg7jJf3Y73oFWk0OG97WPvTRqlup/n9AeGp8e/wq73WCr5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qxgrEAAAA2wAAAA8AAAAAAAAAAAAAAAAAmAIAAGRycy9k&#10;b3ducmV2LnhtbFBLBQYAAAAABAAEAPUAAACJAwAAAAA=&#10;" path="m131,170r-3,-26l16,183r16,16l67,87,42,84r,86l131,170r77,-26l54,144r13,13l67,,,215,208,144r-77,26xe" fillcolor="black" stroked="f">
                        <v:path arrowok="t" o:connecttype="custom" o:connectlocs="74126,96187;72429,81476;9054,103542;18107,112595;37912,49225;23766,47528;23766,96187;74126,96187;117697,81476;30556,81476;37912,88831;37912,0;0,121648;117697,81476;74126,96187" o:connectangles="0,0,0,0,0,0,0,0,0,0,0,0,0,0,0"/>
                      </v:shape>
                      <v:rect id="Rectangle 230" o:spid="_x0000_s1040" style="position:absolute;left:3078;top:11451;width:401;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A929A6" w:rsidRPr="00D1217E" w:rsidRDefault="00A929A6" w:rsidP="008E6DB2">
                              <w:pPr>
                                <w:rPr>
                                  <w:sz w:val="20"/>
                                </w:rPr>
                              </w:pPr>
                              <w:proofErr w:type="gramStart"/>
                              <w:r w:rsidRPr="00D1217E">
                                <w:rPr>
                                  <w:rFonts w:ascii="Arial" w:hAnsi="Arial" w:cs="Arial"/>
                                  <w:color w:val="000000"/>
                                  <w:sz w:val="12"/>
                                  <w:szCs w:val="14"/>
                                  <w:lang w:val="en-US"/>
                                </w:rPr>
                                <w:t>x</w:t>
                              </w:r>
                              <w:proofErr w:type="gramEnd"/>
                            </w:p>
                          </w:txbxContent>
                        </v:textbox>
                      </v:rect>
                      <v:rect id="Rectangle 231" o:spid="_x0000_s1041" style="position:absolute;left:12499;top:7808;width:402;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A929A6" w:rsidRPr="00D1217E" w:rsidRDefault="00A929A6" w:rsidP="008E6DB2">
                              <w:pPr>
                                <w:rPr>
                                  <w:sz w:val="20"/>
                                </w:rPr>
                              </w:pPr>
                              <w:proofErr w:type="gramStart"/>
                              <w:r w:rsidRPr="00D1217E">
                                <w:rPr>
                                  <w:rFonts w:ascii="Arial" w:hAnsi="Arial" w:cs="Arial"/>
                                  <w:color w:val="000000"/>
                                  <w:sz w:val="12"/>
                                  <w:szCs w:val="14"/>
                                  <w:lang w:val="en-US"/>
                                </w:rPr>
                                <w:t>y</w:t>
                              </w:r>
                              <w:proofErr w:type="gramEnd"/>
                            </w:p>
                          </w:txbxContent>
                        </v:textbox>
                      </v:rect>
                      <v:rect id="Rectangle 232" o:spid="_x0000_s1042" style="position:absolute;left:6937;top:526;width:402;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A929A6" w:rsidRPr="00D1217E" w:rsidRDefault="00A929A6" w:rsidP="008E6DB2">
                              <w:pPr>
                                <w:rPr>
                                  <w:sz w:val="20"/>
                                </w:rPr>
                              </w:pPr>
                              <w:proofErr w:type="gramStart"/>
                              <w:r w:rsidRPr="00D1217E">
                                <w:rPr>
                                  <w:rFonts w:ascii="Arial" w:hAnsi="Arial" w:cs="Arial"/>
                                  <w:color w:val="000000"/>
                                  <w:sz w:val="12"/>
                                  <w:szCs w:val="14"/>
                                  <w:lang w:val="en-US"/>
                                </w:rPr>
                                <w:t>z</w:t>
                              </w:r>
                              <w:proofErr w:type="gramEnd"/>
                            </w:p>
                          </w:txbxContent>
                        </v:textbox>
                      </v:rect>
                      <v:rect id="Rectangle 233" o:spid="_x0000_s1043" style="position:absolute;left:5630;top:4237;width:113;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75cIA&#10;AADbAAAADwAAAGRycy9kb3ducmV2LnhtbERPy4rCMBTdD/gP4QruxlRxhlqNooIwmwFfC91dm2tb&#10;bG5qktHOfL1ZDLg8nPd03ppa3Mn5yrKCQT8BQZxbXXGh4LBfv6cgfEDWWFsmBb/kYT7rvE0x0/bB&#10;W7rvQiFiCPsMFZQhNJmUPi/JoO/bhjhyF+sMhghdIbXDRww3tRwmyac0WHFsKLGhVUn5dfdjFCzH&#10;6fK2GfH33/Z8otPxfP0YukSpXrddTEAEasNL/O/+0grSuD5+iT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bvlwgAAANsAAAAPAAAAAAAAAAAAAAAAAJgCAABkcnMvZG93&#10;bnJldi54bWxQSwUGAAAAAAQABAD1AAAAhwMAAAAA&#10;" fillcolor="black" stroked="f"/>
                      <v:shape id="Freeform 234" o:spid="_x0000_s1044" style="position:absolute;left:5471;top:4113;width:413;height:215;visibility:visible;mso-wrap-style:square;v-text-anchor:top" coordsize="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c3isQA&#10;AADbAAAADwAAAGRycy9kb3ducmV2LnhtbESPQWvCQBSE7wX/w/IEL0U3WqgSXUUEwZZeEhWvz+wz&#10;CWbfhuwak3/fLRQ8DjPzDbPadKYSLTWutKxgOolAEGdWl5wrOB334wUI55E1VpZJQU8ONuvB2wpj&#10;bZ+cUJv6XAQIuxgVFN7XsZQuK8igm9iaOHg32xj0QTa51A0+A9xUchZFn9JgyWGhwJp2BWX39GEU&#10;HN/353Q35+/H6ePSt9c+S5KvH6VGw267BOGp86/wf/ugFSym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nN4rEAAAA2wAAAA8AAAAAAAAAAAAAAAAAmAIAAGRycy9k&#10;b3ducmV2LnhtbFBLBQYAAAAABAAEAPUAAACJAwAAAAA=&#10;" path="m73,38l,38,38,,73,38xe" fillcolor="black" stroked="f">
                        <v:path arrowok="t" o:connecttype="custom" o:connectlocs="41307,21501;0,21501;21502,0;41307,21501" o:connectangles="0,0,0,0"/>
                      </v:shape>
                      <v:shape id="Freeform 235" o:spid="_x0000_s1045" style="position:absolute;left:5505;top:3949;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wQgsMA&#10;AADbAAAADwAAAGRycy9kb3ducmV2LnhtbESPQYvCMBSE74L/ITxhb5puQdGuURZFXNiTtej12Tzb&#10;rs1LaaJ2/70RBI/DzHzDzJedqcWNWldZVvA5ikAQ51ZXXCjI9pvhFITzyBpry6TgnxwsF/3eHBNt&#10;77yjW+oLESDsElRQet8kUrq8JINuZBvi4J1ta9AH2RZSt3gPcFPLOIom0mDFYaHEhlYl5Zf0ahRs&#10;4vNq8rfWW/l7mmW79JQdD+OLUh+D7vsLhKfOv8Ov9o9WMI3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wQgsMAAADbAAAADwAAAAAAAAAAAAAAAACYAgAAZHJzL2Rv&#10;d25yZXYueG1sUEsFBgAAAAAEAAQA9QAAAIgDAAAAAA==&#10;" path="m61,61l32,,,61,32,29,61,61xe" fillcolor="black" stroked="f">
                        <v:path arrowok="t" o:connecttype="custom" o:connectlocs="34517,34514;18107,0;0,34514;18107,16408;34517,34514" o:connectangles="0,0,0,0,0"/>
                      </v:shape>
                      <v:shape id="Freeform 236" o:spid="_x0000_s1046" style="position:absolute;left:5290;top:3841;width:758;height:759;visibility:visible;mso-wrap-style:square;v-text-anchor:top" coordsize="13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B18QA&#10;AADbAAAADwAAAGRycy9kb3ducmV2LnhtbESPwWrDMBBE74X+g9hAbo2cBJrgRA6ltKH4UGiSQ46L&#10;tbWMpZWxFNv5+6pQ6HGYmTfM/jA5KwbqQ+NZwXKRgSCuvG64VnA5vz9tQYSIrNF6JgV3CnAoHh/2&#10;mGs/8hcNp1iLBOGQowITY5dLGSpDDsPCd8TJ+/a9w5hkX0vd45jgzspVlj1Lhw2nBYMdvRqq2tPN&#10;Kbh+bvxgu2NprmUZx419W11urVLz2fSyAxFpiv/hv/aHVrBdw++X9AN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pwdfEAAAA2wAAAA8AAAAAAAAAAAAAAAAAmAIAAGRycy9k&#10;b3ducmV2LnhtbFBLBQYAAAAABAAEAPUAAACJAwAAAAA=&#10;" path="m134,134l70,,,131,76,54r-12,l134,134,105,73,70,35,32,73,48,83,80,22r-20,l89,83,105,73r29,61xe" fillcolor="black" stroked="f">
                        <v:path arrowok="t" o:connecttype="custom" o:connectlocs="75824,75818;39610,0;0,74121;43005,30554;36214,30554;75824,75818;59414,41304;39610,19803;18107,41304;27161,46962;45268,12448;33951,12448;50361,46962;59414,41304;75824,75818" o:connectangles="0,0,0,0,0,0,0,0,0,0,0,0,0,0,0"/>
                      </v:shape>
                      <v:shape id="Freeform 237" o:spid="_x0000_s1047" style="position:absolute;left:5471;top:6393;width:413;height:198;visibility:visible;mso-wrap-style:square;v-text-anchor:top" coordsize="7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XmN8UA&#10;AADbAAAADwAAAGRycy9kb3ducmV2LnhtbESPT2sCMRTE7wW/Q3hCL0WztUVkNYpIBUF66CqCt+fm&#10;uX/cvCxJ6m6/fVMoeBxm5jfMYtWbRtzJ+cqygtdxAoI4t7riQsHxsB3NQPiArLGxTAp+yMNqOXha&#10;YKptx190z0IhIoR9igrKENpUSp+XZNCPbUscvat1BkOUrpDaYRfhppGTJJlKgxXHhRJb2pSU37Jv&#10;o+D0tvcf9eVS98a9fIas7s7XrFDqediv5yAC9eER/m/vtILZO/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eY3xQAAANsAAAAPAAAAAAAAAAAAAAAAAJgCAABkcnMv&#10;ZG93bnJldi54bWxQSwUGAAAAAAQABAD1AAAAigMAAAAA&#10;" path="m73,l,,38,35,73,xe" fillcolor="black" stroked="f">
                        <v:path arrowok="t" o:connecttype="custom" o:connectlocs="41307,0;0,0;21502,19803;41307,0" o:connectangles="0,0,0,0"/>
                      </v:shape>
                      <v:shape id="Freeform 238" o:spid="_x0000_s1048" style="position:absolute;left:5505;top:6433;width:345;height:339;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25W8QA&#10;AADbAAAADwAAAGRycy9kb3ducmV2LnhtbESP3WrCQBCF74W+wzIF73RjpCLRTbCCogUvmvoA0+yY&#10;pM3Optk1pm/fFYReHs7Px1lng2lET52rLSuYTSMQxIXVNZcKzh+7yRKE88gaG8uk4JccZOnTaI2J&#10;tjd+pz73pQgj7BJUUHnfJlK6oiKDbmpb4uBdbGfQB9mVUnd4C+OmkXEULaTBmgOhwpa2FRXf+dUE&#10;yFc8eyuG/nD+2cyPr5+n7T5uc6XGz8NmBcLT4P/Dj/ZBK1i+wP1L+AE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tuVvEAAAA2wAAAA8AAAAAAAAAAAAAAAAAmAIAAGRycy9k&#10;b3ducmV2LnhtbFBLBQYAAAAABAAEAPUAAACJAwAAAAA=&#10;" path="m61,l32,60,,,32,28,61,xe" fillcolor="black" stroked="f">
                        <v:path arrowok="t" o:connecttype="custom" o:connectlocs="34517,0;18107,33948;0,0;18107,15842;34517,0" o:connectangles="0,0,0,0,0"/>
                      </v:shape>
                      <v:shape id="Freeform 239" o:spid="_x0000_s1049" style="position:absolute;left:5324;top:6178;width:707;height:707;visibility:visible;mso-wrap-style:square;v-text-anchor:top" coordsize="12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XS08IA&#10;AADbAAAADwAAAGRycy9kb3ducmV2LnhtbESPT4vCMBTE74LfITxhb5rqQaQaZRWUdW/1D3t9JM+m&#10;2LyUJmu7334jCB6HmfkNs9r0rhYPakPlWcF0koEg1t5UXCq4nPfjBYgQkQ3WnknBHwXYrIeDFebG&#10;d1zQ4xRLkSAcclRgY2xyKYO25DBMfEOcvJtvHcYk21KaFrsEd7WcZdlcOqw4LVhsaGdJ30+/ToHe&#10;FtPD4R500V1vl+8qHm3zc1TqY9R/LkFE6uM7/Gp/GQWLO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dLTwgAAANsAAAAPAAAAAAAAAAAAAAAAAJgCAABkcnMvZG93&#10;bnJldi54bWxQSwUGAAAAAAQABAD1AAAAhwMAAAAA&#10;" path="m99,51l83,41,54,102r20,l42,41,26,51,64,86,99,51,125,,58,67r12,l,3,64,125,125,,99,51xe" fillcolor="black" stroked="f">
                        <v:path arrowok="t" o:connecttype="custom" o:connectlocs="56019,28856;46965,23198;30556,57712;41873,57712;23766,23198;14712,28856;36214,48659;56019,28856;70731,0;32819,37909;39609,37909;0,1697;36214,70726;70731,0;56019,28856" o:connectangles="0,0,0,0,0,0,0,0,0,0,0,0,0,0,0"/>
                      </v:shape>
                      <v:rect id="Rectangle 240" o:spid="_x0000_s1050" style="position:absolute;left:4815;top:4945;width:48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A929A6" w:rsidRPr="00D1217E" w:rsidRDefault="00A929A6" w:rsidP="008E6DB2">
                              <w:pPr>
                                <w:rPr>
                                  <w:sz w:val="20"/>
                                </w:rPr>
                              </w:pPr>
                              <w:r w:rsidRPr="00D1217E">
                                <w:rPr>
                                  <w:rFonts w:ascii="Arial" w:hAnsi="Arial" w:cs="Arial"/>
                                  <w:color w:val="000000"/>
                                  <w:sz w:val="12"/>
                                  <w:szCs w:val="14"/>
                                  <w:lang w:val="en-US"/>
                                </w:rPr>
                                <w:t>T</w:t>
                              </w:r>
                            </w:p>
                          </w:txbxContent>
                        </v:textbox>
                      </v:rect>
                      <v:rect id="Rectangle 241" o:spid="_x0000_s1051" style="position:absolute;left:5324;top:5160;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rsidR="00A929A6" w:rsidRPr="00D1217E" w:rsidRDefault="00A929A6" w:rsidP="008E6DB2">
                              <w:pPr>
                                <w:rPr>
                                  <w:sz w:val="20"/>
                                </w:rPr>
                              </w:pPr>
                              <w:proofErr w:type="gramStart"/>
                              <w:r w:rsidRPr="00D1217E">
                                <w:rPr>
                                  <w:rFonts w:ascii="Arial" w:hAnsi="Arial" w:cs="Arial"/>
                                  <w:color w:val="000000"/>
                                  <w:sz w:val="9"/>
                                  <w:szCs w:val="10"/>
                                  <w:lang w:val="en-US"/>
                                </w:rPr>
                                <w:t>z</w:t>
                              </w:r>
                              <w:proofErr w:type="gramEnd"/>
                            </w:p>
                          </w:txbxContent>
                        </v:textbox>
                      </v:rect>
                      <v:rect id="Rectangle 242" o:spid="_x0000_s1052" style="position:absolute;left:7282;top:6863;width:2229;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8SeMYA&#10;AADbAAAADwAAAGRycy9kb3ducmV2LnhtbESPQWvCQBSE74X+h+UVvNWNohKja6iFQi9CtT3o7Zl9&#10;JiHZt+nuVtP+ercgeBxm5htmmfemFWdyvrasYDRMQBAXVtdcKvj6fHtOQfiArLG1TAp+yUO+enxY&#10;Yqbthbd03oVSRAj7DBVUIXSZlL6oyKAf2o44eifrDIYoXSm1w0uEm1aOk2QmDdYcFyrs6LWiotn9&#10;GAXrebr+/pjw5m97PNBhf2ymY5coNXjqXxYgAvXhHr6137WCdA7/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8SeMYAAADbAAAADwAAAAAAAAAAAAAAAACYAgAAZHJz&#10;L2Rvd25yZXYueG1sUEsFBgAAAAAEAAQA9QAAAIsDAAAAAA==&#10;" fillcolor="black" stroked="f"/>
                      <v:shape id="Freeform 243" o:spid="_x0000_s1053" style="position:absolute;left:7152;top:6704;width:204;height:413;visibility:visible;mso-wrap-style:square;v-text-anchor:top" coordsize="3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S0sMA&#10;AADbAAAADwAAAGRycy9kb3ducmV2LnhtbERPTWvCQBC9C/6HZQq9iG5sS9HUVaRQSA9SqkLtbZqd&#10;JsHsbMhuk/TfOwfB4+N9rzaDq1VHbag8G5jPElDEubcVFwaOh7fpAlSIyBZrz2TgnwJs1uPRClPr&#10;e/6kbh8LJSEcUjRQxtikWoe8JIdh5hti4X596zAKbAttW+wl3NX6IUmetcOKpaHEhl5Lys/7Pycl&#10;P/Uy67JscvoeTrF/f/p43H11xtzfDdsXUJGGeBNf3Zk1sJT18kV+gF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yS0sMAAADbAAAADwAAAAAAAAAAAAAAAACYAgAAZHJzL2Rv&#10;d25yZXYueG1sUEsFBgAAAAAEAAQA9QAAAIgDAAAAAA==&#10;" path="m36,r,73l,38,36,xe" fillcolor="black" stroked="f">
                        <v:path arrowok="t" o:connecttype="custom" o:connectlocs="20371,0;20371,41304;0,21501;20371,0" o:connectangles="0,0,0,0"/>
                      </v:shape>
                      <v:shape id="Freeform 244" o:spid="_x0000_s1054" style="position:absolute;left:6971;top:6738;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YKMMA&#10;AADbAAAADwAAAGRycy9kb3ducmV2LnhtbESPQYvCMBSE74L/ITxhbzZVULRrlEURF/ZkLe712Tzb&#10;rs1LaaJ2/70RBI/DzHzDLFadqcWNWldZVjCKYhDEudUVFwqyw3Y4A+E8ssbaMin4JwerZb+3wETb&#10;O+/plvpCBAi7BBWU3jeJlC4vyaCLbEMcvLNtDfog20LqFu8Bbmo5juOpNFhxWCixoXVJ+SW9GgXb&#10;8Xk9/dvonfw5zbN9esp+j5OLUh+D7usThKfOv8Ov9rdWMB/B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cYKMMAAADbAAAADwAAAAAAAAAAAAAAAACYAgAAZHJzL2Rv&#10;d25yZXYueG1sUEsFBgAAAAAEAAQA9QAAAIgDAAAAAA==&#10;" path="m61,l,32,61,61,32,32,61,xe" fillcolor="black" stroked="f">
                        <v:path arrowok="t" o:connecttype="custom" o:connectlocs="34517,0;0,18106;34517,34514;18107,18106;34517,0" o:connectangles="0,0,0,0,0"/>
                      </v:shape>
                      <v:shape id="Freeform 245" o:spid="_x0000_s1055" style="position:absolute;left:6863;top:6557;width:708;height:707;visibility:visible;mso-wrap-style:square;v-text-anchor:top" coordsize="12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dCDcIA&#10;AADbAAAADwAAAGRycy9kb3ducmV2LnhtbESPQWsCMRSE7wX/Q3iCt5rVg7SrUVRQtLe1Fq+P5LlZ&#10;3Lwsm+iu/94UCj0OM/MNs1j1rhYPakPlWcFknIEg1t5UXCo4f+/eP0CEiGyw9kwKnhRgtRy8LTA3&#10;vuOCHqdYigThkKMCG2OTSxm0JYdh7Bvi5F196zAm2ZbStNgluKvlNMtm0mHFacFiQ1tL+na6OwV6&#10;U0z2+1vQRfdzPX9V8Wiby1Gp0bBfz0FE6uN/+K99MAo+p/D7Jf0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0INwgAAANsAAAAPAAAAAAAAAAAAAAAAAJgCAABkcnMvZG93&#10;bnJldi54bWxQSwUGAAAAAAQABAD1AAAAhwMAAAAA&#10;" path="m122,l,64r125,61l58,58r,12l122,,74,26,39,64,74,99,83,83,23,54r,20l83,42,74,26,122,xe" fillcolor="black" stroked="f">
                        <v:path arrowok="t" o:connecttype="custom" o:connectlocs="69033,0;0,36212;70731,70726;32819,32817;32819,39607;69033,0;41873,14711;22068,36212;41873,56015;46965,46962;13015,30554;13015,41870;46965,23764;41873,14711;69033,0" o:connectangles="0,0,0,0,0,0,0,0,0,0,0,0,0,0,0"/>
                      </v:shape>
                      <v:shape id="Freeform 246" o:spid="_x0000_s1056" style="position:absolute;left:9421;top:6704;width:215;height:413;visibility:visible;mso-wrap-style:square;v-text-anchor:top" coordsize="3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v/PsUA&#10;AADbAAAADwAAAGRycy9kb3ducmV2LnhtbESPT2vCQBTE74V+h+UVvEizqbElTV1FBaFID/UPPT+y&#10;z2xo9m3IriZ+e7cg9DjMzG+Y2WKwjbhQ52vHCl6SFARx6XTNlYLjYfOcg/ABWWPjmBRcycNi/vgw&#10;w0K7nnd02YdKRAj7AhWYENpCSl8asugT1xJH7+Q6iyHKrpK6wz7CbSMnafomLdYcFwy2tDZU/u7P&#10;VkH+lVXW96ef6VFvx9+r9e6QvRqlRk/D8gNEoCH8h+/tT63gPYO/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8+xQAAANsAAAAPAAAAAAAAAAAAAAAAAJgCAABkcnMv&#10;ZG93bnJldi54bWxQSwUGAAAAAAQABAD1AAAAigMAAAAA&#10;" path="m,l,73,38,38,,xe" fillcolor="black" stroked="f">
                        <v:path arrowok="t" o:connecttype="custom" o:connectlocs="0,0;0,41304;21502,21501;0,0" o:connectangles="0,0,0,0"/>
                      </v:shape>
                      <v:shape id="Freeform 247" o:spid="_x0000_s1057" style="position:absolute;left:9455;top:6738;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7sMMA&#10;AADbAAAADwAAAGRycy9kb3ducmV2LnhtbESPQYvCMBSE74L/ITzBm6aKK9o1iiiyC3uyFr0+m2fb&#10;tXkpTdTuv98IgsdhZr5hFqvWVOJOjSstKxgNIxDEmdUl5wrSw24wA+E8ssbKMin4IwerZbezwFjb&#10;B+/pnvhcBAi7GBUU3texlC4ryKAb2po4eBfbGPRBNrnUDT4C3FRyHEVTabDksFBgTZuCsmtyMwp2&#10;48tm+rvVX/LnPE/3yTk9HT+uSvV77foThKfWv8Ov9rdWMJ/A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C7sMMAAADbAAAADwAAAAAAAAAAAAAAAACYAgAAZHJzL2Rv&#10;d25yZXYueG1sUEsFBgAAAAAEAAQA9QAAAIgDAAAAAA==&#10;" path="m,l61,32,,61,32,32,,xe" fillcolor="black" stroked="f">
                        <v:path arrowok="t" o:connecttype="custom" o:connectlocs="0,0;34517,18106;0,34514;18107,18106;0,0" o:connectangles="0,0,0,0,0"/>
                      </v:shape>
                      <v:shape id="Freeform 248" o:spid="_x0000_s1058" style="position:absolute;left:9149;top:6523;width:759;height:758;visibility:visible;mso-wrap-style:square;v-text-anchor:top" coordsize="13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q5cQA&#10;AADbAAAADwAAAGRycy9kb3ducmV2LnhtbESPQWvCQBSE70L/w/IKvemmgtWmrlJES8lBMPXg8ZF9&#10;zQZ334bsmqT/vlsoeBxm5htmvR2dFT11ofGs4HmWgSCuvG64VnD+OkxXIEJE1mg9k4IfCrDdPEzW&#10;mGs/8In6MtYiQTjkqMDE2OZShsqQwzDzLXHyvn3nMCbZ1VJ3OCS4s3KeZS/SYcNpwWBLO0PVtbw5&#10;BZfj0ve2/SjMpSjisLT7+fl2VerpcXx/AxFpjPfwf/tTK3hdwN+X9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VauXEAAAA2wAAAA8AAAAAAAAAAAAAAAAAmAIAAGRycy9k&#10;b3ducmV2LnhtbFBLBQYAAAAABAAEAPUAAACJAwAAAAA=&#10;" path="m61,32l51,48r61,32l112,60,51,89r10,16l99,70,61,32,3,,80,76r,-12l,134,134,70,3,,61,32xe" fillcolor="black" stroked="f">
                        <v:path arrowok="t" o:connecttype="custom" o:connectlocs="34517,18106;28858,27159;63375,45264;63375,33948;28858,50357;34517,59410;56019,39606;34517,18106;1698,0;45268,43001;45268,36212;0,75818;75824,39606;1698,0;34517,18106" o:connectangles="0,0,0,0,0,0,0,0,0,0,0,0,0,0,0"/>
                      </v:shape>
                      <v:rect id="Rectangle 249" o:spid="_x0000_s1059" style="position:absolute;left:7899;top:5923;width:486;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A929A6" w:rsidRPr="00D1217E" w:rsidRDefault="00A929A6" w:rsidP="008E6DB2">
                              <w:pPr>
                                <w:rPr>
                                  <w:sz w:val="20"/>
                                </w:rPr>
                              </w:pPr>
                              <w:r w:rsidRPr="00D1217E">
                                <w:rPr>
                                  <w:rFonts w:ascii="Arial" w:hAnsi="Arial" w:cs="Arial"/>
                                  <w:color w:val="000000"/>
                                  <w:sz w:val="12"/>
                                  <w:szCs w:val="14"/>
                                  <w:lang w:val="en-US"/>
                                </w:rPr>
                                <w:t>T</w:t>
                              </w:r>
                            </w:p>
                          </w:txbxContent>
                        </v:textbox>
                      </v:rect>
                      <v:rect id="Rectangle 250" o:spid="_x0000_s1060" style="position:absolute;left:8402;top:6122;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n8cQA&#10;AADcAAAADwAAAGRycy9kb3ducmV2LnhtbESPQYvCMBSE7wv+h/AEb2uqB2mrUUR30eOuCurt0Tzb&#10;YvNSmmjr/vqNIHgcZuYbZrboTCXu1LjSsoLRMAJBnFldcq7gsP/+jEE4j6yxskwKHuRgMe99zDDV&#10;tuVfuu98LgKEXYoKCu/rVEqXFWTQDW1NHLyLbQz6IJtc6gbbADeVHEfRRBosOSwUWNOqoOy6uxkF&#10;m7henrb2r82rr/Pm+HNM1vvEKzXod8spCE+df4df7a1WMI4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J/HEAAAA3AAAAA8AAAAAAAAAAAAAAAAAmAIAAGRycy9k&#10;b3ducmV2LnhtbFBLBQYAAAAABAAEAPUAAACJAwAAAAA=&#10;" filled="f" stroked="f">
                        <v:textbox inset="0,0,0,0">
                          <w:txbxContent>
                            <w:p w:rsidR="00A929A6" w:rsidRPr="00D1217E" w:rsidRDefault="00A929A6" w:rsidP="008E6DB2">
                              <w:pPr>
                                <w:rPr>
                                  <w:sz w:val="20"/>
                                </w:rPr>
                              </w:pPr>
                              <w:proofErr w:type="gramStart"/>
                              <w:r w:rsidRPr="00D1217E">
                                <w:rPr>
                                  <w:rFonts w:ascii="Arial" w:hAnsi="Arial" w:cs="Arial"/>
                                  <w:color w:val="000000"/>
                                  <w:sz w:val="9"/>
                                  <w:szCs w:val="10"/>
                                  <w:lang w:val="en-US"/>
                                </w:rPr>
                                <w:t>y</w:t>
                              </w:r>
                              <w:proofErr w:type="gramEnd"/>
                            </w:p>
                          </w:txbxContent>
                        </v:textbox>
                      </v:rect>
                      <v:shape id="Freeform 251" o:spid="_x0000_s1061" style="position:absolute;left:2608;top:8894;width:1251;height:1250;visibility:visible;mso-wrap-style:square;v-text-anchor:top" coordsize="22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tyJ8YA&#10;AADcAAAADwAAAGRycy9kb3ducmV2LnhtbESPS2vDMBCE74X8B7GBXEoix4WSuFFCEijxNQ9aelus&#10;re3aWrmW/Mi/rwqFHoeZ+YbZ7EZTi55aV1pWsFxEIIgzq0vOFdyur/MVCOeRNdaWScGdHOy2k4cN&#10;JtoOfKb+4nMRIOwSVFB43yRSuqwgg25hG+LgfdrWoA+yzaVucQhwU8s4ip6lwZLDQoENHQvKqktn&#10;FJzxmD92H1S9dYev7vuE71V6f1JqNh33LyA8jf4//NdOtYJ4vYT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tyJ8YAAADcAAAADwAAAAAAAAAAAAAAAACYAgAAZHJz&#10;L2Rvd25yZXYueG1sUEsFBgAAAAAEAAQA9QAAAIsDAAAAAA==&#10;" path="m208,l,208r13,13l221,13,208,xe" fillcolor="black" stroked="f">
                        <v:path arrowok="t" o:connecttype="custom" o:connectlocs="117697,0;0,117688;7356,125043;125053,7355;117697,0" o:connectangles="0,0,0,0,0"/>
                      </v:shape>
                      <v:shape id="Freeform 252" o:spid="_x0000_s1062" style="position:absolute;left:3604;top:8837;width:306;height:312;visibility:visible;mso-wrap-style:square;v-text-anchor:top" coordsize="5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QHeMQA&#10;AADcAAAADwAAAGRycy9kb3ducmV2LnhtbESPQWvCQBSE70L/w/IK3uqmOYhN3YRWFLUHsWnp+ZF9&#10;TUKzb5fsGuO/dwuCx2FmvmGWxWg6MVDvW8sKnmcJCOLK6pZrBd9fm6cFCB+QNXaWScGFPBT5w2SJ&#10;mbZn/qShDLWIEPYZKmhCcJmUvmrIoJ9ZRxy9X9sbDFH2tdQ9niPcdDJNkrk02HJcaNDRqqHqrzwZ&#10;BRvHP/vucNRUuncaVuv5bth+KDV9HN9eQQQawz18a++0gvQlhf8z8Qj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UB3jEAAAA3AAAAA8AAAAAAAAAAAAAAAAAmAIAAGRycy9k&#10;b3ducmV2LnhtbFBLBQYAAAAABAAEAPUAAACJAwAAAAA=&#10;" path="m54,55l,,3,,54,r,52l54,55xe" fillcolor="black" stroked="f">
                        <v:path arrowok="t" o:connecttype="custom" o:connectlocs="30556,31119;0,0;1698,0;30556,0;30556,29422;30556,31119" o:connectangles="0,0,0,0,0,0"/>
                      </v:shape>
                      <v:shape id="Freeform 253" o:spid="_x0000_s1063" style="position:absolute;left:3655;top:8730;width:362;height:362;visibility:visible;mso-wrap-style:square;v-text-anchor:top" coordsize="6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AFoMIA&#10;AADcAAAADwAAAGRycy9kb3ducmV2LnhtbESPT4vCMBTE7wt+h/AEb2uqyKLVKCos9Cb+wfOjebbF&#10;5qUkae366Y2w4HGYmd8wq01vatGR85VlBZNxAoI4t7riQsHl/Ps9B+EDssbaMin4Iw+b9eBrham2&#10;Dz5SdwqFiBD2KSooQ2hSKX1ekkE/tg1x9G7WGQxRukJqh48IN7WcJsmPNFhxXCixoX1J+f3UGgX5&#10;oS9cK3dZu7h2mcXtc3bXZ6VGw367BBGoD5/wfzvTCqaLGbzPx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cAWgwgAAANwAAAAPAAAAAAAAAAAAAAAAAJgCAABkcnMvZG93&#10;bnJldi54bWxQSwUGAAAAAAQABAD1AAAAhwMAAAAA&#10;" path="m45,64l64,,,19r45,l45,64xe" fillcolor="black" stroked="f">
                        <v:path arrowok="t" o:connecttype="custom" o:connectlocs="25463,36212;36214,0;0,10750;25463,10750;25463,36212" o:connectangles="0,0,0,0,0"/>
                      </v:shape>
                      <v:shape id="Freeform 254" o:spid="_x0000_s1064" style="position:absolute;left:3293;top:8656;width:798;height:798;visibility:visible;mso-wrap-style:square;v-text-anchor:top" coordsize="14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hvPsYA&#10;AADcAAAADwAAAGRycy9kb3ducmV2LnhtbESPzWrDMBCE74G+g9hCb4nckF/HSigJgZzc1C31dbG2&#10;tqm1MpaaOH76qlDIcZiZb5hk15tGXKhztWUFz5MIBHFhdc2lgo/343gFwnlkjY1lUnAjB7vtwyjB&#10;WNsrv9El86UIEHYxKqi8b2MpXVGRQTexLXHwvmxn0AfZlVJ3eA1w08hpFC2kwZrDQoUt7SsqvrMf&#10;oyAflstPs/Dn11TPVofcpvthSJV6euxfNiA89f4e/m+ftILpeg5/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hvPsYAAADcAAAADwAAAAAAAAAAAAAAAACYAgAAZHJz&#10;L2Rvd25yZXYueG1sUEsFBgAAAAAEAAQA9QAAAIsDAAAAAA==&#10;" path="m100,141l141,,,42r109,l100,32r,109l119,77r,-54l64,23r4,19l132,23,119,10,100,74r19,3l100,141xe" fillcolor="black" stroked="f">
                        <v:path arrowok="t" o:connecttype="custom" o:connectlocs="56585,79779;79785,0;0,23764;61678,23764;56585,18106;56585,79779;67336,43567;67336,13014;36214,13014;38478,23764;74692,13014;67336,5658;56585,41870;67336,43567;56585,79779" o:connectangles="0,0,0,0,0,0,0,0,0,0,0,0,0,0,0"/>
                      </v:shape>
                      <v:shape id="Freeform 255" o:spid="_x0000_s1065" style="position:absolute;left:2551;top:9890;width:312;height:311;visibility:visible;mso-wrap-style:square;v-text-anchor:top" coordsize="5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il8UA&#10;AADcAAAADwAAAGRycy9kb3ducmV2LnhtbESPQWsCMRSE74X+h/CEXkSz9dBuV7NSWlrtQaTqD3hs&#10;ntllNy9Lkur6740g9DjMzDfMYjnYTpzIh8axgudpBoK4crpho+Cw/5rkIEJE1tg5JgUXCrAsHx8W&#10;WGh35l867aIRCcKhQAV1jH0hZahqshimridO3tF5izFJb6T2eE5w28lZlr1Iiw2nhRp7+qipand/&#10;VkH+WfGYetpc/Gq1/f5B0/LYKPU0Gt7nICIN8T98b6+1gtnbK9zOpCMg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3mKXxQAAANwAAAAPAAAAAAAAAAAAAAAAAJgCAABkcnMv&#10;ZG93bnJldi54bWxQSwUGAAAAAAQABAD1AAAAigMAAAAA&#10;" path="m55,55l,,,55r55,xe" fillcolor="black" stroked="f">
                        <v:path arrowok="t" o:connecttype="custom" o:connectlocs="31122,31119;0,0;0,31119;31122,31119" o:connectangles="0,0,0,0"/>
                      </v:shape>
                      <v:shape id="Freeform 256" o:spid="_x0000_s1066" style="position:absolute;left:2444;top:9946;width:362;height:363;visibility:visible;mso-wrap-style:square;v-text-anchor:top" coordsize="6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0PpcAA&#10;AADcAAAADwAAAGRycy9kb3ducmV2LnhtbERPyWrDMBC9F/oPYgq9NXJMKYkb2biFgm+hTuh5sCa2&#10;iTUykry0X18dAjk+3n4oVjOImZzvLSvYbhIQxI3VPbcKzqevlx0IH5A1DpZJwS95KPLHhwNm2i78&#10;TXMdWhFD2GeooAthzKT0TUcG/caOxJG7WGcwROhaqR0uMdwMMk2SN2mw59jQ4UifHTXXejIKmuPa&#10;ukl+VNP+Z64sln+vV31S6vlpLd9BBFrDXXxzV1pBuo9r45l4BG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0PpcAAAADcAAAADwAAAAAAAAAAAAAAAACYAgAAZHJzL2Rvd25y&#10;ZXYueG1sUEsFBgAAAAAEAAQA9QAAAIUDAAAAAA==&#10;" path="m64,45l,64,19,r,45l64,45xe" fillcolor="black" stroked="f">
                        <v:path arrowok="t" o:connecttype="custom" o:connectlocs="36214,25462;0,36212;10751,0;10751,25462;36214,25462" o:connectangles="0,0,0,0,0"/>
                      </v:shape>
                      <v:shape id="Freeform 257" o:spid="_x0000_s1067" style="position:absolute;left:2370;top:9584;width:798;height:798;visibility:visible;mso-wrap-style:square;v-text-anchor:top" coordsize="14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lO8YA&#10;AADcAAAADwAAAGRycy9kb3ducmV2LnhtbESPQWvCQBSE70L/w/IKvemmoaiJrlIihZ6itcVcH9nX&#10;JDT7NmRXTfPru4LQ4zAz3zDr7WBacaHeNZYVPM8iEMSl1Q1XCr4+36ZLEM4ja2wtk4JfcrDdPEzW&#10;mGp75Q+6HH0lAoRdigpq77tUSlfWZNDNbEccvG/bG/RB9pXUPV4D3LQyjqK5NNhwWKixo6ym8ud4&#10;NgqKcbE4mbk/7HP9stwVNs/GMVfq6XF4XYHwNPj/8L39rhXESQK3M+EI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VlO8YAAADcAAAADwAAAAAAAAAAAAAAAACYAgAAZHJz&#10;L2Rvd25yZXYueG1sUEsFBgAAAAAEAAQA9QAAAIsDAAAAAA==&#10;" path="m77,118l74,99,10,118r12,13l42,67,22,64r,54l77,118,141,99,32,99r10,10l42,,,141,141,99,77,118xe" fillcolor="black" stroked="f">
                        <v:path arrowok="t" o:connecttype="custom" o:connectlocs="43571,66765;41873,56015;5659,66765;12449,74121;23766,37909;12449,36212;12449,66765;43571,66765;79785,56015;18107,56015;23766,61673;23766,0;0,79779;79785,56015;43571,66765" o:connectangles="0,0,0,0,0,0,0,0,0,0,0,0,0,0,0"/>
                      </v:shape>
                      <v:rect id="Rectangle 258" o:spid="_x0000_s1068" style="position:absolute;left:2223;top:8368;width:48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A929A6" w:rsidRPr="00D1217E" w:rsidRDefault="00A929A6" w:rsidP="008E6DB2">
                              <w:pPr>
                                <w:rPr>
                                  <w:sz w:val="20"/>
                                </w:rPr>
                              </w:pPr>
                              <w:r w:rsidRPr="00D1217E">
                                <w:rPr>
                                  <w:rFonts w:ascii="Arial" w:hAnsi="Arial" w:cs="Arial"/>
                                  <w:color w:val="000000"/>
                                  <w:sz w:val="12"/>
                                  <w:szCs w:val="14"/>
                                  <w:lang w:val="en-US"/>
                                </w:rPr>
                                <w:t>T</w:t>
                              </w:r>
                            </w:p>
                          </w:txbxContent>
                        </v:textbox>
                      </v:rect>
                      <v:rect id="Rectangle 259" o:spid="_x0000_s1069" style="position:absolute;left:2733;top:8588;width:288;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A929A6" w:rsidRPr="00D1217E" w:rsidRDefault="00A929A6" w:rsidP="008E6DB2">
                              <w:pPr>
                                <w:rPr>
                                  <w:sz w:val="20"/>
                                </w:rPr>
                              </w:pPr>
                              <w:proofErr w:type="gramStart"/>
                              <w:r w:rsidRPr="00D1217E">
                                <w:rPr>
                                  <w:rFonts w:ascii="Arial" w:hAnsi="Arial" w:cs="Arial"/>
                                  <w:color w:val="000000"/>
                                  <w:sz w:val="9"/>
                                  <w:szCs w:val="10"/>
                                  <w:lang w:val="en-US"/>
                                </w:rPr>
                                <w:t>x</w:t>
                              </w:r>
                              <w:proofErr w:type="gramEnd"/>
                            </w:p>
                          </w:txbxContent>
                        </v:textbox>
                      </v:rect>
                      <v:rect id="Rectangle 260" o:spid="_x0000_s1070" style="position:absolute;left:6394;top:7932;width:616;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rsidR="00A929A6" w:rsidRPr="00D1217E" w:rsidRDefault="00A929A6" w:rsidP="008E6DB2">
                              <w:pPr>
                                <w:rPr>
                                  <w:sz w:val="20"/>
                                </w:rPr>
                              </w:pPr>
                              <w:r w:rsidRPr="00D1217E">
                                <w:rPr>
                                  <w:rFonts w:ascii="Arial" w:hAnsi="Arial" w:cs="Arial"/>
                                  <w:color w:val="000000"/>
                                  <w:sz w:val="12"/>
                                  <w:szCs w:val="14"/>
                                  <w:lang w:val="en-US"/>
                                </w:rPr>
                                <w:t>O</w:t>
                              </w:r>
                            </w:p>
                          </w:txbxContent>
                        </v:textbox>
                      </v:rect>
                      <v:shape id="Freeform 261" o:spid="_x0000_s1071" style="position:absolute;left:3021;width:6524;height:1935;visibility:visible;mso-wrap-style:square;v-text-anchor:top" coordsize="1153,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6MZcYA&#10;AADcAAAADwAAAGRycy9kb3ducmV2LnhtbESPT2vCQBTE7wW/w/IEL6VuVBBNXUXEfxdbooXQ2yP7&#10;TILZtzG7avrtu0Khx2FmfsPMFq2pxJ0aV1pWMOhHIIgzq0vOFXydNm8TEM4ja6wsk4IfcrCYd15m&#10;GGv74ITuR5+LAGEXo4LC+zqW0mUFGXR9WxMH72wbgz7IJpe6wUeAm0oOo2gsDZYcFgqsaVVQdjne&#10;jAK7Pk13359brA5JekjX1488Hb4q1eu2y3cQnlr/H/5r77WCUTSC5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6MZcYAAADcAAAADwAAAAAAAAAAAAAAAACYAgAAZHJz&#10;L2Rvd25yZXYueG1sUEsFBgAAAAAEAAQA9QAAAIsDAAAAAA==&#10;" path="m820,342r3,l839,339r20,-3l875,333r19,-3l910,326r16,-6l942,317r13,-3l971,310r12,-6l999,301r13,-3l1025,291r10,-3l1047,282r10,-4l1076,266r10,-4l1099,253r6,-3l1115,246r6,-9l1124,230r16,-16l1147,205r,-7l1150,192r,-6l1153,176r-3,-6l1150,157r-6,-13l1140,137r-9,-9l1115,112r-10,-10l1092,96,1080,86r-17,-6l999,54,961,41,939,38,919,32,897,29,871,22,820,16,798,13,769,9,718,3r-29,l663,,487,,461,3r-28,l305,19r-26,3l253,29r-22,3l212,38r-23,3l151,54,87,80,71,86,58,96r-13,6l36,112,20,128r-10,9l7,144,,157r,35l4,198r,7l10,214r6,7l20,227r16,16l45,250r7,9l64,262r10,7l84,272r19,13l128,291r13,7l154,301r13,6l180,310r32,7l228,323r48,10l337,342r,-19l282,314,234,304r-16,-6l186,291r-13,-3l160,282r-12,-4l135,272r-26,-6l90,253,80,250r-9,-7l64,240r-6,-3l48,230,32,214r-3,-6l23,202r,-4l23,192r-3,-6l20,179r,-16l26,157r3,-7l32,141,48,125r10,-4l71,115,84,105r9,-6l157,73,196,61r22,-4l237,51r23,-3l285,41r20,-3l433,22r28,l487,19r90,l663,19r26,3l718,22r51,7l798,32r22,3l846,38r19,3l891,48r22,3l932,57r23,4l993,73r64,26l1067,105r13,10l1092,121r10,4l1118,141r3,9l1124,157r7,6l1131,170r3,12l1137,173r-6,6l1131,186r-3,6l1128,198r,4l1112,218r-4,6l1102,227r-10,3l1086,240r-6,3l1070,246r-19,13l1041,262r-13,7l1019,272r-13,6l993,282r-16,3l964,291r-16,3l935,298r-16,3l903,307r-16,3l868,314r-16,3l833,320r-16,3l820,323r,19xe" fillcolor="black" stroked="f">
                        <v:path arrowok="t" o:connecttype="custom" o:connectlocs="486065,190111;523977,181058;556231,172005;585655,162952;614513,148241;634318,134096;649030,112030;650727,96187;639976,72423;611118,48659;531333,21501;463997,9053;389871,1697;245013,1697;130711,18106;49229,45265;20371,63370;0,88832;5658,121083;25463,141452;47531,153900;87141,170308;129014,182756;159570,177663;97892,162952;61678,150505;36214,135794;16410,117688;11317,105240;16410,84871;40175,65068;110907,34514;161267,23198;275569,10750;406280,12448;478709,21501;527372,32251;603762,59410;632620,79779;639976,96187;639976,105240;629225,123346;614513,135794;589050,148241;561889,159558;529070,168610;491158,177663;463997,182756" o:connectangles="0,0,0,0,0,0,0,0,0,0,0,0,0,0,0,0,0,0,0,0,0,0,0,0,0,0,0,0,0,0,0,0,0,0,0,0,0,0,0,0,0,0,0,0,0,0,0,0"/>
                      </v:shape>
                      <v:shape id="Freeform 262" o:spid="_x0000_s1072" style="position:absolute;left:7661;top:1663;width:379;height:345;visibility:visible;mso-wrap-style:square;v-text-anchor:top" coordsize="6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5r8MA&#10;AADcAAAADwAAAGRycy9kb3ducmV2LnhtbESPW2sCMRSE3wX/QzhC3zTrhUVWo0ih2D7WC74eN8fs&#10;6uZkSaJu/31TKPg4zMw3zHLd2UY8yIfasYLxKANBXDpds1Fw2H8M5yBCRNbYOCYFPxRgver3llho&#10;9+RveuyiEQnCoUAFVYxtIWUoK7IYRq4lTt7FeYsxSW+k9vhMcNvISZbl0mLNaaHClt4rKm+7u1Uw&#10;M6d8e6jvx2uujfyabs+nMPFKvQ26zQJEpC6+wv/tT61gms3g7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a5r8MAAADcAAAADwAAAAAAAAAAAAAAAACYAgAAZHJzL2Rv&#10;d25yZXYueG1sUEsFBgAAAAAEAAQA9QAAAIgDAAAAAA==&#10;" path="m55,l,39,67,61,32,36,55,xe" fillcolor="black" stroked="f">
                        <v:path arrowok="t" o:connecttype="custom" o:connectlocs="31122,0;0,22066;37912,34514;18107,20369;31122,0" o:connectangles="0,0,0,0,0"/>
                      </v:shape>
                      <v:shape id="Freeform 263" o:spid="_x0000_s1073" style="position:absolute;left:7554;top:1465;width:797;height:707;visibility:visible;mso-wrap-style:square;v-text-anchor:top" coordsize="14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AwMQA&#10;AADcAAAADwAAAGRycy9kb3ducmV2LnhtbESPQWsCMRSE7wX/Q3iCl6KJSlW2RimCqJeCttAeH5vX&#10;zeLmZUlSXf+9EQo9DjPzDbNcd64RFwqx9qxhPFIgiEtvaq40fH5shwsQMSEbbDyThhtFWK96T0ss&#10;jL/ykS6nVIkM4VigBptSW0gZS0sO48i3xNn78cFhyjJU0gS8Zrhr5ESpmXRYc16w2NLGUnk+/ToN&#10;i2+5qb/U2NgzP4fJ++6wm3et1oN+9/YKIlGX/sN/7b3RMFUv8Di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0QMDEAAAA3AAAAA8AAAAAAAAAAAAAAAAAmAIAAGRycy9k&#10;b3ducmV2LnhtbFBLBQYAAAAABAAEAPUAAACJAwAAAAA=&#10;" path="m106,l,77r141,48l58,64r3,13l106,,64,29,38,74r42,29l90,87,22,64r4,16l80,42,64,29,106,xe" fillcolor="black" stroked="f">
                        <v:path arrowok="t" o:connecttype="custom" o:connectlocs="59980,0;0,43567;79785,70726;32819,36212;34517,43567;59980,0;36214,16408;21502,41870;45268,58278;50927,49225;12449,36212;14712,45265;45268,23764;36214,16408;59980,0" o:connectangles="0,0,0,0,0,0,0,0,0,0,0,0,0,0,0"/>
                      </v:shape>
                      <v:shape id="Freeform 264" o:spid="_x0000_s1074" style="position:absolute;left:4566;top:1663;width:362;height:345;visibility:visible;mso-wrap-style:square;v-text-anchor:top" coordsize="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PSkscA&#10;AADcAAAADwAAAGRycy9kb3ducmV2LnhtbESPT2vCQBTE7wW/w/IEL6XuakFCdBVRWvVU/xTE2yP7&#10;TILZtyG7xrSfvlso9DjMzG+Y2aKzlWip8aVjDaOhAkGcOVNyruHz9PaSgPAB2WDlmDR8kYfFvPc0&#10;w9S4Bx+oPYZcRAj7FDUUIdSplD4ryKIfupo4elfXWAxRNrk0DT4i3FZyrNREWiw5LhRY06qg7Ha8&#10;Ww2bat9+0PP6fTf6Vsl5tVtuk8te60G/W05BBOrCf/ivvTUaXtUE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j0pLHAAAA3AAAAA8AAAAAAAAAAAAAAAAAmAIAAGRy&#10;cy9kb3ducmV2LnhtbFBLBQYAAAAABAAEAPUAAACMAwAAAAA=&#10;" path="m9,l64,42,,61,35,36,9,xe" fillcolor="black" stroked="f">
                        <v:path arrowok="t" o:connecttype="custom" o:connectlocs="5093,0;36214,23764;0,34514;19805,20369;5093,0" o:connectangles="0,0,0,0,0"/>
                      </v:shape>
                      <v:shape id="Freeform 265" o:spid="_x0000_s1075" style="position:absolute;left:4294;top:1414;width:742;height:741;visibility:visible;mso-wrap-style:square;v-text-anchor:top" coordsize="13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9S/cUA&#10;AADcAAAADwAAAGRycy9kb3ducmV2LnhtbESPQWsCMRSE7wX/Q3gFb5qtLSqrUVRYLLQXt0I9PjbP&#10;3WU3L0uSavrvm0Khx2FmvmHW22h6cSPnW8sKnqYZCOLK6pZrBeePYrIE4QOyxt4yKfgmD9vN6GGN&#10;ubZ3PtGtDLVIEPY5KmhCGHIpfdWQQT+1A3HyrtYZDEm6WmqH9wQ3vZxl2VwabDktNDjQoaGqK7+M&#10;gvfjsnj5PEfbHWyxv7g3Ha9dUGr8GHcrEIFi+A//tV+1gudsAb9n0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1L9xQAAANwAAAAPAAAAAAAAAAAAAAAAAJgCAABkcnMv&#10;ZG93bnJldi54bWxQSwUGAAAAAAQABAD1AAAAigMAAAAA&#10;" path="m64,38l51,51r54,41l108,76,44,96r10,16l96,83,64,38,12,,76,86r,-13l,131,131,89,12,,64,38xe" fillcolor="black" stroked="f">
                        <v:path arrowok="t" o:connecttype="custom" o:connectlocs="36214,21501;28858,28856;59414,52054;61112,43001;24897,54318;30556,63371;54321,46962;36214,21501;6790,0;43004,48660;43004,41304;0,74121;74126,50357;6790,0;36214,21501" o:connectangles="0,0,0,0,0,0,0,0,0,0,0,0,0,0,0"/>
                      </v:shape>
                      <v:rect id="Rectangle 266" o:spid="_x0000_s1076" style="position:absolute;left:11611;top:3027;width:57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A929A6" w:rsidRPr="00D1217E" w:rsidRDefault="00A929A6" w:rsidP="008E6DB2">
                              <w:pPr>
                                <w:rPr>
                                  <w:sz w:val="20"/>
                                </w:rPr>
                              </w:pPr>
                              <w:r w:rsidRPr="00D1217E">
                                <w:rPr>
                                  <w:rFonts w:ascii="Arial" w:hAnsi="Arial" w:cs="Arial"/>
                                  <w:color w:val="000000"/>
                                  <w:sz w:val="12"/>
                                  <w:szCs w:val="14"/>
                                  <w:lang w:val="en-US"/>
                                </w:rPr>
                                <w:t>R</w:t>
                              </w:r>
                            </w:p>
                          </w:txbxContent>
                        </v:textbox>
                      </v:rect>
                      <v:rect id="Rectangle 267" o:spid="_x0000_s1077" style="position:absolute;left:12211;top:3225;width:288;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UrNsYA&#10;AADcAAAADwAAAGRycy9kb3ducmV2LnhtbESPT2vCQBTE70K/w/KE3nRjC8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UrNsYAAADcAAAADwAAAAAAAAAAAAAAAACYAgAAZHJz&#10;L2Rvd25yZXYueG1sUEsFBgAAAAAEAAQA9QAAAIsDAAAAAA==&#10;" filled="f" stroked="f">
                        <v:textbox inset="0,0,0,0">
                          <w:txbxContent>
                            <w:p w:rsidR="00A929A6" w:rsidRPr="00D1217E" w:rsidRDefault="00A929A6" w:rsidP="008E6DB2">
                              <w:pPr>
                                <w:rPr>
                                  <w:sz w:val="20"/>
                                </w:rPr>
                              </w:pPr>
                              <w:proofErr w:type="gramStart"/>
                              <w:r w:rsidRPr="00D1217E">
                                <w:rPr>
                                  <w:rFonts w:ascii="Arial" w:hAnsi="Arial" w:cs="Arial"/>
                                  <w:color w:val="000000"/>
                                  <w:sz w:val="9"/>
                                  <w:szCs w:val="10"/>
                                  <w:lang w:val="en-US"/>
                                </w:rPr>
                                <w:t>y</w:t>
                              </w:r>
                              <w:proofErr w:type="gramEnd"/>
                            </w:p>
                          </w:txbxContent>
                        </v:textbox>
                      </v:rect>
                      <v:shape id="Freeform 268" o:spid="_x0000_s1078" style="position:absolute;left:10960;top:4073;width:2229;height:6524;visibility:visible;mso-wrap-style:square;v-text-anchor:top" coordsize="394,1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CqsIA&#10;AADcAAAADwAAAGRycy9kb3ducmV2LnhtbERPS2sCMRC+F/ofwgheRLNaFNkaRVoKgiD1AcXbdDPd&#10;LG4myybq+u87h0KPH997sep8rW7UxiqwgfEoA0VcBFtxaeB0/BjOQcWEbLEOTAYeFGG1fH5aYG7D&#10;nfd0O6RSSQjHHA24lJpc61g48hhHoSEW7ie0HpPAttS2xbuE+1pPsmymPVYsDQ4benNUXA5XLyXn&#10;z+3XdXeePr6J3TqrBu87Tcb0e936FVSiLv2L/9wba+BlLPPljBwB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wKqwgAAANwAAAAPAAAAAAAAAAAAAAAAAJgCAABkcnMvZG93&#10;bnJldi54bWxQSwUGAAAAAAQABAD1AAAAhwMAAAAA&#10;" path="m29,894r3,13l35,923r13,51l54,987r7,25l67,1022r3,9l77,1041r3,13l86,1063r4,7l96,1083r3,6l106,1099r6,6l134,1127r13,7l150,1137r23,13l186,1150r6,3l198,1153r7,-3l218,1150r9,-7l240,1140r6,-9l256,1124r19,-19l295,1079r6,-16l311,1047r19,-48l343,961r6,-22l355,919r7,-22l365,868r3,-19l375,823r3,-25l381,769r6,-51l387,689r4,-26l391,606r3,-29l391,545r,-58l387,461r,-28l375,327r-7,-26l365,282r-3,-29l355,231r-6,-19l343,189,330,151,311,103,301,87,295,71,275,45,256,26,246,20,240,10,227,7,218,,173,r-7,3l154,7r-7,6l138,16,115,42r-9,10l102,64,93,74,70,116r-6,16l58,144r-4,16l48,180r-6,16l35,215r-3,16l29,250r-7,22l16,317r-3,20l6,381,3,407,,429r,26l19,455r,-26l22,407r4,-26l32,337r3,-20l38,295r4,-16l48,256r3,-19l54,221r7,-19l67,186r7,-19l77,151r6,-13l90,122,106,87r9,-10l125,64r3,-9l150,36r10,-4l166,26r7,-3l179,20r16,l211,20r10,6l227,29r7,3l243,39r20,19l266,71r9,13l282,93r9,16l311,157r12,39l330,218r6,19l343,260r3,22l349,308r6,25l368,433r,28l371,487r,58l375,577r-4,29l371,663r-3,26l368,718r-6,51l359,798r-4,19l349,842r-3,26l343,891r-7,22l330,932r-7,23l311,993r-20,48l282,1057r-7,10l266,1079r-3,13l243,1111r-9,7l227,1121r-6,3l211,1131r-6,l192,1134r6,l192,1131r-13,l163,1124r-3,-3l147,1115r-22,-23l125,1086r-7,-10l115,1070r-6,-7l106,1051r-7,-4l96,1035r-6,-10l86,1015r-6,-9l74,980,67,967,54,916,51,900,48,887r-19,7xe" fillcolor="black" stroked="f">
                        <v:path arrowok="t" o:connecttype="custom" o:connectlocs="27161,551096;39610,583347;50927,605413;63375,625216;97892,650678;115999,650678;139199,639927;170321,601452;197482,531292;208233,480370;218984,406249;222945,326470;218984,244994;204838,143149;186731,85437;155609,25461;128448,3961;87141,3961;59980,29422;36214,74686;23766,110898;12449,153899;1698,230283;10751,242731;19805,179361;28858,134096;41873,94490;59980,49225;84878,20369;101287,11316;128448,16408;150516,40172;175979,88832;194087,147110;208233,244994;212194,326470;208233,406249;197482,476409;186731,527332;159570,598058;137502,628611;119394,639927;108643,639927;83180,630874;65073,605413;54322,585610;41873,554490;27161,501870" o:connectangles="0,0,0,0,0,0,0,0,0,0,0,0,0,0,0,0,0,0,0,0,0,0,0,0,0,0,0,0,0,0,0,0,0,0,0,0,0,0,0,0,0,0,0,0,0,0,0,0"/>
                      </v:shape>
                      <v:shape id="Freeform 269" o:spid="_x0000_s1079" style="position:absolute;left:11084;top:9115;width:346;height:379;visibility:visible;mso-wrap-style:square;v-text-anchor:top" coordsize="6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XXMsMA&#10;AADcAAAADwAAAGRycy9kb3ducmV2LnhtbESPQWsCMRSE7wX/Q3hCbzW7FUpZjSKC0ouFqgjeHpvn&#10;ZnHzEpKsu/33TaHQ4zAz3zDL9Wg78aAQW8cKylkBgrh2uuVGwfm0e3kHEROyxs4xKfimCOvV5GmJ&#10;lXYDf9HjmBqRIRwrVGBS8pWUsTZkMc6cJ87ezQWLKcvQSB1wyHDbydeieJMWW84LBj1tDdX3Y28V&#10;6P0Jy513w+eBLkXvrO9NuCr1PB03CxCJxvQf/mt/aAXzsoTfM/k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XXMsMAAADcAAAADwAAAAAAAAAAAAAAAACYAgAAZHJzL2Rv&#10;d25yZXYueG1sUEsFBgAAAAAEAAQA9QAAAIgDAAAAAA==&#10;" path="m61,51l16,,,67,23,28,61,51xe" fillcolor="black" stroked="f">
                        <v:path arrowok="t" o:connecttype="custom" o:connectlocs="34517,28856;9054,0;0,37909;13015,15843;34517,28856" o:connectangles="0,0,0,0,0"/>
                      </v:shape>
                      <v:shape id="Freeform 270" o:spid="_x0000_s1080" style="position:absolute;left:10960;top:9001;width:724;height:838;visibility:visible;mso-wrap-style:square;v-text-anchor:top" coordsize="128,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Xl8UA&#10;AADcAAAADwAAAGRycy9kb3ducmV2LnhtbESPQWsCMRSE70L/Q3hCbzWrLVJWo0hBULAH14p6e2ye&#10;m8XkZdlE3f77Rih4HGbmG2Y675wVN2pD7VnBcJCBIC69rrlS8LNbvn2CCBFZo/VMCn4pwHz20pti&#10;rv2dt3QrYiUShEOOCkyMTS5lKA05DAPfECfv7FuHMcm2krrFe4I7K0dZNpYOa04LBhv6MlReiqtT&#10;UK7NZmXt/jt+1OE4vhaHYnM6KPXa7xYTEJG6+Az/t1dawftwBI8z6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BeXxQAAANwAAAAPAAAAAAAAAAAAAAAAAJgCAABkcnMv&#10;ZG93bnJldi54bWxQSwUGAAAAAAQABAD1AAAAigMAAAAA&#10;" path="m128,106l35,,,148,54,55,38,58r90,48l90,61,42,36,13,80,32,90,48,23,32,26,77,77,90,61r38,45xe" fillcolor="black" stroked="f">
                        <v:path arrowok="t" o:connecttype="custom" o:connectlocs="72429,59975;19805,0;0,83739;30556,31119;21502,32817;72429,59975;50927,34514;23766,20369;7356,45264;18107,50922;27161,13013;18107,14711;43571,43567;50927,34514;72429,59975" o:connectangles="0,0,0,0,0,0,0,0,0,0,0,0,0,0,0"/>
                      </v:shape>
                      <v:shape id="Freeform 271" o:spid="_x0000_s1081" style="position:absolute;left:10886;top:6286;width:329;height:362;visibility:visible;mso-wrap-style:square;v-text-anchor:top" coordsize="5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F6v8UA&#10;AADcAAAADwAAAGRycy9kb3ducmV2LnhtbESPzWrDMBCE74W8g9hALqWRHEMJTpRQAinBEEp+Dj0u&#10;1kY2tVbGUmPn7atCocdhZr5h1tvRteJOfWg8a8jmCgRx5U3DVsP1sn9ZgggR2WDrmTQ8KMB2M3la&#10;Y2H8wCe6n6MVCcKhQA11jF0hZahqchjmviNO3s33DmOSvZWmxyHBXSsXSr1Khw2nhRo72tVUfZ2/&#10;nYZ3KrPy8zm3/Dh6VR4Pw4c6Wa1n0/FtBSLSGP/Df+2D0ZBnOfyeS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4Xq/xQAAANwAAAAPAAAAAAAAAAAAAAAAAJgCAABkcnMv&#10;ZG93bnJldi54bWxQSwUGAAAAAAQABAD1AAAAigMAAAAA&#10;" path="m58,6l23,64,,,26,35,58,6xe" fillcolor="black" stroked="f">
                        <v:path arrowok="t" o:connecttype="custom" o:connectlocs="32819,3395;13014,36212;0,0;14712,19803;32819,3395" o:connectangles="0,0,0,0,0"/>
                      </v:shape>
                      <v:shape id="Freeform 272" o:spid="_x0000_s1082" style="position:absolute;left:10722;top:5957;width:725;height:798;visibility:visible;mso-wrap-style:square;v-text-anchor:top" coordsize="128,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VXV8YA&#10;AADcAAAADwAAAGRycy9kb3ducmV2LnhtbESP3WrCQBSE7wXfYTlC73ST/qjErGIrhaJQMPoAx+wx&#10;CcmeDdmtSfv0XaHQy2FmvmHSzWAacaPOVZYVxLMIBHFudcWFgvPpfboE4TyyxsYyKfgmB5v1eJRi&#10;om3PR7plvhABwi5BBaX3bSKly0sy6Ga2JQ7e1XYGfZBdIXWHfYCbRj5G0VwarDgslNjSW0l5nX0Z&#10;BfWrzzPanz538+jQxNXlZ9G/7JR6mAzbFQhPg/8P/7U/tIKn+Bnu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VXV8YAAADcAAAADwAAAAAAAAAAAAAAAACYAgAAZHJz&#10;L2Rvd25yZXYueG1sUEsFBgAAAAAEAAQA9QAAAIsDAAAAAA==&#10;" path="m93,71l77,58,42,116r19,3l39,55,23,64r32,42l93,71,128,16,48,87r13,l,,48,141,128,16,93,71xe" fillcolor="black" stroked="f">
                        <v:path arrowok="t" o:connecttype="custom" o:connectlocs="52624,40172;43571,32817;23766,65634;34517,67331;22068,31119;13015,36212;31122,59976;52624,40172;72429,9053;27161,49225;34517,49225;0,0;27161,79779;72429,9053;52624,40172" o:connectangles="0,0,0,0,0,0,0,0,0,0,0,0,0,0,0"/>
                      </v:shape>
                      <v:shape id="Freeform 273" o:spid="_x0000_s1083" style="position:absolute;top:6846;width:5307;height:6309;visibility:visible;mso-wrap-style:square;v-text-anchor:top" coordsize="938,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uHucUA&#10;AADcAAAADwAAAGRycy9kb3ducmV2LnhtbESPQWvCQBSE7wX/w/KE3ppNqikxdRUpFnIq1Hro8TX7&#10;zIZm34bsauK/d4VCj8PMfMOst5PtxIUG3zpWkCUpCOLa6ZYbBcev96cChA/IGjvHpOBKHrab2cMa&#10;S+1G/qTLITQiQtiXqMCE0JdS+tqQRZ+4njh6JzdYDFEOjdQDjhFuO/mcpi/SYstxwWBPb4bq38PZ&#10;KrDfRfuzOnb7fZabqvnYOWeWlVKP82n3CiLQFP7Df+1KK1hkOdzPxCM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4e5xQAAANwAAAAPAAAAAAAAAAAAAAAAAJgCAABkcnMv&#10;ZG93bnJldi54bWxQSwUGAAAAAAQABAD1AAAAigMAAAAA&#10;" path="m832,71r3,3l823,64r-7,-3l810,55,797,51,784,45r-6,-6l765,35r-6,-3l749,29r-6,-3l733,26r-7,-3l717,19r-7,-3l698,16,685,10r-10,l669,7r-10,l653,3r-23,l621,,502,,470,3,419,16r-29,7l365,32,342,42r-25,9l294,64,265,77,243,96r-19,16l201,128r-19,16l144,183r-32,38l76,266,51,317,41,340,22,391,9,442,3,471,,500,,612r3,29l9,669r13,52l41,772r10,22l76,846r36,44l144,929r38,38l201,983r23,16l243,1015r22,20l294,1047r23,13l342,1070r23,9l390,1089r29,6l470,1108r32,3l531,1111r29,4l563,1115r10,-4l611,1111r13,-3l637,1108r13,-3l662,1105r13,-3l726,1089r10,-3l749,1083r13,-7l771,1073r13,-6l794,1063r16,-6l819,1051r13,-7l842,1038r13,-7l874,1015r13,-9l906,993r19,-19l935,970r3,-3l925,954r3,-3l912,961r-19,19l874,993r-13,10l842,1012r-13,7l819,1025r-12,6l797,1038r-10,6l778,1047r-13,7l755,1057r-12,6l730,1067r-10,3l669,1083r-7,3l650,1086r-13,3l624,1089r-13,3l573,1092r-16,3l560,1095r-29,-3l502,1092r-25,-3l425,1076r-28,-6l371,1060r-22,-9l323,1041r-22,-13l278,1015r-22,-12l237,987,214,970,195,954,157,916,124,878,96,833,83,814,70,788,60,766,41,714,28,663,22,634,19,612r,-55l19,500r3,-23l28,449,41,397,60,346,70,324,83,298,96,279r28,-45l157,196r38,-39l214,141r23,-16l256,109,278,96,301,83,323,71,349,61,371,51r26,-9l425,35,477,23r25,-4l560,19r61,l630,23r16,l653,26r9,l669,29r9,l685,32r13,3l704,35r6,4l720,42r6,3l736,45r7,3l752,51r7,4l765,58r6,6l784,67r7,4l797,74r6,6l816,83r7,4l826,90r6,-19xe" fillcolor="black" stroked="f">
                        <v:path arrowok="t" o:connecttype="custom" o:connectlocs="461733,34514;440231,22066;420426,14711;401753,9053;378553,3961;351393,0;220681,13014;166360,36212;113736,72423;43005,150504;5093,250086;1698,362682;28858,449250;102985,547135;149950,585609;206535,610505;284057,628611;324232,628611;367802,625216;416465,614466;443626,603715;470787,590702;501909,569201;530767,547135;505304,554490;469089,576557;445324,590702;420426,601452;374592,614466;345734,617860;300466,617860;224642,605413;170321,581649;121092,548832;54322,471317;23200,403986;10751,315154;23200,224625;54322,157860;121092,79779;170321,46962;224642,23764;316876,10750;369500,14711;387607,18106;407412,23764;425519,28856;443626,37909;461733,46962" o:connectangles="0,0,0,0,0,0,0,0,0,0,0,0,0,0,0,0,0,0,0,0,0,0,0,0,0,0,0,0,0,0,0,0,0,0,0,0,0,0,0,0,0,0,0,0,0,0,0,0,0"/>
                      </v:shape>
                      <v:shape id="Freeform 274" o:spid="_x0000_s1084" style="position:absolute;left:4311;top:6993;width:379;height:305;visibility:visible;mso-wrap-style:square;v-text-anchor:top" coordsize="6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pcUA&#10;AADcAAAADwAAAGRycy9kb3ducmV2LnhtbESPQWvCQBSE7wX/w/IK3pqNitKmriKKKNQemvbQ4yP7&#10;mgTz3obsGuO/dwuFHoeZ+YZZrgduVE+dr50YmCQpKJLC2VpKA1+f+6dnUD6gWGyckIEbeVivRg9L&#10;zKy7ygf1eShVhIjP0EAVQptp7YuKGH3iWpLo/biOMUTZldp2eI1wbvQ0TReasZa4UGFL24qKc35h&#10;A9Ifzsec394Pp922eOFvPtXzqTHjx2HzCirQEP7Df+2jNTCbLOD3TDwCe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7DalxQAAANwAAAAPAAAAAAAAAAAAAAAAAJgCAABkcnMv&#10;ZG93bnJldi54bWxQSwUGAAAAAAQABAD1AAAAigMAAAAA&#10;" path="m,54r67,l25,,38,41,,54xe" fillcolor="black" stroked="f">
                        <v:path arrowok="t" o:connecttype="custom" o:connectlocs="0,30554;37912,30554;14146,0;21502,23198;0,30554" o:connectangles="0,0,0,0,0"/>
                      </v:shape>
                      <v:shape id="Freeform 275" o:spid="_x0000_s1085" style="position:absolute;left:3983;top:6738;width:798;height:617;visibility:visible;mso-wrap-style:square;v-text-anchor:top" coordsize="141,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cPMYA&#10;AADcAAAADwAAAGRycy9kb3ducmV2LnhtbESPQWvCQBSE7wX/w/KEXsRstFAluooUCqXQQ2wRcnvJ&#10;PpOQ7NuQXZP033cLgsdhZr5h9sfJtGKg3tWWFayiGARxYXXNpYKf7/flFoTzyBpby6TglxwcD7On&#10;PSbajpzScPalCBB2CSqovO8SKV1RkUEX2Y44eFfbG/RB9qXUPY4Bblq5juNXabDmsFBhR28VFc35&#10;ZhTcsuySL8z6c/jKy43zi7TJmkmp5/l02oHwNPlH+N7+0ApeVhv4PxOOgD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ccPMYAAADcAAAADwAAAAAAAAAAAAAAAACYAgAAZHJz&#10;L2Rvd25yZXYueG1sUEsFBgAAAAAEAAQA9QAAAIsDAAAAAA==&#10;" path="m,109r141,l61,,87,90,93,77,,109r61,l109,93,93,42,77,51r42,55l125,90r-67,l61,109,,109xe" fillcolor="black" stroked="f">
                        <v:path arrowok="t" o:connecttype="custom" o:connectlocs="0,61673;79785,61673;34517,0;49229,50923;52624,43567;0,61673;34517,61673;61678,52620;52624,23764;43571,28856;67336,59976;70731,50923;32819,50923;34517,61673;0,61673" o:connectangles="0,0,0,0,0,0,0,0,0,0,0,0,0,0,0"/>
                      </v:shape>
                      <v:shape id="Freeform 276" o:spid="_x0000_s1086" style="position:absolute;left:4905;top:12300;width:363;height:345;visibility:visible;mso-wrap-style:square;v-text-anchor:top" coordsize="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1psQA&#10;AADcAAAADwAAAGRycy9kb3ducmV2LnhtbERPTWvCQBC9F/oflil4KXWTFkqIboJY2upJmwribciO&#10;STA7G7JrjP5691Do8fG+5/loWjFQ7xrLCuJpBIK4tLrhSsHu9/MlAeE8ssbWMim4koM8e3yYY6rt&#10;hX9oKHwlQgi7FBXU3neplK6syaCb2o44cEfbG/QB9pXUPV5CuGnlaxS9S4MNh4YaO1rWVJ6Ks1Hw&#10;3W6HDT1/fK3jW5Tsl+vFKjlslZo8jYsZCE+j/xf/uVdawVsc1oYz4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dabEAAAA3AAAAA8AAAAAAAAAAAAAAAAAmAIAAGRycy9k&#10;b3ducmV2LnhtbFBLBQYAAAAABAAEAPUAAACJAwAAAAA=&#10;" path="m,13l64,,36,61,42,19,,13xe" fillcolor="black" stroked="f">
                        <v:path arrowok="t" o:connecttype="custom" o:connectlocs="0,7355;36214,0;20370,34514;23765,10750;0,7355" o:connectangles="0,0,0,0,0"/>
                      </v:shape>
                      <v:shape id="Freeform 277" o:spid="_x0000_s1087" style="position:absolute;left:4600;top:12227;width:758;height:763;visibility:visible;mso-wrap-style:square;v-text-anchor:top" coordsize="134,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7MuMUA&#10;AADcAAAADwAAAGRycy9kb3ducmV2LnhtbESP3WrCQBCF7wu+wzKF3ojZ2JJoU1cRaUkFb4w+wJAd&#10;k9DsbMhuTerTdwtCLw/n5+OsNqNpxZV611hWMI9iEMSl1Q1XCs6nj9kShPPIGlvLpOCHHGzWk4cV&#10;ZtoOfKRr4SsRRthlqKD2vsukdGVNBl1kO+LgXWxv0AfZV1L3OIRx08rnOE6lwYYDocaOdjWVX8W3&#10;UXBLhnQ6podbIPAuX5T7/P2SKPX0OG7fQHga/X/43v7UCl7mr/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sy4xQAAANwAAAAPAAAAAAAAAAAAAAAAAJgCAABkcnMv&#10;ZG93bnJldi54bWxQSwUGAAAAAAQABAD1AAAAigMAAAAA&#10;" path="m54,16r4,20l122,23,109,10,80,71r19,3l106,26,54,16,,26,96,42,86,32,70,135,134,,,26,54,16xe" fillcolor="black" stroked="f">
                        <v:path arrowok="t" o:connecttype="custom" o:connectlocs="30556,9053;32819,20369;69034,13014;61678,5658;45268,40172;56019,41870;59980,14711;30556,9053;0,14711;54322,23764;48663,18106;39610,76384;75824,0;0,14711;30556,9053" o:connectangles="0,0,0,0,0,0,0,0,0,0,0,0,0,0,0"/>
                      </v:shape>
                      <v:rect id="Rectangle 278" o:spid="_x0000_s1088" style="position:absolute;left:5833;top:10942;width:578;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A929A6" w:rsidRPr="00D1217E" w:rsidRDefault="00A929A6" w:rsidP="008E6DB2">
                              <w:pPr>
                                <w:rPr>
                                  <w:sz w:val="20"/>
                                </w:rPr>
                              </w:pPr>
                              <w:r w:rsidRPr="00D1217E">
                                <w:rPr>
                                  <w:rFonts w:ascii="Arial" w:hAnsi="Arial" w:cs="Arial"/>
                                  <w:color w:val="000000"/>
                                  <w:sz w:val="12"/>
                                  <w:szCs w:val="14"/>
                                  <w:lang w:val="en-US"/>
                                </w:rPr>
                                <w:t>R</w:t>
                              </w:r>
                            </w:p>
                          </w:txbxContent>
                        </v:textbox>
                      </v:rect>
                      <v:rect id="Rectangle 279" o:spid="_x0000_s1089" style="position:absolute;left:6428;top:11140;width:288;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A929A6" w:rsidRPr="00D1217E" w:rsidRDefault="00A929A6" w:rsidP="008E6DB2">
                              <w:pPr>
                                <w:rPr>
                                  <w:sz w:val="20"/>
                                </w:rPr>
                              </w:pPr>
                              <w:proofErr w:type="gramStart"/>
                              <w:r w:rsidRPr="00D1217E">
                                <w:rPr>
                                  <w:rFonts w:ascii="Arial" w:hAnsi="Arial" w:cs="Arial"/>
                                  <w:color w:val="000000"/>
                                  <w:sz w:val="9"/>
                                  <w:szCs w:val="10"/>
                                  <w:lang w:val="en-US"/>
                                </w:rPr>
                                <w:t>x</w:t>
                              </w:r>
                              <w:proofErr w:type="gramEnd"/>
                            </w:p>
                          </w:txbxContent>
                        </v:textbox>
                      </v:rect>
                      <v:rect id="Rectangle 280" o:spid="_x0000_s1090" style="position:absolute;left:9743;top:526;width:578;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A929A6" w:rsidRPr="00D1217E" w:rsidRDefault="00A929A6" w:rsidP="008E6DB2">
                              <w:pPr>
                                <w:rPr>
                                  <w:sz w:val="20"/>
                                </w:rPr>
                              </w:pPr>
                              <w:r w:rsidRPr="00D1217E">
                                <w:rPr>
                                  <w:rFonts w:ascii="Arial" w:hAnsi="Arial" w:cs="Arial"/>
                                  <w:color w:val="000000"/>
                                  <w:sz w:val="12"/>
                                  <w:szCs w:val="14"/>
                                  <w:lang w:val="en-US"/>
                                </w:rPr>
                                <w:t>R</w:t>
                              </w:r>
                            </w:p>
                          </w:txbxContent>
                        </v:textbox>
                      </v:rect>
                      <v:rect id="Rectangle 281" o:spid="_x0000_s1091" style="position:absolute;left:10343;top:741;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A929A6" w:rsidRPr="00D1217E" w:rsidRDefault="00A929A6" w:rsidP="008E6DB2">
                              <w:pPr>
                                <w:rPr>
                                  <w:sz w:val="20"/>
                                </w:rPr>
                              </w:pPr>
                              <w:proofErr w:type="gramStart"/>
                              <w:r w:rsidRPr="00D1217E">
                                <w:rPr>
                                  <w:rFonts w:ascii="Arial" w:hAnsi="Arial" w:cs="Arial"/>
                                  <w:color w:val="000000"/>
                                  <w:sz w:val="9"/>
                                  <w:szCs w:val="10"/>
                                  <w:lang w:val="en-US"/>
                                </w:rPr>
                                <w:t>z</w:t>
                              </w:r>
                              <w:proofErr w:type="gramEnd"/>
                            </w:p>
                          </w:txbxContent>
                        </v:textbox>
                      </v:rect>
                      <w10:anchorlock/>
                    </v:group>
                  </w:pict>
                </mc:Fallback>
              </mc:AlternateContent>
            </w:r>
          </w:p>
        </w:tc>
      </w:tr>
    </w:tbl>
    <w:p w:rsidR="00154F10" w:rsidRPr="00154F10" w:rsidRDefault="00154F10" w:rsidP="00154F10">
      <w:bookmarkStart w:id="10" w:name="_Toc367805843"/>
      <w:bookmarkStart w:id="11" w:name="_Toc367806042"/>
    </w:p>
    <w:p w:rsidR="008E6DB2" w:rsidRDefault="008E6DB2" w:rsidP="00154F10">
      <w:pPr>
        <w:pStyle w:val="Titre4"/>
      </w:pPr>
      <w:bookmarkStart w:id="12" w:name="_Toc400435124"/>
      <w:r>
        <w:t>Liaison</w:t>
      </w:r>
      <w:bookmarkEnd w:id="10"/>
      <w:bookmarkEnd w:id="11"/>
      <w:r w:rsidR="00370C4B">
        <w:t>s</w:t>
      </w:r>
      <w:bookmarkEnd w:id="12"/>
    </w:p>
    <w:p w:rsidR="008E6DB2" w:rsidRDefault="008E6DB2" w:rsidP="008E6DB2">
      <w:r>
        <w:t xml:space="preserve">En construction mécanique, on n'a besoin que de certains degrés de liberté (on </w:t>
      </w:r>
      <w:r w:rsidR="00154F10">
        <w:t>parle</w:t>
      </w:r>
      <w:r>
        <w:t xml:space="preserve"> aussi </w:t>
      </w:r>
      <w:r w:rsidR="00154F10">
        <w:t>de « </w:t>
      </w:r>
      <w:r>
        <w:t>mobilités</w:t>
      </w:r>
      <w:r w:rsidR="00154F10">
        <w:t> »</w:t>
      </w:r>
      <w:r>
        <w:t xml:space="preserve">) entre deux solides (par exemple le solide </w:t>
      </w:r>
      <w:r w:rsidRPr="002927A9">
        <w:rPr>
          <w:b/>
        </w:rPr>
        <w:t>1</w:t>
      </w:r>
      <w:r>
        <w:t xml:space="preserve"> doit posséder uniquement une rotation autour de </w:t>
      </w:r>
      <m:oMath>
        <m:acc>
          <m:accPr>
            <m:chr m:val="⃗"/>
            <m:ctrlPr>
              <w:rPr>
                <w:rFonts w:ascii="Cambria Math" w:hAnsi="Cambria Math"/>
                <w:i/>
                <w:spacing w:val="4"/>
                <w:sz w:val="20"/>
                <w:lang w:eastAsia="fr-FR"/>
              </w:rPr>
            </m:ctrlPr>
          </m:accPr>
          <m:e>
            <m:r>
              <w:rPr>
                <w:rFonts w:ascii="Cambria Math" w:hAnsi="Cambria Math"/>
              </w:rPr>
              <m:t>i</m:t>
            </m:r>
          </m:e>
        </m:acc>
      </m:oMath>
      <w:r>
        <w:t xml:space="preserve"> par rapport au solide </w:t>
      </w:r>
      <w:r w:rsidRPr="002927A9">
        <w:rPr>
          <w:b/>
        </w:rPr>
        <w:t>0</w:t>
      </w:r>
      <w:r>
        <w:t xml:space="preserve"> ; cas d'une porte). Les autres degrés de liberté ne doivent pas exister.</w:t>
      </w:r>
    </w:p>
    <w:p w:rsidR="008E6DB2" w:rsidRDefault="008E6DB2" w:rsidP="008E6DB2"/>
    <w:p w:rsidR="008E6DB2" w:rsidRPr="002927A9" w:rsidRDefault="008E6DB2" w:rsidP="00154F10">
      <w:pPr>
        <w:pStyle w:val="Titre4"/>
      </w:pPr>
      <w:bookmarkStart w:id="13" w:name="_Toc367805844"/>
      <w:bookmarkStart w:id="14" w:name="_Toc400435125"/>
      <w:r w:rsidRPr="002927A9">
        <w:t>Réalisation :</w:t>
      </w:r>
      <w:bookmarkEnd w:id="13"/>
      <w:bookmarkEnd w:id="14"/>
    </w:p>
    <w:p w:rsidR="008E6DB2" w:rsidRDefault="008E6DB2" w:rsidP="008E6DB2">
      <w:r>
        <w:t>On met les deux solides en contact par l'intermédiaire d'une surface S</w:t>
      </w:r>
      <w:r>
        <w:rPr>
          <w:vertAlign w:val="subscript"/>
        </w:rPr>
        <w:t>1</w:t>
      </w:r>
      <w:r>
        <w:t xml:space="preserve"> appartenant à </w:t>
      </w:r>
      <w:r w:rsidRPr="002927A9">
        <w:rPr>
          <w:b/>
        </w:rPr>
        <w:t>1</w:t>
      </w:r>
      <w:r>
        <w:t xml:space="preserve"> et d'une surface S</w:t>
      </w:r>
      <w:r>
        <w:rPr>
          <w:vertAlign w:val="subscript"/>
        </w:rPr>
        <w:t>0</w:t>
      </w:r>
      <w:r>
        <w:t xml:space="preserve"> appartenant à </w:t>
      </w:r>
      <w:r w:rsidRPr="002927A9">
        <w:rPr>
          <w:b/>
        </w:rPr>
        <w:t>0</w:t>
      </w:r>
      <w:r>
        <w:t>.</w:t>
      </w:r>
    </w:p>
    <w:p w:rsidR="008E6DB2" w:rsidRDefault="008E6DB2" w:rsidP="008E6DB2"/>
    <w:p w:rsidR="008E6DB2" w:rsidRDefault="008E6DB2" w:rsidP="008E6DB2">
      <w:r>
        <w:sym w:font="Symbol" w:char="F0B7"/>
      </w:r>
      <w:r>
        <w:t xml:space="preserve"> Au cours du mouvement, la surface S</w:t>
      </w:r>
      <w:r w:rsidRPr="002927A9">
        <w:rPr>
          <w:vertAlign w:val="subscript"/>
        </w:rPr>
        <w:t>1</w:t>
      </w:r>
      <w:r>
        <w:t xml:space="preserve"> glisse sur la surface </w:t>
      </w:r>
      <w:proofErr w:type="gramStart"/>
      <w:r>
        <w:t>S</w:t>
      </w:r>
      <w:r w:rsidRPr="002927A9">
        <w:rPr>
          <w:vertAlign w:val="subscript"/>
        </w:rPr>
        <w:t>2</w:t>
      </w:r>
      <w:r>
        <w:t xml:space="preserve"> .</w:t>
      </w:r>
      <w:proofErr w:type="gramEnd"/>
      <w:r>
        <w:t xml:space="preserve"> Les conditions à remplir sont :</w:t>
      </w:r>
    </w:p>
    <w:p w:rsidR="008E6DB2" w:rsidRPr="00D1217E" w:rsidRDefault="008E6DB2" w:rsidP="00195E18">
      <w:pPr>
        <w:pStyle w:val="normalrouge"/>
        <w:numPr>
          <w:ilvl w:val="0"/>
          <w:numId w:val="16"/>
        </w:numPr>
        <w:rPr>
          <w:color w:val="auto"/>
        </w:rPr>
      </w:pPr>
      <w:r w:rsidRPr="00D1217E">
        <w:rPr>
          <w:color w:val="auto"/>
        </w:rPr>
        <w:t>Non pénétration d'une surface dans l'autre</w:t>
      </w:r>
    </w:p>
    <w:p w:rsidR="008E6DB2" w:rsidRDefault="008E6DB2" w:rsidP="00195E18">
      <w:pPr>
        <w:pStyle w:val="normalrouge"/>
        <w:numPr>
          <w:ilvl w:val="0"/>
          <w:numId w:val="16"/>
        </w:numPr>
        <w:rPr>
          <w:color w:val="auto"/>
        </w:rPr>
      </w:pPr>
      <w:r w:rsidRPr="00D1217E">
        <w:rPr>
          <w:color w:val="auto"/>
        </w:rPr>
        <w:t>Non séparation des surfaces.</w:t>
      </w:r>
    </w:p>
    <w:p w:rsidR="008E6DB2" w:rsidRPr="00D1217E" w:rsidRDefault="008E6DB2" w:rsidP="008E6DB2"/>
    <w:p w:rsidR="008E6DB2" w:rsidRDefault="008E6DB2" w:rsidP="00154F10">
      <w:pPr>
        <w:pStyle w:val="Titre4"/>
      </w:pPr>
      <w:bookmarkStart w:id="15" w:name="_Toc367805845"/>
      <w:bookmarkStart w:id="16" w:name="_Toc400435126"/>
      <w:r>
        <w:t>Liaison parfaite</w:t>
      </w:r>
      <w:bookmarkEnd w:id="15"/>
      <w:bookmarkEnd w:id="16"/>
    </w:p>
    <w:p w:rsidR="00370C4B" w:rsidRDefault="00370C4B" w:rsidP="00370C4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370C4B" w:rsidRPr="009D41C3" w:rsidTr="00370C4B">
        <w:trPr>
          <w:trHeight w:val="384"/>
        </w:trPr>
        <w:tc>
          <w:tcPr>
            <w:tcW w:w="10339" w:type="dxa"/>
            <w:shd w:val="clear" w:color="auto" w:fill="C6D9F1" w:themeFill="text2" w:themeFillTint="33"/>
          </w:tcPr>
          <w:p w:rsidR="00370C4B" w:rsidRPr="00370C4B" w:rsidRDefault="00370C4B" w:rsidP="00A929A6">
            <w:pPr>
              <w:rPr>
                <w:b/>
                <w:lang w:eastAsia="fr-FR"/>
              </w:rPr>
            </w:pPr>
            <w:r w:rsidRPr="00370C4B">
              <w:rPr>
                <w:b/>
                <w:lang w:eastAsia="fr-FR"/>
              </w:rPr>
              <w:t>Liaison parfaite :</w:t>
            </w:r>
          </w:p>
          <w:p w:rsidR="00370C4B" w:rsidRDefault="00370C4B" w:rsidP="00370C4B">
            <w:pPr>
              <w:pBdr>
                <w:left w:val="single" w:sz="8" w:space="4" w:color="auto"/>
              </w:pBdr>
            </w:pPr>
            <w:r>
              <w:t xml:space="preserve">Une liaison parfaite est une </w:t>
            </w:r>
            <w:r w:rsidRPr="00800FB3">
              <w:rPr>
                <w:b/>
              </w:rPr>
              <w:t xml:space="preserve">modélisation </w:t>
            </w:r>
            <w:r>
              <w:t>d'une liaison réelle entre deux solides indéformables, qui permet d'étudier le fonctionnement d'un mécanisme.</w:t>
            </w:r>
          </w:p>
          <w:p w:rsidR="00370C4B" w:rsidRDefault="00370C4B" w:rsidP="00370C4B">
            <w:r>
              <w:t>Les qualités d'une liaison parfaite sont :</w:t>
            </w:r>
          </w:p>
          <w:p w:rsidR="00370C4B" w:rsidRDefault="00370C4B" w:rsidP="00370C4B">
            <w:pPr>
              <w:pStyle w:val="Paragraphedeliste"/>
              <w:numPr>
                <w:ilvl w:val="0"/>
                <w:numId w:val="21"/>
              </w:numPr>
              <w:jc w:val="left"/>
            </w:pPr>
            <w:r>
              <w:t>surfaces ayant une géométrie parfaite ;</w:t>
            </w:r>
          </w:p>
          <w:p w:rsidR="00370C4B" w:rsidRDefault="00370C4B" w:rsidP="00370C4B">
            <w:pPr>
              <w:pStyle w:val="Paragraphedeliste"/>
              <w:numPr>
                <w:ilvl w:val="0"/>
                <w:numId w:val="21"/>
              </w:numPr>
              <w:jc w:val="left"/>
            </w:pPr>
            <w:r>
              <w:t>pas d'adhérence ni de frottement ;</w:t>
            </w:r>
          </w:p>
          <w:p w:rsidR="00370C4B" w:rsidRDefault="00370C4B" w:rsidP="00370C4B">
            <w:pPr>
              <w:pStyle w:val="Paragraphedeliste"/>
              <w:numPr>
                <w:ilvl w:val="0"/>
                <w:numId w:val="21"/>
              </w:numPr>
              <w:jc w:val="left"/>
            </w:pPr>
            <w:r>
              <w:t>pas de déformation sous l'effort ;</w:t>
            </w:r>
          </w:p>
          <w:p w:rsidR="00370C4B" w:rsidRPr="009D41C3" w:rsidRDefault="00370C4B" w:rsidP="00370C4B">
            <w:pPr>
              <w:pStyle w:val="Paragraphedeliste"/>
              <w:numPr>
                <w:ilvl w:val="0"/>
                <w:numId w:val="21"/>
              </w:numPr>
              <w:jc w:val="left"/>
            </w:pPr>
            <w:r>
              <w:t>pas de jeu ni de serrage entre les pièces.</w:t>
            </w:r>
          </w:p>
        </w:tc>
      </w:tr>
    </w:tbl>
    <w:p w:rsidR="00370C4B" w:rsidRDefault="00370C4B" w:rsidP="00370C4B"/>
    <w:p w:rsidR="005D3B7E" w:rsidRDefault="005D3B7E" w:rsidP="00370C4B"/>
    <w:p w:rsidR="005D3B7E" w:rsidRDefault="005D3B7E" w:rsidP="00370C4B"/>
    <w:p w:rsidR="005D3B7E" w:rsidRDefault="005D3B7E" w:rsidP="00370C4B"/>
    <w:p w:rsidR="008E6DB2" w:rsidRDefault="008E6DB2" w:rsidP="00370C4B">
      <w:pPr>
        <w:pStyle w:val="Titre2"/>
      </w:pPr>
      <w:bookmarkStart w:id="17" w:name="_Toc367805846"/>
      <w:bookmarkStart w:id="18" w:name="_Toc367806043"/>
      <w:bookmarkStart w:id="19" w:name="_Toc400435127"/>
      <w:r w:rsidRPr="00370C4B">
        <w:lastRenderedPageBreak/>
        <w:t>Liaisons</w:t>
      </w:r>
      <w:r>
        <w:t xml:space="preserve"> normalisées parfaites</w:t>
      </w:r>
      <w:bookmarkEnd w:id="17"/>
      <w:bookmarkEnd w:id="18"/>
      <w:bookmarkEnd w:id="19"/>
    </w:p>
    <w:p w:rsidR="008E6DB2" w:rsidRPr="00370C4B" w:rsidRDefault="008E6DB2" w:rsidP="00EF3D6C">
      <w:pPr>
        <w:pStyle w:val="Titre3"/>
        <w:numPr>
          <w:ilvl w:val="0"/>
          <w:numId w:val="25"/>
        </w:numPr>
      </w:pPr>
      <w:bookmarkStart w:id="20" w:name="_Toc367805847"/>
      <w:bookmarkStart w:id="21" w:name="_Toc367806044"/>
      <w:bookmarkStart w:id="22" w:name="_Toc400435128"/>
      <w:r w:rsidRPr="00370C4B">
        <w:t>Liaison sphère plan</w:t>
      </w:r>
      <w:bookmarkEnd w:id="20"/>
      <w:bookmarkEnd w:id="21"/>
      <w:r w:rsidR="005D3B7E">
        <w:t xml:space="preserve"> (Anciennement ponctuelle)</w:t>
      </w:r>
      <w:bookmarkEnd w:id="22"/>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346"/>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14:anchorId="6164F7F3" wp14:editId="798914D8">
                  <wp:extent cx="1986280" cy="1666240"/>
                  <wp:effectExtent l="1905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 cstate="print"/>
                          <a:srcRect/>
                          <a:stretch>
                            <a:fillRect/>
                          </a:stretch>
                        </pic:blipFill>
                        <pic:spPr bwMode="auto">
                          <a:xfrm>
                            <a:off x="0" y="0"/>
                            <a:ext cx="1986280" cy="1666240"/>
                          </a:xfrm>
                          <a:prstGeom prst="rect">
                            <a:avLst/>
                          </a:prstGeom>
                          <a:noFill/>
                          <a:ln w="9525">
                            <a:noFill/>
                            <a:miter lim="800000"/>
                            <a:headEnd/>
                            <a:tailEnd/>
                          </a:ln>
                        </pic:spPr>
                      </pic:pic>
                    </a:graphicData>
                  </a:graphic>
                </wp:inline>
              </w:drawing>
            </w:r>
          </w:p>
        </w:tc>
        <w:tc>
          <w:tcPr>
            <w:tcW w:w="4890" w:type="dxa"/>
            <w:vAlign w:val="center"/>
          </w:tcPr>
          <w:p w:rsidR="008E6DB2" w:rsidRDefault="008E6DB2" w:rsidP="00D60468">
            <w:pPr>
              <w:spacing w:before="40"/>
              <w:jc w:val="center"/>
            </w:pPr>
            <w:r>
              <w:rPr>
                <w:noProof/>
                <w:lang w:eastAsia="fr-FR"/>
              </w:rPr>
              <w:drawing>
                <wp:inline distT="0" distB="0" distL="0" distR="0" wp14:anchorId="1AF18E12" wp14:editId="3FE3F5B9">
                  <wp:extent cx="3230880" cy="904240"/>
                  <wp:effectExtent l="19050" t="0" r="7620" b="0"/>
                  <wp:docPr id="263" name="Image 263" descr="http://www2.ac-lyon.fr/etab/colleges/col-69/kandelaft/site_techno/technique/liaison_ponctu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2.ac-lyon.fr/etab/colleges/col-69/kandelaft/site_techno/technique/liaison_ponctuelle.jpg"/>
                          <pic:cNvPicPr>
                            <a:picLocks noChangeAspect="1" noChangeArrowheads="1"/>
                          </pic:cNvPicPr>
                        </pic:nvPicPr>
                        <pic:blipFill>
                          <a:blip r:embed="rId17" cstate="print"/>
                          <a:srcRect/>
                          <a:stretch>
                            <a:fillRect/>
                          </a:stretch>
                        </pic:blipFill>
                        <pic:spPr bwMode="auto">
                          <a:xfrm>
                            <a:off x="0" y="0"/>
                            <a:ext cx="3230880" cy="904240"/>
                          </a:xfrm>
                          <a:prstGeom prst="rect">
                            <a:avLst/>
                          </a:prstGeom>
                          <a:noFill/>
                          <a:ln w="9525">
                            <a:noFill/>
                            <a:miter lim="800000"/>
                            <a:headEnd/>
                            <a:tailEnd/>
                          </a:ln>
                        </pic:spPr>
                      </pic:pic>
                    </a:graphicData>
                  </a:graphic>
                </wp:inline>
              </w:drawing>
            </w:r>
          </w:p>
          <w:p w:rsidR="008E6DB2" w:rsidRPr="005A4F85" w:rsidRDefault="008E6DB2" w:rsidP="00D60468">
            <w:pPr>
              <w:spacing w:before="40"/>
              <w:jc w:val="center"/>
            </w:pPr>
          </w:p>
        </w:tc>
      </w:tr>
    </w:tbl>
    <w:p w:rsidR="008E6DB2" w:rsidRDefault="008E6DB2" w:rsidP="008E6DB2"/>
    <w:p w:rsidR="008E6DB2" w:rsidRDefault="008E6DB2" w:rsidP="008E6DB2">
      <w:pPr>
        <w:pStyle w:val="Titre3"/>
        <w:jc w:val="left"/>
      </w:pPr>
      <w:bookmarkStart w:id="23" w:name="_Toc367805848"/>
      <w:bookmarkStart w:id="24" w:name="_Toc367806045"/>
      <w:bookmarkStart w:id="25" w:name="_Toc400435129"/>
      <w:r>
        <w:t xml:space="preserve">Liaison </w:t>
      </w:r>
      <w:r w:rsidR="00265E1F">
        <w:t xml:space="preserve">cylindre – plan (Anciennement </w:t>
      </w:r>
      <w:r>
        <w:t>linéaire rectiligne</w:t>
      </w:r>
      <w:bookmarkEnd w:id="23"/>
      <w:bookmarkEnd w:id="24"/>
      <w:bookmarkEnd w:id="25"/>
      <w:r w:rsidR="00265E1F">
        <w:t>)</w:t>
      </w:r>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4890"/>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14:anchorId="275681FD" wp14:editId="3CC5A133">
                  <wp:extent cx="1986280" cy="1671320"/>
                  <wp:effectExtent l="1905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8" cstate="print"/>
                          <a:srcRect/>
                          <a:stretch>
                            <a:fillRect/>
                          </a:stretch>
                        </pic:blipFill>
                        <pic:spPr bwMode="auto">
                          <a:xfrm>
                            <a:off x="0" y="0"/>
                            <a:ext cx="1986280" cy="1671320"/>
                          </a:xfrm>
                          <a:prstGeom prst="rect">
                            <a:avLst/>
                          </a:prstGeom>
                          <a:noFill/>
                          <a:ln w="9525">
                            <a:noFill/>
                            <a:miter lim="800000"/>
                            <a:headEnd/>
                            <a:tailEnd/>
                          </a:ln>
                        </pic:spPr>
                      </pic:pic>
                    </a:graphicData>
                  </a:graphic>
                </wp:inline>
              </w:drawing>
            </w:r>
          </w:p>
        </w:tc>
        <w:tc>
          <w:tcPr>
            <w:tcW w:w="4890" w:type="dxa"/>
            <w:vAlign w:val="center"/>
          </w:tcPr>
          <w:p w:rsidR="008E6DB2" w:rsidRPr="005A4F85" w:rsidRDefault="008E6DB2" w:rsidP="00D60468">
            <w:pPr>
              <w:spacing w:before="40"/>
              <w:jc w:val="center"/>
            </w:pPr>
            <w:r>
              <w:rPr>
                <w:noProof/>
                <w:lang w:eastAsia="fr-FR"/>
              </w:rPr>
              <w:drawing>
                <wp:inline distT="0" distB="0" distL="0" distR="0" wp14:anchorId="04C5F6A6" wp14:editId="3993FEF8">
                  <wp:extent cx="2897939" cy="800100"/>
                  <wp:effectExtent l="19050" t="0" r="0" b="0"/>
                  <wp:docPr id="269" name="Image 269" descr="http://www2.ac-lyon.fr/etab/colleges/col-69/kandelaft/site_techno/technique/liaison_lineaire_recti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www2.ac-lyon.fr/etab/colleges/col-69/kandelaft/site_techno/technique/liaison_lineaire_rectiline.jpg"/>
                          <pic:cNvPicPr>
                            <a:picLocks noChangeAspect="1" noChangeArrowheads="1"/>
                          </pic:cNvPicPr>
                        </pic:nvPicPr>
                        <pic:blipFill>
                          <a:blip r:embed="rId19" cstate="print"/>
                          <a:srcRect l="1128" t="3496" r="1037" b="4196"/>
                          <a:stretch>
                            <a:fillRect/>
                          </a:stretch>
                        </pic:blipFill>
                        <pic:spPr bwMode="auto">
                          <a:xfrm>
                            <a:off x="0" y="0"/>
                            <a:ext cx="2897939" cy="800100"/>
                          </a:xfrm>
                          <a:prstGeom prst="rect">
                            <a:avLst/>
                          </a:prstGeom>
                          <a:noFill/>
                          <a:ln w="9525">
                            <a:noFill/>
                            <a:miter lim="800000"/>
                            <a:headEnd/>
                            <a:tailEnd/>
                          </a:ln>
                        </pic:spPr>
                      </pic:pic>
                    </a:graphicData>
                  </a:graphic>
                </wp:inline>
              </w:drawing>
            </w:r>
          </w:p>
        </w:tc>
      </w:tr>
    </w:tbl>
    <w:p w:rsidR="008E6DB2" w:rsidRDefault="00265E1F" w:rsidP="008E6DB2">
      <w:pPr>
        <w:pStyle w:val="Titre3"/>
        <w:jc w:val="left"/>
      </w:pPr>
      <w:bookmarkStart w:id="26" w:name="_Toc367805849"/>
      <w:bookmarkStart w:id="27" w:name="_Toc367806046"/>
      <w:bookmarkStart w:id="28" w:name="_Toc400435130"/>
      <w:r>
        <w:t>Sphère cylindre (Anciennement</w:t>
      </w:r>
      <w:r w:rsidR="008E6DB2">
        <w:t xml:space="preserve"> linéaire annulaire</w:t>
      </w:r>
      <w:bookmarkEnd w:id="26"/>
      <w:bookmarkEnd w:id="27"/>
      <w:bookmarkEnd w:id="28"/>
      <w:r>
        <w:t>)</w:t>
      </w:r>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346"/>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14:anchorId="7DA94090" wp14:editId="611ED7A9">
                  <wp:extent cx="1991360" cy="1666240"/>
                  <wp:effectExtent l="19050" t="0" r="889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0"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5A4F85" w:rsidRDefault="008E6DB2" w:rsidP="00D60468">
            <w:pPr>
              <w:spacing w:before="40"/>
              <w:jc w:val="center"/>
            </w:pPr>
            <w:r>
              <w:rPr>
                <w:noProof/>
                <w:lang w:eastAsia="fr-FR"/>
              </w:rPr>
              <w:drawing>
                <wp:inline distT="0" distB="0" distL="0" distR="0" wp14:anchorId="77445844" wp14:editId="13FB1BCC">
                  <wp:extent cx="3233420" cy="832758"/>
                  <wp:effectExtent l="19050" t="0" r="5080" b="0"/>
                  <wp:docPr id="275" name="Image 275" descr="http://www2.ac-lyon.fr/etab/colleges/col-69/kandelaft/site_techno/technique/liaison_lineaire_annul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www2.ac-lyon.fr/etab/colleges/col-69/kandelaft/site_techno/technique/liaison_lineaire_annulaire.jpg"/>
                          <pic:cNvPicPr>
                            <a:picLocks noChangeAspect="1" noChangeArrowheads="1"/>
                          </pic:cNvPicPr>
                        </pic:nvPicPr>
                        <pic:blipFill>
                          <a:blip r:embed="rId21" cstate="print"/>
                          <a:srcRect l="1716" t="3614" r="1193" b="4217"/>
                          <a:stretch>
                            <a:fillRect/>
                          </a:stretch>
                        </pic:blipFill>
                        <pic:spPr bwMode="auto">
                          <a:xfrm>
                            <a:off x="0" y="0"/>
                            <a:ext cx="3233420" cy="832758"/>
                          </a:xfrm>
                          <a:prstGeom prst="rect">
                            <a:avLst/>
                          </a:prstGeom>
                          <a:noFill/>
                          <a:ln w="9525">
                            <a:noFill/>
                            <a:miter lim="800000"/>
                            <a:headEnd/>
                            <a:tailEnd/>
                          </a:ln>
                        </pic:spPr>
                      </pic:pic>
                    </a:graphicData>
                  </a:graphic>
                </wp:inline>
              </w:drawing>
            </w:r>
          </w:p>
        </w:tc>
      </w:tr>
    </w:tbl>
    <w:p w:rsidR="008E6DB2" w:rsidRDefault="008E6DB2" w:rsidP="008E6DB2"/>
    <w:p w:rsidR="008E6DB2" w:rsidRDefault="00265E1F" w:rsidP="008E6DB2">
      <w:pPr>
        <w:pStyle w:val="Titre3"/>
        <w:jc w:val="left"/>
      </w:pPr>
      <w:bookmarkStart w:id="29" w:name="_Toc367805850"/>
      <w:bookmarkStart w:id="30" w:name="_Toc367806047"/>
      <w:bookmarkStart w:id="31" w:name="_Toc400435131"/>
      <w:r>
        <w:t>Liaison sphérique (Anciennement</w:t>
      </w:r>
      <w:r w:rsidR="008E6DB2">
        <w:t xml:space="preserve"> rotule</w:t>
      </w:r>
      <w:bookmarkEnd w:id="29"/>
      <w:bookmarkEnd w:id="30"/>
      <w:bookmarkEnd w:id="31"/>
      <w:r>
        <w:t>)</w:t>
      </w:r>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4890"/>
      </w:tblGrid>
      <w:tr w:rsidR="008E6DB2" w:rsidTr="00D60468">
        <w:tc>
          <w:tcPr>
            <w:tcW w:w="4889" w:type="dxa"/>
            <w:vAlign w:val="center"/>
          </w:tcPr>
          <w:p w:rsidR="008E6DB2" w:rsidRPr="0025069F" w:rsidRDefault="008E6DB2" w:rsidP="00D60468">
            <w:pPr>
              <w:spacing w:before="40"/>
              <w:jc w:val="center"/>
            </w:pPr>
            <w:r>
              <w:rPr>
                <w:noProof/>
                <w:lang w:eastAsia="fr-FR"/>
              </w:rPr>
              <w:drawing>
                <wp:inline distT="0" distB="0" distL="0" distR="0" wp14:anchorId="23661496" wp14:editId="1E30902B">
                  <wp:extent cx="1991360" cy="1666240"/>
                  <wp:effectExtent l="19050" t="0" r="889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25069F" w:rsidRDefault="008E6DB2" w:rsidP="00D60468">
            <w:pPr>
              <w:spacing w:before="40"/>
              <w:jc w:val="center"/>
            </w:pPr>
            <w:r>
              <w:rPr>
                <w:noProof/>
                <w:lang w:eastAsia="fr-FR"/>
              </w:rPr>
              <w:drawing>
                <wp:inline distT="0" distB="0" distL="0" distR="0" wp14:anchorId="481774A6" wp14:editId="46E2D288">
                  <wp:extent cx="2881993" cy="740229"/>
                  <wp:effectExtent l="19050" t="0" r="0" b="0"/>
                  <wp:docPr id="278" name="Image 278" descr="http://www2.ac-lyon.fr/etab/colleges/col-69/kandelaft/site_techno/technique/liaison_rot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www2.ac-lyon.fr/etab/colleges/col-69/kandelaft/site_techno/technique/liaison_rotule.jpg"/>
                          <pic:cNvPicPr>
                            <a:picLocks noChangeAspect="1" noChangeArrowheads="1"/>
                          </pic:cNvPicPr>
                        </pic:nvPicPr>
                        <pic:blipFill>
                          <a:blip r:embed="rId23" cstate="print"/>
                          <a:srcRect l="1380" t="3401" r="1105" b="4082"/>
                          <a:stretch>
                            <a:fillRect/>
                          </a:stretch>
                        </pic:blipFill>
                        <pic:spPr bwMode="auto">
                          <a:xfrm>
                            <a:off x="0" y="0"/>
                            <a:ext cx="2881993" cy="740229"/>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32" w:name="_Toc367805851"/>
      <w:bookmarkStart w:id="33" w:name="_Toc367806048"/>
      <w:bookmarkStart w:id="34" w:name="_Toc400435132"/>
      <w:r>
        <w:t>Liaison Appui plan</w:t>
      </w:r>
      <w:bookmarkEnd w:id="32"/>
      <w:bookmarkEnd w:id="33"/>
      <w:bookmarkEnd w:id="34"/>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69"/>
      </w:tblGrid>
      <w:tr w:rsidR="008E6DB2" w:rsidTr="00D60468">
        <w:tc>
          <w:tcPr>
            <w:tcW w:w="4889" w:type="dxa"/>
            <w:vAlign w:val="center"/>
          </w:tcPr>
          <w:p w:rsidR="008E6DB2" w:rsidRPr="009C650F" w:rsidRDefault="008E6DB2" w:rsidP="00D60468">
            <w:pPr>
              <w:spacing w:before="40"/>
              <w:jc w:val="center"/>
            </w:pPr>
            <w:r>
              <w:rPr>
                <w:noProof/>
                <w:lang w:eastAsia="fr-FR"/>
              </w:rPr>
              <w:lastRenderedPageBreak/>
              <w:drawing>
                <wp:inline distT="0" distB="0" distL="0" distR="0" wp14:anchorId="06B3772A" wp14:editId="2DEF2BE0">
                  <wp:extent cx="1991360" cy="1666240"/>
                  <wp:effectExtent l="19050" t="0" r="889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9C650F" w:rsidRDefault="008E6DB2" w:rsidP="00D60468">
            <w:pPr>
              <w:spacing w:before="40"/>
              <w:jc w:val="center"/>
            </w:pPr>
            <w:r>
              <w:rPr>
                <w:noProof/>
                <w:lang w:eastAsia="fr-FR"/>
              </w:rPr>
              <w:drawing>
                <wp:inline distT="0" distB="0" distL="0" distR="0" wp14:anchorId="4B72EAE5" wp14:editId="12AA27B7">
                  <wp:extent cx="3190058" cy="794658"/>
                  <wp:effectExtent l="19050" t="0" r="0" b="0"/>
                  <wp:docPr id="281" name="Image 281" descr="http://www2.ac-lyon.fr/etab/colleges/col-69/kandelaft/site_techno/technique/liaison_appui_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www2.ac-lyon.fr/etab/colleges/col-69/kandelaft/site_techno/technique/liaison_appui_plan.jpg"/>
                          <pic:cNvPicPr>
                            <a:picLocks noChangeAspect="1" noChangeArrowheads="1"/>
                          </pic:cNvPicPr>
                        </pic:nvPicPr>
                        <pic:blipFill>
                          <a:blip r:embed="rId25" cstate="print"/>
                          <a:srcRect l="1001" t="3086" r="1333" b="6790"/>
                          <a:stretch>
                            <a:fillRect/>
                          </a:stretch>
                        </pic:blipFill>
                        <pic:spPr bwMode="auto">
                          <a:xfrm>
                            <a:off x="0" y="0"/>
                            <a:ext cx="3190058" cy="794658"/>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35" w:name="_Toc367805852"/>
      <w:bookmarkStart w:id="36" w:name="_Toc367806049"/>
      <w:bookmarkStart w:id="37" w:name="_Toc400435133"/>
      <w:r>
        <w:t>Liaison sphérique à doigt</w:t>
      </w:r>
      <w:bookmarkEnd w:id="35"/>
      <w:bookmarkEnd w:id="36"/>
      <w:bookmarkEnd w:id="37"/>
      <w:r w:rsidR="00265E1F">
        <w:t xml:space="preserve"> (Anciennement rotule à doigt)</w:t>
      </w:r>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56"/>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14:anchorId="24C246C3" wp14:editId="4C2171EB">
                  <wp:extent cx="1991360" cy="1666240"/>
                  <wp:effectExtent l="19050" t="0" r="889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9F630B" w:rsidRDefault="008E6DB2" w:rsidP="00D60468">
            <w:pPr>
              <w:spacing w:before="40"/>
              <w:jc w:val="center"/>
            </w:pPr>
            <w:r>
              <w:rPr>
                <w:noProof/>
                <w:lang w:eastAsia="fr-FR"/>
              </w:rPr>
              <w:drawing>
                <wp:inline distT="0" distB="0" distL="0" distR="0" wp14:anchorId="3A1C1E5C" wp14:editId="63C58F07">
                  <wp:extent cx="3178538" cy="794657"/>
                  <wp:effectExtent l="19050" t="0" r="2812" b="0"/>
                  <wp:docPr id="284" name="Image 284" descr="http://www2.ac-lyon.fr/etab/colleges/col-69/kandelaft/site_techno/technique/liaison_rotule_do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www2.ac-lyon.fr/etab/colleges/col-69/kandelaft/site_techno/technique/liaison_rotule_doigt.jpg"/>
                          <pic:cNvPicPr>
                            <a:picLocks noChangeAspect="1" noChangeArrowheads="1"/>
                          </pic:cNvPicPr>
                        </pic:nvPicPr>
                        <pic:blipFill>
                          <a:blip r:embed="rId27" cstate="print"/>
                          <a:srcRect l="1001" t="4321" r="1587" b="5555"/>
                          <a:stretch>
                            <a:fillRect/>
                          </a:stretch>
                        </pic:blipFill>
                        <pic:spPr bwMode="auto">
                          <a:xfrm>
                            <a:off x="0" y="0"/>
                            <a:ext cx="3178538" cy="794657"/>
                          </a:xfrm>
                          <a:prstGeom prst="rect">
                            <a:avLst/>
                          </a:prstGeom>
                          <a:noFill/>
                          <a:ln w="9525">
                            <a:noFill/>
                            <a:miter lim="800000"/>
                            <a:headEnd/>
                            <a:tailEnd/>
                          </a:ln>
                        </pic:spPr>
                      </pic:pic>
                    </a:graphicData>
                  </a:graphic>
                </wp:inline>
              </w:drawing>
            </w:r>
          </w:p>
        </w:tc>
      </w:tr>
    </w:tbl>
    <w:p w:rsidR="008E6DB2" w:rsidRDefault="008E6DB2" w:rsidP="008E6DB2">
      <w:pPr>
        <w:pStyle w:val="Titre3"/>
        <w:jc w:val="left"/>
      </w:pPr>
      <w:bookmarkStart w:id="38" w:name="_Toc367805853"/>
      <w:bookmarkStart w:id="39" w:name="_Toc367806050"/>
      <w:bookmarkStart w:id="40" w:name="_Toc400435134"/>
      <w:r>
        <w:t>Liaison pivot glissant</w:t>
      </w:r>
      <w:bookmarkEnd w:id="38"/>
      <w:bookmarkEnd w:id="39"/>
      <w:bookmarkEnd w:id="40"/>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38"/>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14:anchorId="2D0CF70E" wp14:editId="656EA30F">
                  <wp:extent cx="1991360" cy="1661160"/>
                  <wp:effectExtent l="19050" t="0" r="889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8" cstate="print"/>
                          <a:srcRect/>
                          <a:stretch>
                            <a:fillRect/>
                          </a:stretch>
                        </pic:blipFill>
                        <pic:spPr bwMode="auto">
                          <a:xfrm>
                            <a:off x="0" y="0"/>
                            <a:ext cx="1991360" cy="1661160"/>
                          </a:xfrm>
                          <a:prstGeom prst="rect">
                            <a:avLst/>
                          </a:prstGeom>
                          <a:noFill/>
                          <a:ln w="9525">
                            <a:noFill/>
                            <a:miter lim="800000"/>
                            <a:headEnd/>
                            <a:tailEnd/>
                          </a:ln>
                        </pic:spPr>
                      </pic:pic>
                    </a:graphicData>
                  </a:graphic>
                </wp:inline>
              </w:drawing>
            </w:r>
          </w:p>
        </w:tc>
        <w:tc>
          <w:tcPr>
            <w:tcW w:w="4890" w:type="dxa"/>
            <w:vAlign w:val="center"/>
          </w:tcPr>
          <w:p w:rsidR="008E6DB2" w:rsidRPr="00BB2044" w:rsidRDefault="008E6DB2" w:rsidP="00D60468">
            <w:pPr>
              <w:spacing w:before="40"/>
              <w:jc w:val="center"/>
            </w:pPr>
            <w:r>
              <w:rPr>
                <w:noProof/>
                <w:lang w:eastAsia="fr-FR"/>
              </w:rPr>
              <w:drawing>
                <wp:inline distT="0" distB="0" distL="0" distR="0" wp14:anchorId="60726185" wp14:editId="1F141AD0">
                  <wp:extent cx="3170464" cy="800100"/>
                  <wp:effectExtent l="19050" t="0" r="0" b="0"/>
                  <wp:docPr id="287" name="Image 287" descr="http://www2.ac-lyon.fr/etab/colleges/col-69/kandelaft/site_techno/technique/liaison_pivot_gliss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www2.ac-lyon.fr/etab/colleges/col-69/kandelaft/site_techno/technique/liaison_pivot_glissant.jpg"/>
                          <pic:cNvPicPr>
                            <a:picLocks noChangeAspect="1" noChangeArrowheads="1"/>
                          </pic:cNvPicPr>
                        </pic:nvPicPr>
                        <pic:blipFill>
                          <a:blip r:embed="rId29" cstate="print"/>
                          <a:srcRect l="1251" t="3704" r="1503" b="5555"/>
                          <a:stretch>
                            <a:fillRect/>
                          </a:stretch>
                        </pic:blipFill>
                        <pic:spPr bwMode="auto">
                          <a:xfrm>
                            <a:off x="0" y="0"/>
                            <a:ext cx="3170464" cy="800100"/>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41" w:name="_Toc367805854"/>
      <w:bookmarkStart w:id="42" w:name="_Toc367806051"/>
      <w:bookmarkStart w:id="43" w:name="_Toc400435135"/>
      <w:r>
        <w:t>Liaison hélicoïdale</w:t>
      </w:r>
      <w:bookmarkEnd w:id="41"/>
      <w:bookmarkEnd w:id="42"/>
      <w:bookmarkEnd w:id="43"/>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39"/>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14:anchorId="61555BD4" wp14:editId="22B0ABAF">
                  <wp:extent cx="1991360" cy="1661160"/>
                  <wp:effectExtent l="19050" t="0" r="889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0" cstate="print"/>
                          <a:srcRect/>
                          <a:stretch>
                            <a:fillRect/>
                          </a:stretch>
                        </pic:blipFill>
                        <pic:spPr bwMode="auto">
                          <a:xfrm>
                            <a:off x="0" y="0"/>
                            <a:ext cx="1991360" cy="1661160"/>
                          </a:xfrm>
                          <a:prstGeom prst="rect">
                            <a:avLst/>
                          </a:prstGeom>
                          <a:noFill/>
                          <a:ln w="9525">
                            <a:noFill/>
                            <a:miter lim="800000"/>
                            <a:headEnd/>
                            <a:tailEnd/>
                          </a:ln>
                        </pic:spPr>
                      </pic:pic>
                    </a:graphicData>
                  </a:graphic>
                </wp:inline>
              </w:drawing>
            </w:r>
          </w:p>
        </w:tc>
        <w:tc>
          <w:tcPr>
            <w:tcW w:w="4890" w:type="dxa"/>
            <w:vAlign w:val="center"/>
          </w:tcPr>
          <w:p w:rsidR="008E6DB2" w:rsidRPr="009F630B" w:rsidRDefault="008E6DB2" w:rsidP="00D60468">
            <w:pPr>
              <w:spacing w:before="40"/>
              <w:jc w:val="center"/>
            </w:pPr>
            <w:r>
              <w:rPr>
                <w:noProof/>
                <w:lang w:eastAsia="fr-FR"/>
              </w:rPr>
              <w:drawing>
                <wp:inline distT="0" distB="0" distL="0" distR="0" wp14:anchorId="6EB71FFA" wp14:editId="0252BDFF">
                  <wp:extent cx="3170645" cy="827314"/>
                  <wp:effectExtent l="19050" t="0" r="0" b="0"/>
                  <wp:docPr id="290" name="Image 290" descr="http://www2.ac-lyon.fr/etab/colleges/col-69/kandelaft/site_techno/technique/liaison_helicoid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www2.ac-lyon.fr/etab/colleges/col-69/kandelaft/site_techno/technique/liaison_helicoidale.jpg"/>
                          <pic:cNvPicPr>
                            <a:picLocks noChangeAspect="1" noChangeArrowheads="1"/>
                          </pic:cNvPicPr>
                        </pic:nvPicPr>
                        <pic:blipFill>
                          <a:blip r:embed="rId31" cstate="print"/>
                          <a:srcRect l="1909" t="2994" r="1373" b="5988"/>
                          <a:stretch>
                            <a:fillRect/>
                          </a:stretch>
                        </pic:blipFill>
                        <pic:spPr bwMode="auto">
                          <a:xfrm>
                            <a:off x="0" y="0"/>
                            <a:ext cx="3170645" cy="827314"/>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44" w:name="_Toc367805855"/>
      <w:bookmarkStart w:id="45" w:name="_Toc367806052"/>
      <w:bookmarkStart w:id="46" w:name="_Toc400435136"/>
      <w:r>
        <w:t>Liaison pivot</w:t>
      </w:r>
      <w:bookmarkEnd w:id="44"/>
      <w:bookmarkEnd w:id="45"/>
      <w:bookmarkEnd w:id="46"/>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170"/>
      </w:tblGrid>
      <w:tr w:rsidR="008E6DB2" w:rsidTr="00D60468">
        <w:tc>
          <w:tcPr>
            <w:tcW w:w="4889" w:type="dxa"/>
            <w:vAlign w:val="center"/>
          </w:tcPr>
          <w:p w:rsidR="008E6DB2" w:rsidRPr="00BB2044" w:rsidRDefault="008E6DB2" w:rsidP="00D60468">
            <w:pPr>
              <w:spacing w:before="40"/>
              <w:jc w:val="center"/>
            </w:pPr>
            <w:r>
              <w:rPr>
                <w:noProof/>
                <w:lang w:eastAsia="fr-FR"/>
              </w:rPr>
              <w:lastRenderedPageBreak/>
              <w:drawing>
                <wp:inline distT="0" distB="0" distL="0" distR="0" wp14:anchorId="3B4FA2FF" wp14:editId="792CF5CA">
                  <wp:extent cx="1991360" cy="1666240"/>
                  <wp:effectExtent l="19050" t="0" r="889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BB2044" w:rsidRDefault="008E6DB2" w:rsidP="00D60468">
            <w:pPr>
              <w:spacing w:before="40"/>
              <w:jc w:val="center"/>
            </w:pPr>
            <w:r>
              <w:rPr>
                <w:noProof/>
                <w:lang w:eastAsia="fr-FR"/>
              </w:rPr>
              <w:drawing>
                <wp:inline distT="0" distB="0" distL="0" distR="0" wp14:anchorId="4CDE3F77" wp14:editId="0535A674">
                  <wp:extent cx="3126921" cy="789214"/>
                  <wp:effectExtent l="19050" t="0" r="0" b="0"/>
                  <wp:docPr id="293" name="Image 293" descr="http://www2.ac-lyon.fr/etab/colleges/col-69/kandelaft/site_techno/technique/liaison_piv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www2.ac-lyon.fr/etab/colleges/col-69/kandelaft/site_techno/technique/liaison_pivot.jpg"/>
                          <pic:cNvPicPr>
                            <a:picLocks noChangeAspect="1" noChangeArrowheads="1"/>
                          </pic:cNvPicPr>
                        </pic:nvPicPr>
                        <pic:blipFill>
                          <a:blip r:embed="rId33" cstate="print"/>
                          <a:srcRect l="1271" t="4375" r="1353" b="5000"/>
                          <a:stretch>
                            <a:fillRect/>
                          </a:stretch>
                        </pic:blipFill>
                        <pic:spPr bwMode="auto">
                          <a:xfrm>
                            <a:off x="0" y="0"/>
                            <a:ext cx="3126921" cy="789214"/>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47" w:name="_Toc367805856"/>
      <w:bookmarkStart w:id="48" w:name="_Toc367806053"/>
      <w:bookmarkStart w:id="49" w:name="_Toc400435137"/>
      <w:r>
        <w:t>Liaison glissière</w:t>
      </w:r>
      <w:bookmarkEnd w:id="47"/>
      <w:bookmarkEnd w:id="48"/>
      <w:bookmarkEnd w:id="49"/>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39"/>
      </w:tblGrid>
      <w:tr w:rsidR="008E6DB2" w:rsidTr="00D60468">
        <w:tc>
          <w:tcPr>
            <w:tcW w:w="4889" w:type="dxa"/>
            <w:vAlign w:val="center"/>
          </w:tcPr>
          <w:p w:rsidR="008E6DB2" w:rsidRPr="007D40DD" w:rsidRDefault="008E6DB2" w:rsidP="00D60468">
            <w:pPr>
              <w:spacing w:before="40"/>
              <w:jc w:val="center"/>
            </w:pPr>
            <w:r>
              <w:rPr>
                <w:noProof/>
                <w:lang w:eastAsia="fr-FR"/>
              </w:rPr>
              <w:drawing>
                <wp:inline distT="0" distB="0" distL="0" distR="0" wp14:anchorId="763F6B08" wp14:editId="79FA0944">
                  <wp:extent cx="1991360" cy="1818640"/>
                  <wp:effectExtent l="19050" t="0" r="889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4" cstate="print"/>
                          <a:srcRect/>
                          <a:stretch>
                            <a:fillRect/>
                          </a:stretch>
                        </pic:blipFill>
                        <pic:spPr bwMode="auto">
                          <a:xfrm>
                            <a:off x="0" y="0"/>
                            <a:ext cx="1991360" cy="1818640"/>
                          </a:xfrm>
                          <a:prstGeom prst="rect">
                            <a:avLst/>
                          </a:prstGeom>
                          <a:noFill/>
                          <a:ln w="9525">
                            <a:noFill/>
                            <a:miter lim="800000"/>
                            <a:headEnd/>
                            <a:tailEnd/>
                          </a:ln>
                        </pic:spPr>
                      </pic:pic>
                    </a:graphicData>
                  </a:graphic>
                </wp:inline>
              </w:drawing>
            </w:r>
          </w:p>
        </w:tc>
        <w:tc>
          <w:tcPr>
            <w:tcW w:w="4890" w:type="dxa"/>
            <w:vAlign w:val="center"/>
          </w:tcPr>
          <w:p w:rsidR="008E6DB2" w:rsidRPr="007D40DD" w:rsidRDefault="008E6DB2" w:rsidP="00D60468">
            <w:pPr>
              <w:spacing w:before="40"/>
              <w:jc w:val="center"/>
            </w:pPr>
            <w:r>
              <w:rPr>
                <w:noProof/>
                <w:lang w:eastAsia="fr-FR"/>
              </w:rPr>
              <w:drawing>
                <wp:inline distT="0" distB="0" distL="0" distR="0" wp14:anchorId="08425D2F" wp14:editId="74FD81B4">
                  <wp:extent cx="3170827" cy="800100"/>
                  <wp:effectExtent l="19050" t="0" r="0" b="0"/>
                  <wp:docPr id="296" name="Image 296" descr="http://www2.ac-lyon.fr/etab/colleges/col-69/kandelaft/site_techno/technique/liaison_glissi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www2.ac-lyon.fr/etab/colleges/col-69/kandelaft/site_techno/technique/liaison_glissiere.jpg"/>
                          <pic:cNvPicPr>
                            <a:picLocks noChangeAspect="1" noChangeArrowheads="1"/>
                          </pic:cNvPicPr>
                        </pic:nvPicPr>
                        <pic:blipFill>
                          <a:blip r:embed="rId35" cstate="print"/>
                          <a:srcRect l="1501" t="3704" r="1334" b="5555"/>
                          <a:stretch>
                            <a:fillRect/>
                          </a:stretch>
                        </pic:blipFill>
                        <pic:spPr bwMode="auto">
                          <a:xfrm>
                            <a:off x="0" y="0"/>
                            <a:ext cx="3170827" cy="800100"/>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EF3D6C">
      <w:pPr>
        <w:pStyle w:val="Titre2"/>
      </w:pPr>
      <w:bookmarkStart w:id="50" w:name="_Toc367805857"/>
      <w:bookmarkStart w:id="51" w:name="_Toc367806054"/>
      <w:bookmarkStart w:id="52" w:name="_Toc400435138"/>
      <w:r>
        <w:t xml:space="preserve">Tableau des </w:t>
      </w:r>
      <w:r w:rsidRPr="00EF3D6C">
        <w:t>liaisons</w:t>
      </w:r>
      <w:r>
        <w:t xml:space="preserve"> normalisées</w:t>
      </w:r>
      <w:bookmarkEnd w:id="50"/>
      <w:bookmarkEnd w:id="51"/>
      <w:bookmarkEnd w:id="52"/>
    </w:p>
    <w:p w:rsidR="008E2B6F" w:rsidRDefault="008E2B6F" w:rsidP="008E2B6F">
      <w:pPr>
        <w:rPr>
          <w:lang w:eastAsia="fr-FR"/>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8E2B6F" w:rsidRPr="008E2B6F" w:rsidTr="008E2B6F">
        <w:trPr>
          <w:trHeight w:val="666"/>
        </w:trPr>
        <w:tc>
          <w:tcPr>
            <w:tcW w:w="10336" w:type="dxa"/>
            <w:shd w:val="clear" w:color="auto" w:fill="F2DBDB" w:themeFill="accent2" w:themeFillTint="33"/>
            <w:vAlign w:val="center"/>
          </w:tcPr>
          <w:p w:rsidR="008E2B6F" w:rsidRPr="008E2B6F" w:rsidRDefault="008E2B6F" w:rsidP="008E2B6F">
            <w:pPr>
              <w:jc w:val="center"/>
              <w:rPr>
                <w:b/>
                <w:sz w:val="36"/>
                <w:lang w:eastAsia="fr-FR"/>
              </w:rPr>
            </w:pPr>
            <w:r w:rsidRPr="008E2B6F">
              <w:rPr>
                <w:b/>
                <w:sz w:val="36"/>
                <w:lang w:eastAsia="fr-FR"/>
              </w:rPr>
              <w:t>CE TABLEAU EST À CONNAITRE PAR CŒUR !</w:t>
            </w:r>
          </w:p>
        </w:tc>
      </w:tr>
    </w:tbl>
    <w:p w:rsidR="008E6DB2" w:rsidRPr="00497E64" w:rsidRDefault="008E6DB2" w:rsidP="008E6DB2"/>
    <w:p w:rsidR="008E6DB2" w:rsidRPr="00374255" w:rsidRDefault="008E6DB2" w:rsidP="008E6DB2"/>
    <w:p w:rsidR="00A95FFC" w:rsidRDefault="008E6DB2" w:rsidP="008E6DB2">
      <w:r>
        <w:t>L'énoncé des degrés de liberté que possède une liaison sous-entend le choix d'un repère orthonormé direct lié à un solide. L'orientation de ce repère définit la base qui lui est associée.</w:t>
      </w:r>
      <w:r w:rsidR="00A95FFC">
        <w:t xml:space="preserve"> </w:t>
      </w:r>
      <w:r w:rsidR="00A95FFC">
        <w:br w:type="page"/>
      </w:r>
    </w:p>
    <w:tbl>
      <w:tblPr>
        <w:tblW w:w="985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772"/>
        <w:gridCol w:w="3119"/>
        <w:gridCol w:w="1984"/>
        <w:gridCol w:w="1134"/>
        <w:gridCol w:w="851"/>
        <w:gridCol w:w="992"/>
      </w:tblGrid>
      <w:tr w:rsidR="008E6DB2" w:rsidTr="00D60468">
        <w:tc>
          <w:tcPr>
            <w:tcW w:w="1772" w:type="dxa"/>
            <w:vAlign w:val="center"/>
          </w:tcPr>
          <w:p w:rsidR="008E6DB2" w:rsidRDefault="008E6DB2" w:rsidP="00D60468">
            <w:pPr>
              <w:jc w:val="center"/>
            </w:pPr>
            <w:r>
              <w:lastRenderedPageBreak/>
              <w:t>Nom complet de la liaison</w:t>
            </w:r>
          </w:p>
        </w:tc>
        <w:tc>
          <w:tcPr>
            <w:tcW w:w="3119" w:type="dxa"/>
            <w:vAlign w:val="center"/>
          </w:tcPr>
          <w:p w:rsidR="008E6DB2" w:rsidRDefault="008E6DB2" w:rsidP="00D60468">
            <w:pPr>
              <w:jc w:val="center"/>
            </w:pPr>
            <w:r>
              <w:t>Vue de face           Vue de profil</w:t>
            </w:r>
          </w:p>
        </w:tc>
        <w:tc>
          <w:tcPr>
            <w:tcW w:w="1984" w:type="dxa"/>
            <w:vAlign w:val="center"/>
          </w:tcPr>
          <w:p w:rsidR="008E6DB2" w:rsidRDefault="008E6DB2" w:rsidP="00D60468">
            <w:pPr>
              <w:jc w:val="center"/>
            </w:pPr>
            <w:r>
              <w:t>Perspective</w:t>
            </w:r>
          </w:p>
        </w:tc>
        <w:tc>
          <w:tcPr>
            <w:tcW w:w="1134" w:type="dxa"/>
            <w:vAlign w:val="center"/>
          </w:tcPr>
          <w:p w:rsidR="008E6DB2" w:rsidRDefault="008E6DB2" w:rsidP="008E2B6F">
            <w:pPr>
              <w:jc w:val="center"/>
            </w:pPr>
            <w:r>
              <w:t xml:space="preserve">Axe primaire </w:t>
            </w:r>
          </w:p>
        </w:tc>
        <w:tc>
          <w:tcPr>
            <w:tcW w:w="851" w:type="dxa"/>
            <w:vAlign w:val="center"/>
          </w:tcPr>
          <w:p w:rsidR="008E6DB2" w:rsidRDefault="008E6DB2" w:rsidP="00D60468">
            <w:pPr>
              <w:jc w:val="center"/>
            </w:pPr>
            <w:r>
              <w:t xml:space="preserve">Axe </w:t>
            </w:r>
            <w:proofErr w:type="spellStart"/>
            <w:r>
              <w:t>secon</w:t>
            </w:r>
            <w:proofErr w:type="spellEnd"/>
            <w:r>
              <w:t>-</w:t>
            </w:r>
          </w:p>
          <w:p w:rsidR="008E6DB2" w:rsidRDefault="008E6DB2" w:rsidP="008E2B6F">
            <w:pPr>
              <w:jc w:val="center"/>
            </w:pPr>
            <w:proofErr w:type="spellStart"/>
            <w:r>
              <w:t>daire</w:t>
            </w:r>
            <w:proofErr w:type="spellEnd"/>
            <w:r>
              <w:t xml:space="preserve"> </w:t>
            </w:r>
          </w:p>
        </w:tc>
        <w:tc>
          <w:tcPr>
            <w:tcW w:w="992" w:type="dxa"/>
            <w:vAlign w:val="center"/>
          </w:tcPr>
          <w:p w:rsidR="008E6DB2" w:rsidRDefault="008E6DB2" w:rsidP="00D60468">
            <w:pPr>
              <w:jc w:val="center"/>
            </w:pPr>
            <w:r>
              <w:t>Degrés de liberté</w:t>
            </w:r>
          </w:p>
        </w:tc>
      </w:tr>
      <w:tr w:rsidR="008E6DB2" w:rsidTr="00D60468">
        <w:tblPrEx>
          <w:tblCellMar>
            <w:left w:w="70" w:type="dxa"/>
            <w:right w:w="70" w:type="dxa"/>
          </w:tblCellMar>
        </w:tblPrEx>
        <w:tc>
          <w:tcPr>
            <w:tcW w:w="1772" w:type="dxa"/>
            <w:vAlign w:val="center"/>
          </w:tcPr>
          <w:p w:rsidR="008E6DB2" w:rsidRDefault="008E2B6F" w:rsidP="00D60468">
            <w:pPr>
              <w:jc w:val="center"/>
            </w:pPr>
            <w:r>
              <w:t xml:space="preserve">Sphère plan de normale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p>
          <w:p w:rsidR="008E6DB2" w:rsidRDefault="008E2B6F" w:rsidP="00A95FFC">
            <w:pPr>
              <w:jc w:val="center"/>
            </w:pPr>
            <w:r>
              <w:t>(</w:t>
            </w:r>
            <w:r w:rsidR="00A95FFC">
              <w:t>O</w:t>
            </w:r>
            <w:r w:rsidR="008E6DB2">
              <w:t> : centre de la sphère)</w:t>
            </w:r>
          </w:p>
        </w:tc>
        <w:tc>
          <w:tcPr>
            <w:tcW w:w="3119" w:type="dxa"/>
            <w:vAlign w:val="center"/>
          </w:tcPr>
          <w:p w:rsidR="008E6DB2" w:rsidRPr="00407DDF" w:rsidRDefault="008E2B6F" w:rsidP="00D60468">
            <w:pPr>
              <w:jc w:val="center"/>
            </w:pPr>
            <w:r>
              <w:rPr>
                <w:noProof/>
                <w:lang w:eastAsia="fr-FR"/>
              </w:rPr>
              <w:drawing>
                <wp:inline distT="0" distB="0" distL="0" distR="0" wp14:anchorId="3C65C7FC" wp14:editId="27B5D01C">
                  <wp:extent cx="761260" cy="1105149"/>
                  <wp:effectExtent l="0" t="635" r="0" b="63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763487" cy="1108382"/>
                          </a:xfrm>
                          <a:prstGeom prst="rect">
                            <a:avLst/>
                          </a:prstGeom>
                          <a:noFill/>
                        </pic:spPr>
                      </pic:pic>
                    </a:graphicData>
                  </a:graphic>
                </wp:inline>
              </w:drawing>
            </w:r>
          </w:p>
        </w:tc>
        <w:tc>
          <w:tcPr>
            <w:tcW w:w="1984" w:type="dxa"/>
            <w:vAlign w:val="center"/>
          </w:tcPr>
          <w:p w:rsidR="008E6DB2" w:rsidRPr="00407DDF" w:rsidRDefault="008E2B6F" w:rsidP="00D60468">
            <w:pPr>
              <w:jc w:val="center"/>
            </w:pPr>
            <w:r>
              <w:rPr>
                <w:noProof/>
                <w:lang w:eastAsia="fr-FR"/>
              </w:rPr>
              <w:drawing>
                <wp:inline distT="0" distB="0" distL="0" distR="0" wp14:anchorId="04FD998B" wp14:editId="0FF81508">
                  <wp:extent cx="1032309" cy="764592"/>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30555" cy="763293"/>
                          </a:xfrm>
                          <a:prstGeom prst="rect">
                            <a:avLst/>
                          </a:prstGeom>
                          <a:noFill/>
                        </pic:spPr>
                      </pic:pic>
                    </a:graphicData>
                  </a:graphic>
                </wp:inline>
              </w:drawing>
            </w:r>
          </w:p>
        </w:tc>
        <w:tc>
          <w:tcPr>
            <w:tcW w:w="1134" w:type="dxa"/>
            <w:vAlign w:val="center"/>
          </w:tcPr>
          <w:p w:rsidR="008E6DB2" w:rsidRDefault="008E6DB2" w:rsidP="00D60468">
            <w:pPr>
              <w:jc w:val="center"/>
            </w:pPr>
            <w:r>
              <w:t>2</w:t>
            </w:r>
          </w:p>
        </w:tc>
        <w:tc>
          <w:tcPr>
            <w:tcW w:w="851" w:type="dxa"/>
            <w:vAlign w:val="center"/>
          </w:tcPr>
          <w:p w:rsidR="008E6DB2" w:rsidRDefault="008E6DB2" w:rsidP="00D60468">
            <w:pPr>
              <w:jc w:val="center"/>
              <w:rPr>
                <w:sz w:val="10"/>
              </w:rPr>
            </w:pPr>
          </w:p>
        </w:tc>
        <w:tc>
          <w:tcPr>
            <w:tcW w:w="992" w:type="dxa"/>
            <w:vAlign w:val="center"/>
          </w:tcPr>
          <w:p w:rsidR="008E6DB2" w:rsidRDefault="00A929A6" w:rsidP="008E2B6F">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R</m:t>
                          </m:r>
                        </m:e>
                        <m:sub>
                          <m:r>
                            <w:rPr>
                              <w:rFonts w:ascii="Cambria Math" w:hAnsi="Cambria Math"/>
                            </w:rPr>
                            <m:t>y</m:t>
                          </m:r>
                        </m:sub>
                      </m:sSub>
                    </m:e>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8E2B6F" w:rsidP="00D60468">
            <w:pPr>
              <w:jc w:val="center"/>
            </w:pPr>
            <w:r>
              <w:t xml:space="preserve">Linéaire rectiligne d'axe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r>
              <w:t xml:space="preserve"> et de normale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p>
          <w:p w:rsidR="008E2B6F" w:rsidRDefault="008E2B6F" w:rsidP="00A95FFC">
            <w:pPr>
              <w:jc w:val="center"/>
            </w:pPr>
            <w:r>
              <w:t>(</w:t>
            </w:r>
            <m:oMath>
              <m:r>
                <w:rPr>
                  <w:rFonts w:ascii="Cambria Math" w:hAnsi="Cambria Math"/>
                </w:rPr>
                <m:t>O</m:t>
              </m:r>
            </m:oMath>
            <w:r>
              <w:t xml:space="preserve"> milieu de la ligne)</w:t>
            </w:r>
          </w:p>
        </w:tc>
        <w:tc>
          <w:tcPr>
            <w:tcW w:w="3119" w:type="dxa"/>
            <w:vAlign w:val="center"/>
          </w:tcPr>
          <w:p w:rsidR="008E2B6F" w:rsidRPr="00604E08" w:rsidRDefault="008E2B6F" w:rsidP="00D60468">
            <w:pPr>
              <w:jc w:val="center"/>
            </w:pPr>
            <w:r>
              <w:rPr>
                <w:noProof/>
                <w:lang w:eastAsia="fr-FR"/>
              </w:rPr>
              <w:drawing>
                <wp:inline distT="0" distB="0" distL="0" distR="0" wp14:anchorId="24F1B036" wp14:editId="6701D949">
                  <wp:extent cx="1659067" cy="765544"/>
                  <wp:effectExtent l="0" t="0" r="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62583" cy="767166"/>
                          </a:xfrm>
                          <a:prstGeom prst="rect">
                            <a:avLst/>
                          </a:prstGeom>
                          <a:noFill/>
                        </pic:spPr>
                      </pic:pic>
                    </a:graphicData>
                  </a:graphic>
                </wp:inline>
              </w:drawing>
            </w:r>
          </w:p>
        </w:tc>
        <w:tc>
          <w:tcPr>
            <w:tcW w:w="1984" w:type="dxa"/>
            <w:vAlign w:val="center"/>
          </w:tcPr>
          <w:p w:rsidR="008E2B6F" w:rsidRPr="00604E08" w:rsidRDefault="008E2B6F" w:rsidP="00D60468">
            <w:pPr>
              <w:jc w:val="center"/>
            </w:pPr>
            <w:r>
              <w:rPr>
                <w:noProof/>
                <w:lang w:eastAsia="fr-FR"/>
              </w:rPr>
              <w:drawing>
                <wp:inline distT="0" distB="0" distL="0" distR="0" wp14:anchorId="4CF9C546" wp14:editId="2511DCA8">
                  <wp:extent cx="1053771" cy="711033"/>
                  <wp:effectExtent l="0" t="0" r="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49495" cy="708148"/>
                          </a:xfrm>
                          <a:prstGeom prst="rect">
                            <a:avLst/>
                          </a:prstGeom>
                          <a:noFill/>
                        </pic:spPr>
                      </pic:pic>
                    </a:graphicData>
                  </a:graphic>
                </wp:inline>
              </w:drawing>
            </w:r>
          </w:p>
        </w:tc>
        <w:tc>
          <w:tcPr>
            <w:tcW w:w="1134" w:type="dxa"/>
            <w:vAlign w:val="center"/>
          </w:tcPr>
          <w:p w:rsidR="008E2B6F" w:rsidRDefault="008E2B6F" w:rsidP="00D60468">
            <w:pPr>
              <w:jc w:val="center"/>
            </w:pPr>
            <w:r>
              <w:t>axe de contact entre 1 et 2</w:t>
            </w:r>
          </w:p>
        </w:tc>
        <w:tc>
          <w:tcPr>
            <w:tcW w:w="851" w:type="dxa"/>
            <w:vAlign w:val="center"/>
          </w:tcPr>
          <w:p w:rsidR="008E2B6F" w:rsidRDefault="008E2B6F" w:rsidP="00D60468">
            <w:pPr>
              <w:jc w:val="center"/>
              <w:rPr>
                <w:sz w:val="10"/>
              </w:rPr>
            </w:pPr>
            <w:r>
              <w:t>2</w:t>
            </w:r>
          </w:p>
        </w:tc>
        <w:tc>
          <w:tcPr>
            <w:tcW w:w="992" w:type="dxa"/>
            <w:vAlign w:val="center"/>
          </w:tcPr>
          <w:p w:rsidR="008E2B6F" w:rsidRDefault="00A929A6" w:rsidP="008E2B6F">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A95FFC" w:rsidP="00D60468">
            <w:pPr>
              <w:jc w:val="center"/>
            </w:pPr>
            <w:r>
              <w:t xml:space="preserve">Linéaire annulaire d'axe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p>
          <w:p w:rsidR="008E2B6F" w:rsidRDefault="00A95FFC" w:rsidP="00D60468">
            <w:pPr>
              <w:jc w:val="center"/>
            </w:pPr>
            <w:r>
              <w:t>(</w:t>
            </w:r>
            <m:oMath>
              <m:r>
                <w:rPr>
                  <w:rFonts w:ascii="Cambria Math" w:hAnsi="Cambria Math"/>
                </w:rPr>
                <m:t>O</m:t>
              </m:r>
            </m:oMath>
            <w:r w:rsidR="008E2B6F">
              <w:t> : centre de la sphère)</w:t>
            </w:r>
          </w:p>
        </w:tc>
        <w:tc>
          <w:tcPr>
            <w:tcW w:w="3119" w:type="dxa"/>
            <w:vAlign w:val="center"/>
          </w:tcPr>
          <w:p w:rsidR="008E2B6F" w:rsidRDefault="008E2B6F" w:rsidP="00D60468">
            <w:pPr>
              <w:jc w:val="center"/>
            </w:pPr>
            <w:r>
              <w:rPr>
                <w:noProof/>
                <w:lang w:eastAsia="fr-FR"/>
              </w:rPr>
              <w:drawing>
                <wp:inline distT="0" distB="0" distL="0" distR="0" wp14:anchorId="1B6DD732">
                  <wp:extent cx="1860698" cy="1133603"/>
                  <wp:effectExtent l="0" t="0" r="0" b="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63913" cy="1135561"/>
                          </a:xfrm>
                          <a:prstGeom prst="rect">
                            <a:avLst/>
                          </a:prstGeom>
                          <a:noFill/>
                        </pic:spPr>
                      </pic:pic>
                    </a:graphicData>
                  </a:graphic>
                </wp:inline>
              </w:drawing>
            </w:r>
          </w:p>
        </w:tc>
        <w:tc>
          <w:tcPr>
            <w:tcW w:w="1984" w:type="dxa"/>
            <w:vAlign w:val="center"/>
          </w:tcPr>
          <w:p w:rsidR="008E2B6F" w:rsidRDefault="008E2B6F" w:rsidP="00D60468">
            <w:pPr>
              <w:jc w:val="center"/>
            </w:pPr>
            <w:r>
              <w:rPr>
                <w:noProof/>
                <w:lang w:eastAsia="fr-FR"/>
              </w:rPr>
              <w:drawing>
                <wp:inline distT="0" distB="0" distL="0" distR="0" wp14:anchorId="0BDF2544">
                  <wp:extent cx="1153046" cy="1084521"/>
                  <wp:effectExtent l="0" t="0" r="0" b="1905"/>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55328" cy="1086668"/>
                          </a:xfrm>
                          <a:prstGeom prst="rect">
                            <a:avLst/>
                          </a:prstGeom>
                          <a:noFill/>
                        </pic:spPr>
                      </pic:pic>
                    </a:graphicData>
                  </a:graphic>
                </wp:inline>
              </w:drawing>
            </w:r>
          </w:p>
        </w:tc>
        <w:tc>
          <w:tcPr>
            <w:tcW w:w="1134" w:type="dxa"/>
            <w:vAlign w:val="center"/>
          </w:tcPr>
          <w:p w:rsidR="008E2B6F" w:rsidRDefault="008E2B6F" w:rsidP="00D60468">
            <w:pPr>
              <w:jc w:val="center"/>
            </w:pPr>
            <w:r>
              <w:t>axe de  2</w:t>
            </w:r>
          </w:p>
        </w:tc>
        <w:tc>
          <w:tcPr>
            <w:tcW w:w="851" w:type="dxa"/>
            <w:vAlign w:val="center"/>
          </w:tcPr>
          <w:p w:rsidR="008E2B6F" w:rsidRDefault="008E2B6F" w:rsidP="00D60468">
            <w:pPr>
              <w:jc w:val="center"/>
              <w:rPr>
                <w:sz w:val="10"/>
              </w:rPr>
            </w:pPr>
          </w:p>
        </w:tc>
        <w:tc>
          <w:tcPr>
            <w:tcW w:w="992" w:type="dxa"/>
            <w:vAlign w:val="center"/>
          </w:tcPr>
          <w:p w:rsidR="008E2B6F" w:rsidRDefault="00A929A6"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R</m:t>
                          </m:r>
                        </m:e>
                        <m:sub>
                          <m:r>
                            <w:rPr>
                              <w:rFonts w:ascii="Cambria Math" w:hAnsi="Cambria Math"/>
                            </w:rPr>
                            <m:t>y</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A95FFC" w:rsidP="00D60468">
            <w:pPr>
              <w:jc w:val="center"/>
            </w:pPr>
            <w:r>
              <w:t xml:space="preserve">Sphérique de centre </w:t>
            </w:r>
            <m:oMath>
              <m:r>
                <w:rPr>
                  <w:rFonts w:ascii="Cambria Math" w:hAnsi="Cambria Math"/>
                </w:rPr>
                <m:t>O</m:t>
              </m:r>
            </m:oMath>
          </w:p>
          <w:p w:rsidR="008E2B6F" w:rsidRDefault="008E2B6F" w:rsidP="00D60468">
            <w:pPr>
              <w:jc w:val="center"/>
            </w:pPr>
            <w:r>
              <w:t>(ou rotule)</w:t>
            </w:r>
          </w:p>
        </w:tc>
        <w:tc>
          <w:tcPr>
            <w:tcW w:w="3119" w:type="dxa"/>
            <w:vAlign w:val="center"/>
          </w:tcPr>
          <w:p w:rsidR="008E2B6F" w:rsidRDefault="00E154E5" w:rsidP="00D60468">
            <w:pPr>
              <w:jc w:val="center"/>
            </w:pPr>
            <w:r>
              <w:rPr>
                <w:noProof/>
                <w:lang w:eastAsia="fr-FR"/>
              </w:rPr>
              <w:drawing>
                <wp:inline distT="0" distB="0" distL="0" distR="0" wp14:anchorId="2D32B75E">
                  <wp:extent cx="833694" cy="1261989"/>
                  <wp:effectExtent l="0" t="4763" r="0" b="317"/>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6200000">
                            <a:off x="0" y="0"/>
                            <a:ext cx="837211" cy="1267314"/>
                          </a:xfrm>
                          <a:prstGeom prst="rect">
                            <a:avLst/>
                          </a:prstGeom>
                          <a:noFill/>
                        </pic:spPr>
                      </pic:pic>
                    </a:graphicData>
                  </a:graphic>
                </wp:inline>
              </w:drawing>
            </w:r>
          </w:p>
        </w:tc>
        <w:tc>
          <w:tcPr>
            <w:tcW w:w="1984" w:type="dxa"/>
            <w:vAlign w:val="center"/>
          </w:tcPr>
          <w:p w:rsidR="008E2B6F" w:rsidRDefault="00E154E5" w:rsidP="00D60468">
            <w:pPr>
              <w:jc w:val="center"/>
            </w:pPr>
            <w:r>
              <w:rPr>
                <w:noProof/>
                <w:lang w:eastAsia="fr-FR"/>
              </w:rPr>
              <w:drawing>
                <wp:inline distT="0" distB="0" distL="0" distR="0" wp14:anchorId="5A8D877D">
                  <wp:extent cx="942662" cy="850604"/>
                  <wp:effectExtent l="0" t="0" r="0" b="6985"/>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42326" cy="850301"/>
                          </a:xfrm>
                          <a:prstGeom prst="rect">
                            <a:avLst/>
                          </a:prstGeom>
                          <a:noFill/>
                        </pic:spPr>
                      </pic:pic>
                    </a:graphicData>
                  </a:graphic>
                </wp:inline>
              </w:drawing>
            </w:r>
          </w:p>
        </w:tc>
        <w:tc>
          <w:tcPr>
            <w:tcW w:w="1134" w:type="dxa"/>
            <w:vAlign w:val="center"/>
          </w:tcPr>
          <w:p w:rsidR="008E2B6F" w:rsidRDefault="008E2B6F" w:rsidP="00D60468">
            <w:pPr>
              <w:jc w:val="center"/>
            </w:pPr>
          </w:p>
        </w:tc>
        <w:tc>
          <w:tcPr>
            <w:tcW w:w="851" w:type="dxa"/>
            <w:vAlign w:val="center"/>
          </w:tcPr>
          <w:p w:rsidR="008E2B6F" w:rsidRDefault="008E2B6F" w:rsidP="00D60468">
            <w:pPr>
              <w:jc w:val="center"/>
            </w:pPr>
          </w:p>
        </w:tc>
        <w:tc>
          <w:tcPr>
            <w:tcW w:w="992" w:type="dxa"/>
            <w:vAlign w:val="center"/>
          </w:tcPr>
          <w:p w:rsidR="008E2B6F" w:rsidRDefault="00A929A6"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y</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A95FFC" w:rsidP="00D60468">
            <w:pPr>
              <w:jc w:val="center"/>
            </w:pPr>
            <w:r>
              <w:t xml:space="preserve">Appui plan de normale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p>
          <w:p w:rsidR="008E2B6F" w:rsidRDefault="00A95FFC" w:rsidP="00D60468">
            <w:pPr>
              <w:jc w:val="center"/>
            </w:pPr>
            <w:r>
              <w:t>(</w:t>
            </w:r>
            <m:oMath>
              <m:r>
                <w:rPr>
                  <w:rFonts w:ascii="Cambria Math" w:hAnsi="Cambria Math"/>
                </w:rPr>
                <m:t>O</m:t>
              </m:r>
            </m:oMath>
            <w:r w:rsidR="008E2B6F">
              <w:t xml:space="preserve"> lié à 1 ou à 2)</w:t>
            </w:r>
          </w:p>
        </w:tc>
        <w:tc>
          <w:tcPr>
            <w:tcW w:w="3119" w:type="dxa"/>
            <w:vAlign w:val="center"/>
          </w:tcPr>
          <w:p w:rsidR="008E2B6F" w:rsidRPr="002F3DBD" w:rsidRDefault="00E97912" w:rsidP="00D60468">
            <w:pPr>
              <w:jc w:val="center"/>
              <w:rPr>
                <w:sz w:val="10"/>
              </w:rPr>
            </w:pPr>
            <w:r>
              <w:rPr>
                <w:noProof/>
                <w:sz w:val="10"/>
                <w:lang w:eastAsia="fr-FR"/>
              </w:rPr>
              <w:drawing>
                <wp:inline distT="0" distB="0" distL="0" distR="0" wp14:anchorId="542297A3">
                  <wp:extent cx="1783170" cy="797442"/>
                  <wp:effectExtent l="0" t="0" r="0" b="3175"/>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84104" cy="797860"/>
                          </a:xfrm>
                          <a:prstGeom prst="rect">
                            <a:avLst/>
                          </a:prstGeom>
                          <a:noFill/>
                        </pic:spPr>
                      </pic:pic>
                    </a:graphicData>
                  </a:graphic>
                </wp:inline>
              </w:drawing>
            </w:r>
          </w:p>
        </w:tc>
        <w:tc>
          <w:tcPr>
            <w:tcW w:w="1984" w:type="dxa"/>
            <w:vAlign w:val="center"/>
          </w:tcPr>
          <w:p w:rsidR="008E2B6F" w:rsidRPr="002F3DBD" w:rsidRDefault="00E97912" w:rsidP="00D60468">
            <w:pPr>
              <w:jc w:val="center"/>
              <w:rPr>
                <w:sz w:val="10"/>
              </w:rPr>
            </w:pPr>
            <w:r>
              <w:rPr>
                <w:noProof/>
                <w:sz w:val="10"/>
                <w:lang w:eastAsia="fr-FR"/>
              </w:rPr>
              <w:drawing>
                <wp:inline distT="0" distB="0" distL="0" distR="0" wp14:anchorId="7C85C12C">
                  <wp:extent cx="1169581" cy="736995"/>
                  <wp:effectExtent l="0" t="0" r="0" b="635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83061" cy="745489"/>
                          </a:xfrm>
                          <a:prstGeom prst="rect">
                            <a:avLst/>
                          </a:prstGeom>
                          <a:noFill/>
                        </pic:spPr>
                      </pic:pic>
                    </a:graphicData>
                  </a:graphic>
                </wp:inline>
              </w:drawing>
            </w:r>
          </w:p>
        </w:tc>
        <w:tc>
          <w:tcPr>
            <w:tcW w:w="1134" w:type="dxa"/>
            <w:vAlign w:val="center"/>
          </w:tcPr>
          <w:p w:rsidR="008E2B6F" w:rsidRDefault="008E2B6F" w:rsidP="00D60468">
            <w:pPr>
              <w:jc w:val="center"/>
            </w:pPr>
            <w:r>
              <w:t>plan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A929A6" w:rsidP="00A95FFC">
            <w:pPr>
              <w:jc w:val="center"/>
            </w:pPr>
            <m:oMathPara>
              <m:oMath>
                <m:m>
                  <m:mPr>
                    <m:mcs>
                      <m:mc>
                        <m:mcPr>
                          <m:count m:val="2"/>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8E2B6F" w:rsidP="00D60468">
            <w:pPr>
              <w:jc w:val="center"/>
            </w:pPr>
            <w:r>
              <w:t>Sphérique à doigt de cent</w:t>
            </w:r>
            <w:r w:rsidR="00A95FFC">
              <w:t xml:space="preserve">re </w:t>
            </w:r>
            <m:oMath>
              <m:r>
                <w:rPr>
                  <w:rFonts w:ascii="Cambria Math" w:hAnsi="Cambria Math"/>
                </w:rPr>
                <m:t>O</m:t>
              </m:r>
            </m:oMath>
          </w:p>
          <w:p w:rsidR="008E2B6F" w:rsidRDefault="00A95FFC" w:rsidP="00D60468">
            <w:pPr>
              <w:jc w:val="center"/>
            </w:pPr>
            <w:r>
              <w:t>(</w:t>
            </w:r>
            <m:oMath>
              <m:r>
                <w:rPr>
                  <w:rFonts w:ascii="Cambria Math" w:hAnsi="Cambria Math"/>
                </w:rPr>
                <m:t>O</m:t>
              </m:r>
            </m:oMath>
            <w:r w:rsidR="008E2B6F">
              <w:t> : centre de la sphère)</w:t>
            </w:r>
          </w:p>
        </w:tc>
        <w:tc>
          <w:tcPr>
            <w:tcW w:w="3119" w:type="dxa"/>
            <w:vAlign w:val="center"/>
          </w:tcPr>
          <w:p w:rsidR="008E2B6F" w:rsidRPr="00201103" w:rsidRDefault="00E97912" w:rsidP="00D60468">
            <w:pPr>
              <w:jc w:val="center"/>
            </w:pPr>
            <w:r>
              <w:rPr>
                <w:noProof/>
                <w:lang w:eastAsia="fr-FR"/>
              </w:rPr>
              <w:drawing>
                <wp:inline distT="0" distB="0" distL="0" distR="0" wp14:anchorId="1CDB4BBD">
                  <wp:extent cx="730503" cy="1105786"/>
                  <wp:effectExtent l="2857" t="0" r="0"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731276" cy="1106956"/>
                          </a:xfrm>
                          <a:prstGeom prst="rect">
                            <a:avLst/>
                          </a:prstGeom>
                          <a:noFill/>
                        </pic:spPr>
                      </pic:pic>
                    </a:graphicData>
                  </a:graphic>
                </wp:inline>
              </w:drawing>
            </w:r>
          </w:p>
        </w:tc>
        <w:tc>
          <w:tcPr>
            <w:tcW w:w="1984" w:type="dxa"/>
            <w:vAlign w:val="center"/>
          </w:tcPr>
          <w:p w:rsidR="008E2B6F" w:rsidRPr="00201103" w:rsidRDefault="00E97912" w:rsidP="00D60468">
            <w:pPr>
              <w:jc w:val="center"/>
            </w:pPr>
            <w:r>
              <w:rPr>
                <w:noProof/>
                <w:lang w:eastAsia="fr-FR"/>
              </w:rPr>
              <w:drawing>
                <wp:inline distT="0" distB="0" distL="0" distR="0" wp14:anchorId="6D70BF48">
                  <wp:extent cx="1119412" cy="1010093"/>
                  <wp:effectExtent l="0" t="0" r="5080" b="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19013" cy="1009733"/>
                          </a:xfrm>
                          <a:prstGeom prst="rect">
                            <a:avLst/>
                          </a:prstGeom>
                          <a:noFill/>
                        </pic:spPr>
                      </pic:pic>
                    </a:graphicData>
                  </a:graphic>
                </wp:inline>
              </w:drawing>
            </w:r>
          </w:p>
        </w:tc>
        <w:tc>
          <w:tcPr>
            <w:tcW w:w="1134" w:type="dxa"/>
            <w:vAlign w:val="center"/>
          </w:tcPr>
          <w:p w:rsidR="008E2B6F" w:rsidRDefault="008E2B6F" w:rsidP="00D60468">
            <w:pPr>
              <w:jc w:val="center"/>
            </w:pPr>
            <w:r>
              <w:t>1</w:t>
            </w:r>
          </w:p>
        </w:tc>
        <w:tc>
          <w:tcPr>
            <w:tcW w:w="851" w:type="dxa"/>
            <w:vAlign w:val="center"/>
          </w:tcPr>
          <w:p w:rsidR="008E2B6F" w:rsidRDefault="008E2B6F" w:rsidP="00D60468">
            <w:pPr>
              <w:jc w:val="center"/>
            </w:pPr>
            <w:r>
              <w:t>2</w:t>
            </w:r>
          </w:p>
        </w:tc>
        <w:tc>
          <w:tcPr>
            <w:tcW w:w="992" w:type="dxa"/>
            <w:vAlign w:val="center"/>
          </w:tcPr>
          <w:p w:rsidR="008E2B6F" w:rsidRDefault="00A929A6"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y</m:t>
                          </m:r>
                        </m:sub>
                      </m:sSub>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A95FFC" w:rsidP="00D60468">
            <w:pPr>
              <w:jc w:val="center"/>
            </w:pPr>
            <w:r>
              <w:t xml:space="preserve">Pivot glissant d'axe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p>
          <w:p w:rsidR="008E2B6F" w:rsidRDefault="00A95FFC" w:rsidP="00D60468">
            <w:pPr>
              <w:jc w:val="center"/>
            </w:pPr>
            <w:r>
              <w:t>(</w:t>
            </w:r>
            <m:oMath>
              <m:r>
                <w:rPr>
                  <w:rFonts w:ascii="Cambria Math" w:hAnsi="Cambria Math"/>
                </w:rPr>
                <m:t>O</m:t>
              </m:r>
            </m:oMath>
            <w:r w:rsidR="008E2B6F">
              <w:t xml:space="preserve"> milieu du tube)</w:t>
            </w:r>
          </w:p>
        </w:tc>
        <w:tc>
          <w:tcPr>
            <w:tcW w:w="3119" w:type="dxa"/>
            <w:vAlign w:val="center"/>
          </w:tcPr>
          <w:p w:rsidR="008E2B6F" w:rsidRPr="00F176F5" w:rsidRDefault="00E97912" w:rsidP="00D60468">
            <w:pPr>
              <w:jc w:val="center"/>
            </w:pPr>
            <w:r>
              <w:rPr>
                <w:noProof/>
                <w:lang w:eastAsia="fr-FR"/>
              </w:rPr>
              <w:drawing>
                <wp:inline distT="0" distB="0" distL="0" distR="0" wp14:anchorId="04CD444E">
                  <wp:extent cx="1756124" cy="659219"/>
                  <wp:effectExtent l="0" t="0" r="0" b="762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61809" cy="661353"/>
                          </a:xfrm>
                          <a:prstGeom prst="rect">
                            <a:avLst/>
                          </a:prstGeom>
                          <a:noFill/>
                        </pic:spPr>
                      </pic:pic>
                    </a:graphicData>
                  </a:graphic>
                </wp:inline>
              </w:drawing>
            </w:r>
          </w:p>
        </w:tc>
        <w:tc>
          <w:tcPr>
            <w:tcW w:w="1984" w:type="dxa"/>
            <w:vAlign w:val="center"/>
          </w:tcPr>
          <w:p w:rsidR="008E2B6F" w:rsidRPr="005F353A" w:rsidRDefault="00E97912" w:rsidP="00D60468">
            <w:pPr>
              <w:jc w:val="center"/>
            </w:pPr>
            <w:r>
              <w:rPr>
                <w:noProof/>
                <w:lang w:eastAsia="fr-FR"/>
              </w:rPr>
              <w:drawing>
                <wp:inline distT="0" distB="0" distL="0" distR="0" wp14:anchorId="5D44B2B2">
                  <wp:extent cx="1058944" cy="796404"/>
                  <wp:effectExtent l="0" t="0" r="8255" b="381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61105" cy="798029"/>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A929A6"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A95FFC" w:rsidP="00D60468">
            <w:pPr>
              <w:jc w:val="center"/>
            </w:pPr>
            <w:r>
              <w:t xml:space="preserve">Hélicoïdale d'axe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p>
          <w:p w:rsidR="008E2B6F" w:rsidRDefault="00A95FFC" w:rsidP="00D60468">
            <w:pPr>
              <w:jc w:val="center"/>
            </w:pPr>
            <w:r>
              <w:t>(</w:t>
            </w:r>
            <m:oMath>
              <m:r>
                <w:rPr>
                  <w:rFonts w:ascii="Cambria Math" w:hAnsi="Cambria Math"/>
                </w:rPr>
                <m:t>O</m:t>
              </m:r>
            </m:oMath>
            <w:r w:rsidR="008E2B6F">
              <w:t xml:space="preserve"> milieu du tube)</w:t>
            </w:r>
          </w:p>
        </w:tc>
        <w:tc>
          <w:tcPr>
            <w:tcW w:w="3119" w:type="dxa"/>
            <w:vAlign w:val="center"/>
          </w:tcPr>
          <w:p w:rsidR="008E2B6F" w:rsidRPr="00057D2C" w:rsidRDefault="00E97912" w:rsidP="00D60468">
            <w:pPr>
              <w:jc w:val="center"/>
            </w:pPr>
            <w:r>
              <w:rPr>
                <w:noProof/>
                <w:lang w:eastAsia="fr-FR"/>
              </w:rPr>
              <w:drawing>
                <wp:inline distT="0" distB="0" distL="0" distR="0" wp14:anchorId="0443EDB2">
                  <wp:extent cx="1864247" cy="637954"/>
                  <wp:effectExtent l="0" t="0" r="3175" b="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70282" cy="640019"/>
                          </a:xfrm>
                          <a:prstGeom prst="rect">
                            <a:avLst/>
                          </a:prstGeom>
                          <a:noFill/>
                        </pic:spPr>
                      </pic:pic>
                    </a:graphicData>
                  </a:graphic>
                </wp:inline>
              </w:drawing>
            </w:r>
          </w:p>
        </w:tc>
        <w:tc>
          <w:tcPr>
            <w:tcW w:w="1984" w:type="dxa"/>
            <w:vAlign w:val="center"/>
          </w:tcPr>
          <w:p w:rsidR="008E2B6F" w:rsidRPr="00A23172" w:rsidRDefault="00E97912" w:rsidP="00D60468">
            <w:pPr>
              <w:jc w:val="center"/>
            </w:pPr>
            <w:r>
              <w:rPr>
                <w:noProof/>
                <w:lang w:eastAsia="fr-FR"/>
              </w:rPr>
              <w:drawing>
                <wp:inline distT="0" distB="0" distL="0" distR="0" wp14:anchorId="5853F4A1">
                  <wp:extent cx="1088600" cy="818707"/>
                  <wp:effectExtent l="0" t="0" r="0" b="635"/>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6810" cy="824881"/>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8E2B6F" w:rsidP="00D60468">
            <w:pPr>
              <w:jc w:val="center"/>
            </w:pPr>
            <w:r w:rsidRPr="005B37C5">
              <w:rPr>
                <w:position w:val="-46"/>
              </w:rPr>
              <w:object w:dxaOrig="740" w:dyaOrig="1060">
                <v:shape id="_x0000_i1025" type="#_x0000_t75" style="width:37.65pt;height:53.6pt" o:ole="">
                  <v:imagedata r:id="rId52" o:title=""/>
                </v:shape>
                <o:OLEObject Type="Embed" ProgID="Equation.DSMT4" ShapeID="_x0000_i1025" DrawAspect="Content" ObjectID="_1474178187" r:id="rId53"/>
              </w:object>
            </w:r>
          </w:p>
          <w:p w:rsidR="008E2B6F" w:rsidRDefault="008E2B6F" w:rsidP="00D60468">
            <w:pPr>
              <w:pBdr>
                <w:top w:val="single" w:sz="6" w:space="1" w:color="auto"/>
              </w:pBdr>
              <w:jc w:val="center"/>
            </w:pPr>
            <w:proofErr w:type="spellStart"/>
            <w:r>
              <w:t>T</w:t>
            </w:r>
            <w:r>
              <w:rPr>
                <w:vertAlign w:val="subscript"/>
              </w:rPr>
              <w:t>x</w:t>
            </w:r>
            <w:proofErr w:type="spellEnd"/>
            <w:r>
              <w:rPr>
                <w:vertAlign w:val="subscript"/>
              </w:rPr>
              <w:t xml:space="preserve">  </w:t>
            </w:r>
            <w:r>
              <w:t>=</w:t>
            </w:r>
            <w:r>
              <w:rPr>
                <w:sz w:val="10"/>
              </w:rPr>
              <w:t xml:space="preserve">  </w:t>
            </w:r>
            <w:r>
              <w:t xml:space="preserve">k </w:t>
            </w:r>
            <w:proofErr w:type="spellStart"/>
            <w:r>
              <w:t>R</w:t>
            </w:r>
            <w:r>
              <w:rPr>
                <w:vertAlign w:val="subscript"/>
              </w:rPr>
              <w:t>x</w:t>
            </w:r>
            <w:proofErr w:type="spellEnd"/>
          </w:p>
        </w:tc>
      </w:tr>
      <w:tr w:rsidR="008E2B6F" w:rsidTr="00D60468">
        <w:tblPrEx>
          <w:tblCellMar>
            <w:left w:w="70" w:type="dxa"/>
            <w:right w:w="70" w:type="dxa"/>
          </w:tblCellMar>
        </w:tblPrEx>
        <w:tc>
          <w:tcPr>
            <w:tcW w:w="1772" w:type="dxa"/>
            <w:vAlign w:val="center"/>
          </w:tcPr>
          <w:p w:rsidR="008E2B6F" w:rsidRDefault="008E2B6F" w:rsidP="00D60468">
            <w:pPr>
              <w:jc w:val="center"/>
            </w:pPr>
            <w:r>
              <w:t xml:space="preserve">Pivot d'axe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p>
          <w:p w:rsidR="008E2B6F" w:rsidRDefault="00A95FFC" w:rsidP="00D60468">
            <w:pPr>
              <w:jc w:val="center"/>
            </w:pPr>
            <w:r>
              <w:t>(</w:t>
            </w:r>
            <m:oMath>
              <m:r>
                <w:rPr>
                  <w:rFonts w:ascii="Cambria Math" w:hAnsi="Cambria Math"/>
                </w:rPr>
                <m:t>O</m:t>
              </m:r>
            </m:oMath>
            <w:r w:rsidR="008E2B6F">
              <w:t xml:space="preserve"> milieu du tube)</w:t>
            </w:r>
          </w:p>
        </w:tc>
        <w:tc>
          <w:tcPr>
            <w:tcW w:w="3119" w:type="dxa"/>
            <w:vAlign w:val="center"/>
          </w:tcPr>
          <w:p w:rsidR="008E2B6F" w:rsidRPr="00153820" w:rsidRDefault="00E97912" w:rsidP="00D60468">
            <w:pPr>
              <w:jc w:val="center"/>
            </w:pPr>
            <w:r>
              <w:rPr>
                <w:noProof/>
                <w:lang w:eastAsia="fr-FR"/>
              </w:rPr>
              <w:drawing>
                <wp:inline distT="0" distB="0" distL="0" distR="0" wp14:anchorId="67DF15AA">
                  <wp:extent cx="1850219" cy="701749"/>
                  <wp:effectExtent l="0" t="0" r="0" b="3175"/>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56208" cy="704021"/>
                          </a:xfrm>
                          <a:prstGeom prst="rect">
                            <a:avLst/>
                          </a:prstGeom>
                          <a:noFill/>
                        </pic:spPr>
                      </pic:pic>
                    </a:graphicData>
                  </a:graphic>
                </wp:inline>
              </w:drawing>
            </w:r>
          </w:p>
        </w:tc>
        <w:tc>
          <w:tcPr>
            <w:tcW w:w="1984" w:type="dxa"/>
            <w:vAlign w:val="center"/>
          </w:tcPr>
          <w:p w:rsidR="008E2B6F" w:rsidRDefault="00E97912" w:rsidP="00D60468">
            <w:pPr>
              <w:jc w:val="center"/>
              <w:rPr>
                <w:sz w:val="10"/>
              </w:rPr>
            </w:pPr>
            <w:r>
              <w:rPr>
                <w:noProof/>
                <w:sz w:val="10"/>
                <w:lang w:eastAsia="fr-FR"/>
              </w:rPr>
              <w:drawing>
                <wp:inline distT="0" distB="0" distL="0" distR="0" wp14:anchorId="72BF1B1E">
                  <wp:extent cx="1058942" cy="796403"/>
                  <wp:effectExtent l="0" t="0" r="8255" b="381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61103" cy="798028"/>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A929A6" w:rsidP="002B0FCE">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r>
                        <w:rPr>
                          <w:rFonts w:ascii="Cambria Math" w:hAnsi="Cambria Math"/>
                        </w:rPr>
                        <m:t>0</m:t>
                      </m:r>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A95FFC" w:rsidP="00D60468">
            <w:pPr>
              <w:jc w:val="center"/>
            </w:pPr>
            <w:r>
              <w:t xml:space="preserve">Glissière de direction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p>
          <w:p w:rsidR="008E2B6F" w:rsidRDefault="00A95FFC" w:rsidP="00D60468">
            <w:pPr>
              <w:jc w:val="center"/>
            </w:pPr>
            <w:r>
              <w:t>(</w:t>
            </w:r>
            <m:oMath>
              <m:r>
                <w:rPr>
                  <w:rFonts w:ascii="Cambria Math" w:hAnsi="Cambria Math"/>
                </w:rPr>
                <m:t>O</m:t>
              </m:r>
            </m:oMath>
            <w:r w:rsidR="008E2B6F">
              <w:t xml:space="preserve"> milieu du tube)</w:t>
            </w:r>
          </w:p>
        </w:tc>
        <w:tc>
          <w:tcPr>
            <w:tcW w:w="3119" w:type="dxa"/>
            <w:vAlign w:val="center"/>
          </w:tcPr>
          <w:p w:rsidR="008E2B6F" w:rsidRDefault="00E97912" w:rsidP="00D60468">
            <w:pPr>
              <w:jc w:val="center"/>
              <w:rPr>
                <w:sz w:val="10"/>
              </w:rPr>
            </w:pPr>
            <w:r>
              <w:rPr>
                <w:noProof/>
                <w:sz w:val="10"/>
                <w:lang w:eastAsia="fr-FR"/>
              </w:rPr>
              <w:drawing>
                <wp:inline distT="0" distB="0" distL="0" distR="0" wp14:anchorId="46BEFB5E">
                  <wp:extent cx="1812773" cy="680484"/>
                  <wp:effectExtent l="0" t="0" r="0" b="5715"/>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8640" cy="682686"/>
                          </a:xfrm>
                          <a:prstGeom prst="rect">
                            <a:avLst/>
                          </a:prstGeom>
                          <a:noFill/>
                        </pic:spPr>
                      </pic:pic>
                    </a:graphicData>
                  </a:graphic>
                </wp:inline>
              </w:drawing>
            </w:r>
          </w:p>
        </w:tc>
        <w:tc>
          <w:tcPr>
            <w:tcW w:w="1984" w:type="dxa"/>
            <w:vAlign w:val="center"/>
          </w:tcPr>
          <w:p w:rsidR="008E2B6F" w:rsidRDefault="00E97912" w:rsidP="00D60468">
            <w:pPr>
              <w:jc w:val="center"/>
              <w:rPr>
                <w:sz w:val="10"/>
              </w:rPr>
            </w:pPr>
            <w:r>
              <w:rPr>
                <w:noProof/>
                <w:sz w:val="10"/>
                <w:lang w:eastAsia="fr-FR"/>
              </w:rPr>
              <w:drawing>
                <wp:inline distT="0" distB="0" distL="0" distR="0" wp14:anchorId="6251D924" wp14:editId="790423A6">
                  <wp:extent cx="1168563" cy="742568"/>
                  <wp:effectExtent l="0" t="0" r="0" b="635"/>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68026" cy="742227"/>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A929A6" w:rsidP="002B0FCE">
            <w:pPr>
              <w:jc w:val="center"/>
            </w:pPr>
            <m:oMathPara>
              <m:oMath>
                <m:m>
                  <m:mPr>
                    <m:mcs>
                      <m:mc>
                        <m:mcPr>
                          <m:count m:val="2"/>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8E2B6F" w:rsidP="00D60468">
            <w:pPr>
              <w:jc w:val="center"/>
            </w:pPr>
            <w:r>
              <w:lastRenderedPageBreak/>
              <w:t>Encastrement d</w:t>
            </w:r>
            <w:r w:rsidR="00A95FFC">
              <w:t xml:space="preserve">e centre </w:t>
            </w:r>
            <m:oMath>
              <m:r>
                <w:rPr>
                  <w:rFonts w:ascii="Cambria Math" w:hAnsi="Cambria Math"/>
                </w:rPr>
                <m:t>O</m:t>
              </m:r>
            </m:oMath>
          </w:p>
        </w:tc>
        <w:tc>
          <w:tcPr>
            <w:tcW w:w="3119" w:type="dxa"/>
            <w:vAlign w:val="center"/>
          </w:tcPr>
          <w:p w:rsidR="008E2B6F" w:rsidRDefault="00CE0093" w:rsidP="00D60468">
            <w:pPr>
              <w:jc w:val="center"/>
              <w:rPr>
                <w:sz w:val="10"/>
              </w:rPr>
            </w:pPr>
            <w:r>
              <w:rPr>
                <w:noProof/>
                <w:sz w:val="10"/>
                <w:lang w:eastAsia="fr-FR"/>
              </w:rPr>
              <w:drawing>
                <wp:inline distT="0" distB="0" distL="0" distR="0" wp14:anchorId="20DED7AC">
                  <wp:extent cx="1115695" cy="737870"/>
                  <wp:effectExtent l="0" t="0" r="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15695" cy="737870"/>
                          </a:xfrm>
                          <a:prstGeom prst="rect">
                            <a:avLst/>
                          </a:prstGeom>
                          <a:noFill/>
                        </pic:spPr>
                      </pic:pic>
                    </a:graphicData>
                  </a:graphic>
                </wp:inline>
              </w:drawing>
            </w:r>
          </w:p>
        </w:tc>
        <w:tc>
          <w:tcPr>
            <w:tcW w:w="1984" w:type="dxa"/>
            <w:vAlign w:val="center"/>
          </w:tcPr>
          <w:p w:rsidR="008E2B6F" w:rsidRDefault="00CE0093" w:rsidP="00D60468">
            <w:pPr>
              <w:jc w:val="center"/>
              <w:rPr>
                <w:sz w:val="10"/>
              </w:rPr>
            </w:pPr>
            <w:r>
              <w:rPr>
                <w:noProof/>
                <w:sz w:val="10"/>
                <w:lang w:eastAsia="fr-FR"/>
              </w:rPr>
              <w:drawing>
                <wp:inline distT="0" distB="0" distL="0" distR="0" wp14:anchorId="72E8C83B">
                  <wp:extent cx="1115695" cy="737870"/>
                  <wp:effectExtent l="0" t="0" r="0" b="0"/>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15695" cy="737870"/>
                          </a:xfrm>
                          <a:prstGeom prst="rect">
                            <a:avLst/>
                          </a:prstGeom>
                          <a:noFill/>
                        </pic:spPr>
                      </pic:pic>
                    </a:graphicData>
                  </a:graphic>
                </wp:inline>
              </w:drawing>
            </w:r>
          </w:p>
        </w:tc>
        <w:tc>
          <w:tcPr>
            <w:tcW w:w="1134" w:type="dxa"/>
            <w:vAlign w:val="center"/>
          </w:tcPr>
          <w:p w:rsidR="008E2B6F" w:rsidRDefault="008E2B6F" w:rsidP="00D60468">
            <w:pPr>
              <w:jc w:val="center"/>
            </w:pPr>
          </w:p>
        </w:tc>
        <w:tc>
          <w:tcPr>
            <w:tcW w:w="851" w:type="dxa"/>
            <w:vAlign w:val="center"/>
          </w:tcPr>
          <w:p w:rsidR="008E2B6F" w:rsidRDefault="008E2B6F" w:rsidP="00D60468">
            <w:pPr>
              <w:jc w:val="center"/>
            </w:pPr>
          </w:p>
        </w:tc>
        <w:tc>
          <w:tcPr>
            <w:tcW w:w="992" w:type="dxa"/>
            <w:vAlign w:val="center"/>
          </w:tcPr>
          <w:p w:rsidR="008E2B6F" w:rsidRDefault="008E2B6F" w:rsidP="00D60468">
            <w:pPr>
              <w:jc w:val="center"/>
            </w:pPr>
            <w:r w:rsidRPr="005B37C5">
              <w:rPr>
                <w:position w:val="-46"/>
              </w:rPr>
              <w:object w:dxaOrig="540" w:dyaOrig="1060">
                <v:shape id="_x0000_i1026" type="#_x0000_t75" style="width:26.8pt;height:53.6pt" o:ole="">
                  <v:imagedata r:id="rId59" o:title=""/>
                </v:shape>
                <o:OLEObject Type="Embed" ProgID="Equation.DSMT4" ShapeID="_x0000_i1026" DrawAspect="Content" ObjectID="_1474178188" r:id="rId60"/>
              </w:object>
            </w:r>
          </w:p>
        </w:tc>
      </w:tr>
      <w:bookmarkEnd w:id="3"/>
    </w:tbl>
    <w:p w:rsidR="008E6DB2" w:rsidRDefault="008E6DB2" w:rsidP="008E6DB2"/>
    <w:p w:rsidR="008E6DB2" w:rsidRDefault="008E6DB2" w:rsidP="00EF3D6C">
      <w:pPr>
        <w:pStyle w:val="Titre2"/>
      </w:pPr>
      <w:bookmarkStart w:id="53" w:name="_Toc367806055"/>
      <w:bookmarkStart w:id="54" w:name="_Toc400435139"/>
      <w:r>
        <w:t>Association de liaisons</w:t>
      </w:r>
      <w:bookmarkEnd w:id="53"/>
      <w:bookmarkEnd w:id="54"/>
    </w:p>
    <w:p w:rsidR="008E6DB2" w:rsidRDefault="008E6DB2" w:rsidP="00EF3D6C">
      <w:pPr>
        <w:pStyle w:val="Titre3"/>
        <w:numPr>
          <w:ilvl w:val="0"/>
          <w:numId w:val="26"/>
        </w:numPr>
      </w:pPr>
      <w:bookmarkStart w:id="55" w:name="_Toc400204934"/>
      <w:bookmarkStart w:id="56" w:name="_Toc367805858"/>
      <w:bookmarkStart w:id="57" w:name="_Toc367806056"/>
      <w:bookmarkStart w:id="58" w:name="_Toc400435140"/>
      <w:r>
        <w:t xml:space="preserve">Liaison </w:t>
      </w:r>
      <w:bookmarkEnd w:id="55"/>
      <w:r>
        <w:t>sphère-plan</w:t>
      </w:r>
      <w:bookmarkEnd w:id="56"/>
      <w:bookmarkEnd w:id="57"/>
      <w:r w:rsidR="00EF3D6C">
        <w:t xml:space="preserve"> (Anciennement ponctuelle)</w:t>
      </w:r>
      <w:bookmarkEnd w:id="58"/>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14:anchorId="47C3B437" wp14:editId="39E56C63">
                  <wp:extent cx="1012190" cy="979805"/>
                  <wp:effectExtent l="19050" t="0" r="0" b="0"/>
                  <wp:docPr id="8" name="Image 4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
                          <pic:cNvPicPr>
                            <a:picLocks noChangeAspect="1" noChangeArrowheads="1"/>
                          </pic:cNvPicPr>
                        </pic:nvPicPr>
                        <pic:blipFill>
                          <a:blip r:embed="rId61" cstate="print"/>
                          <a:srcRect/>
                          <a:stretch>
                            <a:fillRect/>
                          </a:stretch>
                        </pic:blipFill>
                        <pic:spPr bwMode="auto">
                          <a:xfrm>
                            <a:off x="0" y="0"/>
                            <a:ext cx="1012190" cy="9798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bookmarkStart w:id="59" w:name="_Toc400204938"/>
    </w:p>
    <w:p w:rsidR="008E6DB2" w:rsidRDefault="008E6DB2" w:rsidP="00EF3D6C">
      <w:pPr>
        <w:pStyle w:val="Titre3"/>
      </w:pPr>
      <w:bookmarkStart w:id="60" w:name="_Toc367805859"/>
      <w:bookmarkStart w:id="61" w:name="_Toc367806057"/>
      <w:bookmarkStart w:id="62" w:name="_Toc400435141"/>
      <w:r>
        <w:t xml:space="preserve">Liaison </w:t>
      </w:r>
      <w:r w:rsidR="00EF3D6C">
        <w:t xml:space="preserve">cylindre – plan (Anciennement </w:t>
      </w:r>
      <w:r>
        <w:t>linéaire rectiligne</w:t>
      </w:r>
      <w:bookmarkEnd w:id="59"/>
      <w:bookmarkEnd w:id="60"/>
      <w:bookmarkEnd w:id="61"/>
      <w:r w:rsidR="00EF3D6C">
        <w:t>)</w:t>
      </w:r>
      <w:bookmarkEnd w:id="62"/>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p>
          <w:p w:rsidR="008E6DB2" w:rsidRDefault="008E6DB2" w:rsidP="00D60468">
            <w:r>
              <w:rPr>
                <w:noProof/>
                <w:lang w:eastAsia="fr-FR"/>
              </w:rPr>
              <w:drawing>
                <wp:inline distT="0" distB="0" distL="0" distR="0" wp14:anchorId="132096EF" wp14:editId="644B097E">
                  <wp:extent cx="1306195" cy="446405"/>
                  <wp:effectExtent l="19050" t="0" r="8255" b="0"/>
                  <wp:docPr id="9" name="Image 4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
                          <pic:cNvPicPr>
                            <a:picLocks noChangeAspect="1" noChangeArrowheads="1"/>
                          </pic:cNvPicPr>
                        </pic:nvPicPr>
                        <pic:blipFill>
                          <a:blip r:embed="rId62" cstate="print"/>
                          <a:srcRect/>
                          <a:stretch>
                            <a:fillRect/>
                          </a:stretch>
                        </pic:blipFill>
                        <pic:spPr bwMode="auto">
                          <a:xfrm>
                            <a:off x="0" y="0"/>
                            <a:ext cx="1306195" cy="4464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pPr>
              <w:jc w:val="center"/>
            </w:pPr>
          </w:p>
          <w:p w:rsidR="008E6DB2" w:rsidRDefault="008E6DB2" w:rsidP="00D60468"/>
        </w:tc>
        <w:tc>
          <w:tcPr>
            <w:tcW w:w="8149" w:type="dxa"/>
          </w:tcPr>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EF3D6C">
      <w:pPr>
        <w:pStyle w:val="Titre3"/>
      </w:pPr>
      <w:bookmarkStart w:id="63" w:name="_Toc400204942"/>
      <w:bookmarkStart w:id="64" w:name="_Toc367805860"/>
      <w:bookmarkStart w:id="65" w:name="_Toc367806058"/>
      <w:bookmarkStart w:id="66" w:name="_Toc400435142"/>
      <w:r>
        <w:t xml:space="preserve">Liaison </w:t>
      </w:r>
      <w:r w:rsidR="00EF3D6C">
        <w:t xml:space="preserve">sphère – cylindre (Anciennement </w:t>
      </w:r>
      <w:r>
        <w:t>linéaire annulair</w:t>
      </w:r>
      <w:bookmarkEnd w:id="63"/>
      <w:bookmarkEnd w:id="64"/>
      <w:bookmarkEnd w:id="65"/>
      <w:r w:rsidR="00EF3D6C">
        <w:t>e)</w:t>
      </w:r>
      <w:bookmarkEnd w:id="66"/>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14:anchorId="2DDB046F" wp14:editId="4645DB68">
                  <wp:extent cx="1191895" cy="729615"/>
                  <wp:effectExtent l="19050" t="0" r="8255" b="0"/>
                  <wp:docPr id="51" name="Image 5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4"/>
                          <pic:cNvPicPr>
                            <a:picLocks noChangeAspect="1" noChangeArrowheads="1"/>
                          </pic:cNvPicPr>
                        </pic:nvPicPr>
                        <pic:blipFill>
                          <a:blip r:embed="rId63" cstate="print"/>
                          <a:srcRect/>
                          <a:stretch>
                            <a:fillRect/>
                          </a:stretch>
                        </pic:blipFill>
                        <pic:spPr bwMode="auto">
                          <a:xfrm>
                            <a:off x="0" y="0"/>
                            <a:ext cx="1191895" cy="729615"/>
                          </a:xfrm>
                          <a:prstGeom prst="rect">
                            <a:avLst/>
                          </a:prstGeom>
                          <a:noFill/>
                          <a:ln w="9525">
                            <a:noFill/>
                            <a:miter lim="800000"/>
                            <a:headEnd/>
                            <a:tailEnd/>
                          </a:ln>
                        </pic:spPr>
                      </pic:pic>
                    </a:graphicData>
                  </a:graphic>
                </wp:inline>
              </w:drawing>
            </w:r>
          </w:p>
          <w:p w:rsidR="008E6DB2" w:rsidRDefault="008E6DB2" w:rsidP="00D60468">
            <w:pPr>
              <w:jc w:val="center"/>
            </w:pPr>
          </w:p>
          <w:p w:rsidR="008E6DB2" w:rsidRDefault="008E6DB2" w:rsidP="00D60468">
            <w:r>
              <w:rPr>
                <w:noProof/>
                <w:lang w:eastAsia="fr-FR"/>
              </w:rPr>
              <w:drawing>
                <wp:inline distT="0" distB="0" distL="0" distR="0" wp14:anchorId="3236F442" wp14:editId="0145493E">
                  <wp:extent cx="1301115" cy="794385"/>
                  <wp:effectExtent l="19050" t="0" r="0" b="0"/>
                  <wp:docPr id="10" name="Image 5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
                          <pic:cNvPicPr>
                            <a:picLocks noChangeAspect="1" noChangeArrowheads="1"/>
                          </pic:cNvPicPr>
                        </pic:nvPicPr>
                        <pic:blipFill>
                          <a:blip r:embed="rId64" cstate="print"/>
                          <a:srcRect/>
                          <a:stretch>
                            <a:fillRect/>
                          </a:stretch>
                        </pic:blipFill>
                        <pic:spPr bwMode="auto">
                          <a:xfrm>
                            <a:off x="0" y="0"/>
                            <a:ext cx="1301115" cy="79438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pPr>
              <w:jc w:val="center"/>
            </w:pP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lastRenderedPageBreak/>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p w:rsidR="008E6DB2" w:rsidRDefault="008E6DB2" w:rsidP="00EF3D6C">
      <w:pPr>
        <w:pStyle w:val="Titre3"/>
      </w:pPr>
      <w:bookmarkStart w:id="67" w:name="_Toc400204946"/>
      <w:bookmarkStart w:id="68" w:name="_Toc367805861"/>
      <w:bookmarkStart w:id="69" w:name="_Toc367806059"/>
      <w:bookmarkStart w:id="70" w:name="_Toc400435143"/>
      <w:r>
        <w:t>Liaison appui plan</w:t>
      </w:r>
      <w:bookmarkEnd w:id="67"/>
      <w:bookmarkEnd w:id="68"/>
      <w:bookmarkEnd w:id="69"/>
      <w:bookmarkEnd w:id="70"/>
      <w:r>
        <w:t xml:space="preserve"> </w:t>
      </w:r>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14:anchorId="411B13D1" wp14:editId="46D41DA1">
                  <wp:extent cx="1303564" cy="1333500"/>
                  <wp:effectExtent l="19050" t="0" r="0" b="0"/>
                  <wp:docPr id="11" name="Imag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
                          <pic:cNvPicPr>
                            <a:picLocks noChangeAspect="1" noChangeArrowheads="1"/>
                          </pic:cNvPicPr>
                        </pic:nvPicPr>
                        <pic:blipFill>
                          <a:blip r:embed="rId65" cstate="print"/>
                          <a:srcRect/>
                          <a:stretch>
                            <a:fillRect/>
                          </a:stretch>
                        </pic:blipFill>
                        <pic:spPr bwMode="auto">
                          <a:xfrm>
                            <a:off x="0" y="0"/>
                            <a:ext cx="1303564" cy="1333500"/>
                          </a:xfrm>
                          <a:prstGeom prst="rect">
                            <a:avLst/>
                          </a:prstGeom>
                          <a:noFill/>
                          <a:ln w="9525">
                            <a:noFill/>
                            <a:miter lim="800000"/>
                            <a:headEnd/>
                            <a:tailEnd/>
                          </a:ln>
                        </pic:spPr>
                      </pic:pic>
                    </a:graphicData>
                  </a:graphic>
                </wp:inline>
              </w:drawing>
            </w: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p w:rsidR="008E6DB2" w:rsidRPr="0053020C" w:rsidRDefault="008E6DB2" w:rsidP="00265E1F">
      <w:pPr>
        <w:pStyle w:val="Titre3"/>
      </w:pPr>
      <w:bookmarkStart w:id="71" w:name="_Toc400204949"/>
      <w:bookmarkStart w:id="72" w:name="_Toc367805862"/>
      <w:bookmarkStart w:id="73" w:name="_Toc367806060"/>
      <w:bookmarkStart w:id="74" w:name="_Toc400435144"/>
      <w:r>
        <w:t xml:space="preserve">Liaison </w:t>
      </w:r>
      <w:r w:rsidR="00EF3D6C">
        <w:t xml:space="preserve">sphérique (Anciennement </w:t>
      </w:r>
      <w:r>
        <w:t>rotule</w:t>
      </w:r>
      <w:bookmarkEnd w:id="71"/>
      <w:bookmarkEnd w:id="72"/>
      <w:bookmarkEnd w:id="73"/>
      <w:r w:rsidR="00EF3D6C">
        <w:t>)</w:t>
      </w:r>
      <w:bookmarkEnd w:id="74"/>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14:anchorId="0E0C1B7F" wp14:editId="018780F3">
                  <wp:extent cx="1088571" cy="1155993"/>
                  <wp:effectExtent l="19050" t="0" r="0" b="0"/>
                  <wp:docPr id="61" name="Image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
                          <pic:cNvPicPr>
                            <a:picLocks noChangeAspect="1" noChangeArrowheads="1"/>
                          </pic:cNvPicPr>
                        </pic:nvPicPr>
                        <pic:blipFill>
                          <a:blip r:embed="rId66" cstate="print"/>
                          <a:srcRect/>
                          <a:stretch>
                            <a:fillRect/>
                          </a:stretch>
                        </pic:blipFill>
                        <pic:spPr bwMode="auto">
                          <a:xfrm>
                            <a:off x="0" y="0"/>
                            <a:ext cx="1090293" cy="1157822"/>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tc>
      </w:tr>
      <w:tr w:rsidR="008E6DB2" w:rsidTr="00D60468">
        <w:tc>
          <w:tcPr>
            <w:tcW w:w="2197" w:type="dxa"/>
          </w:tcPr>
          <w:p w:rsidR="008E6DB2" w:rsidRDefault="008E6DB2" w:rsidP="00D60468"/>
          <w:p w:rsidR="008E6DB2" w:rsidRDefault="008E6DB2" w:rsidP="00D60468">
            <w:r>
              <w:rPr>
                <w:noProof/>
                <w:lang w:eastAsia="fr-FR"/>
              </w:rPr>
              <w:drawing>
                <wp:inline distT="0" distB="0" distL="0" distR="0" wp14:anchorId="01BAD030" wp14:editId="76D167B9">
                  <wp:extent cx="1099185" cy="1088390"/>
                  <wp:effectExtent l="19050" t="0" r="5715" b="0"/>
                  <wp:docPr id="12" name="Image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2"/>
                          <pic:cNvPicPr>
                            <a:picLocks noChangeAspect="1" noChangeArrowheads="1"/>
                          </pic:cNvPicPr>
                        </pic:nvPicPr>
                        <pic:blipFill>
                          <a:blip r:embed="rId67" cstate="print"/>
                          <a:srcRect/>
                          <a:stretch>
                            <a:fillRect/>
                          </a:stretch>
                        </pic:blipFill>
                        <pic:spPr bwMode="auto">
                          <a:xfrm>
                            <a:off x="0" y="0"/>
                            <a:ext cx="1099185" cy="1088390"/>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p w:rsidR="008E6DB2" w:rsidRDefault="008E6DB2" w:rsidP="00265E1F">
      <w:pPr>
        <w:pStyle w:val="Titre3"/>
      </w:pPr>
      <w:bookmarkStart w:id="75" w:name="_Toc367805863"/>
      <w:bookmarkStart w:id="76" w:name="_Toc367806061"/>
      <w:bookmarkStart w:id="77" w:name="_Toc400435145"/>
      <w:r>
        <w:t>Liaison pivot glissant</w:t>
      </w:r>
      <w:bookmarkEnd w:id="75"/>
      <w:bookmarkEnd w:id="76"/>
      <w:bookmarkEnd w:id="77"/>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 w:rsidR="008E6DB2" w:rsidRDefault="008E6DB2" w:rsidP="00D60468">
            <w:r>
              <w:rPr>
                <w:noProof/>
                <w:lang w:eastAsia="fr-FR"/>
              </w:rPr>
              <w:drawing>
                <wp:inline distT="0" distB="0" distL="0" distR="0" wp14:anchorId="72DDB5FF" wp14:editId="3E9BE136">
                  <wp:extent cx="1306195" cy="636905"/>
                  <wp:effectExtent l="19050" t="0" r="8255" b="0"/>
                  <wp:docPr id="13" name="Image 6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3"/>
                          <pic:cNvPicPr>
                            <a:picLocks noChangeAspect="1" noChangeArrowheads="1"/>
                          </pic:cNvPicPr>
                        </pic:nvPicPr>
                        <pic:blipFill>
                          <a:blip r:embed="rId68" cstate="print"/>
                          <a:srcRect/>
                          <a:stretch>
                            <a:fillRect/>
                          </a:stretch>
                        </pic:blipFill>
                        <pic:spPr bwMode="auto">
                          <a:xfrm>
                            <a:off x="0" y="0"/>
                            <a:ext cx="1306195" cy="6369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p w:rsidR="008E6DB2" w:rsidRDefault="008E6DB2" w:rsidP="00265E1F">
      <w:pPr>
        <w:pStyle w:val="Titre3"/>
      </w:pPr>
      <w:bookmarkStart w:id="78" w:name="_Toc400204955"/>
      <w:bookmarkStart w:id="79" w:name="_Toc367805864"/>
      <w:bookmarkStart w:id="80" w:name="_Toc367806062"/>
      <w:bookmarkStart w:id="81" w:name="_Toc400435146"/>
      <w:r>
        <w:t>Liaison pivot</w:t>
      </w:r>
      <w:bookmarkEnd w:id="78"/>
      <w:bookmarkEnd w:id="79"/>
      <w:bookmarkEnd w:id="80"/>
      <w:bookmarkEnd w:id="81"/>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56"/>
        <w:gridCol w:w="6590"/>
      </w:tblGrid>
      <w:tr w:rsidR="008E6DB2" w:rsidTr="00D60468">
        <w:tc>
          <w:tcPr>
            <w:tcW w:w="3756" w:type="dxa"/>
          </w:tcPr>
          <w:p w:rsidR="008E6DB2" w:rsidRDefault="008E6DB2" w:rsidP="00D60468"/>
          <w:p w:rsidR="008E6DB2" w:rsidRDefault="008E6DB2" w:rsidP="00D60468">
            <w:r>
              <w:t xml:space="preserve">      </w:t>
            </w:r>
            <w:r>
              <w:rPr>
                <w:noProof/>
                <w:lang w:eastAsia="fr-FR"/>
              </w:rPr>
              <w:drawing>
                <wp:inline distT="0" distB="0" distL="0" distR="0" wp14:anchorId="49EBA6A0" wp14:editId="70641A78">
                  <wp:extent cx="2106295" cy="593090"/>
                  <wp:effectExtent l="19050" t="0" r="8255" b="0"/>
                  <wp:docPr id="1" name="Imag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2"/>
                          <pic:cNvPicPr>
                            <a:picLocks noChangeAspect="1" noChangeArrowheads="1"/>
                          </pic:cNvPicPr>
                        </pic:nvPicPr>
                        <pic:blipFill>
                          <a:blip r:embed="rId69" cstate="print"/>
                          <a:srcRect/>
                          <a:stretch>
                            <a:fillRect/>
                          </a:stretch>
                        </pic:blipFill>
                        <pic:spPr bwMode="auto">
                          <a:xfrm>
                            <a:off x="0" y="0"/>
                            <a:ext cx="2106295" cy="593090"/>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r>
              <w:t xml:space="preserve">       </w:t>
            </w:r>
          </w:p>
          <w:p w:rsidR="008E6DB2" w:rsidRDefault="008E6DB2" w:rsidP="00D60468">
            <w:r>
              <w:t xml:space="preserve">         </w:t>
            </w:r>
            <w:r>
              <w:rPr>
                <w:noProof/>
                <w:lang w:eastAsia="fr-FR"/>
              </w:rPr>
              <w:drawing>
                <wp:inline distT="0" distB="0" distL="0" distR="0" wp14:anchorId="322BB4B1" wp14:editId="51BFCA95">
                  <wp:extent cx="1485900" cy="675005"/>
                  <wp:effectExtent l="19050" t="0" r="0" b="0"/>
                  <wp:docPr id="2" name="Imag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3"/>
                          <pic:cNvPicPr>
                            <a:picLocks noChangeAspect="1" noChangeArrowheads="1"/>
                          </pic:cNvPicPr>
                        </pic:nvPicPr>
                        <pic:blipFill>
                          <a:blip r:embed="rId70" cstate="print"/>
                          <a:srcRect/>
                          <a:stretch>
                            <a:fillRect/>
                          </a:stretch>
                        </pic:blipFill>
                        <pic:spPr bwMode="auto">
                          <a:xfrm>
                            <a:off x="0" y="0"/>
                            <a:ext cx="1485900" cy="675005"/>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r>
              <w:t xml:space="preserve">         </w:t>
            </w:r>
            <w:r>
              <w:rPr>
                <w:noProof/>
                <w:lang w:eastAsia="fr-FR"/>
              </w:rPr>
              <w:drawing>
                <wp:inline distT="0" distB="0" distL="0" distR="0" wp14:anchorId="4818D021" wp14:editId="7AF569D6">
                  <wp:extent cx="1469390" cy="908685"/>
                  <wp:effectExtent l="19050" t="0" r="0" b="0"/>
                  <wp:docPr id="3" name="Image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4"/>
                          <pic:cNvPicPr>
                            <a:picLocks noChangeAspect="1" noChangeArrowheads="1"/>
                          </pic:cNvPicPr>
                        </pic:nvPicPr>
                        <pic:blipFill>
                          <a:blip r:embed="rId71" cstate="print"/>
                          <a:srcRect/>
                          <a:stretch>
                            <a:fillRect/>
                          </a:stretch>
                        </pic:blipFill>
                        <pic:spPr bwMode="auto">
                          <a:xfrm>
                            <a:off x="0" y="0"/>
                            <a:ext cx="1469390" cy="908685"/>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r>
              <w:t xml:space="preserve">       </w:t>
            </w:r>
          </w:p>
          <w:p w:rsidR="008E6DB2" w:rsidRDefault="008E6DB2" w:rsidP="00D60468">
            <w:r>
              <w:t xml:space="preserve">          </w:t>
            </w:r>
            <w:r>
              <w:rPr>
                <w:noProof/>
                <w:lang w:eastAsia="fr-FR"/>
              </w:rPr>
              <w:drawing>
                <wp:inline distT="0" distB="0" distL="0" distR="0" wp14:anchorId="6B3647F3" wp14:editId="1C731A48">
                  <wp:extent cx="1360805" cy="718185"/>
                  <wp:effectExtent l="19050" t="0" r="0" b="0"/>
                  <wp:docPr id="4" name="Imag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5"/>
                          <pic:cNvPicPr>
                            <a:picLocks noChangeAspect="1" noChangeArrowheads="1"/>
                          </pic:cNvPicPr>
                        </pic:nvPicPr>
                        <pic:blipFill>
                          <a:blip r:embed="rId72" cstate="print"/>
                          <a:srcRect/>
                          <a:stretch>
                            <a:fillRect/>
                          </a:stretch>
                        </pic:blipFill>
                        <pic:spPr bwMode="auto">
                          <a:xfrm>
                            <a:off x="0" y="0"/>
                            <a:ext cx="1360805" cy="718185"/>
                          </a:xfrm>
                          <a:prstGeom prst="rect">
                            <a:avLst/>
                          </a:prstGeom>
                          <a:noFill/>
                          <a:ln w="9525">
                            <a:noFill/>
                            <a:miter lim="800000"/>
                            <a:headEnd/>
                            <a:tailEnd/>
                          </a:ln>
                        </pic:spPr>
                      </pic:pic>
                    </a:graphicData>
                  </a:graphic>
                </wp:inline>
              </w:drawing>
            </w:r>
          </w:p>
        </w:tc>
        <w:tc>
          <w:tcPr>
            <w:tcW w:w="6590" w:type="dxa"/>
          </w:tcPr>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265E1F">
      <w:pPr>
        <w:pStyle w:val="Titre3"/>
      </w:pPr>
      <w:bookmarkStart w:id="82" w:name="_Toc400204959"/>
      <w:bookmarkStart w:id="83" w:name="_Toc367805865"/>
      <w:bookmarkStart w:id="84" w:name="_Toc367806063"/>
      <w:bookmarkStart w:id="85" w:name="_Toc400435147"/>
      <w:r>
        <w:t>Liaisons glissière</w:t>
      </w:r>
      <w:bookmarkEnd w:id="82"/>
      <w:bookmarkEnd w:id="83"/>
      <w:bookmarkEnd w:id="84"/>
      <w:bookmarkEnd w:id="85"/>
      <w:r>
        <w:t xml:space="preserve">  </w:t>
      </w:r>
    </w:p>
    <w:p w:rsidR="008E6DB2" w:rsidRDefault="008E6DB2" w:rsidP="008E6DB2"/>
    <w:p w:rsidR="008E6DB2" w:rsidRDefault="008E6DB2" w:rsidP="008E6DB2">
      <w:r>
        <w:rPr>
          <w:noProof/>
          <w:lang w:eastAsia="fr-FR"/>
        </w:rPr>
        <w:drawing>
          <wp:inline distT="0" distB="0" distL="0" distR="0" wp14:anchorId="07E423EF" wp14:editId="56433E99">
            <wp:extent cx="6466205" cy="794385"/>
            <wp:effectExtent l="19050" t="19050" r="10795" b="24765"/>
            <wp:docPr id="74" name="Image 7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0"/>
                    <pic:cNvPicPr>
                      <a:picLocks noChangeAspect="1" noChangeArrowheads="1"/>
                    </pic:cNvPicPr>
                  </pic:nvPicPr>
                  <pic:blipFill>
                    <a:blip r:embed="rId73" cstate="print"/>
                    <a:srcRect/>
                    <a:stretch>
                      <a:fillRect/>
                    </a:stretch>
                  </pic:blipFill>
                  <pic:spPr bwMode="auto">
                    <a:xfrm>
                      <a:off x="0" y="0"/>
                      <a:ext cx="6466205" cy="794385"/>
                    </a:xfrm>
                    <a:prstGeom prst="rect">
                      <a:avLst/>
                    </a:prstGeom>
                    <a:noFill/>
                    <a:ln w="6350" cmpd="sng">
                      <a:solidFill>
                        <a:srgbClr val="000000"/>
                      </a:solidFill>
                      <a:miter lim="800000"/>
                      <a:headEnd/>
                      <a:tailEnd/>
                    </a:ln>
                    <a:effectLst/>
                  </pic:spPr>
                </pic:pic>
              </a:graphicData>
            </a:graphic>
          </wp:inline>
        </w:drawing>
      </w:r>
    </w:p>
    <w:p w:rsidR="008E6DB2" w:rsidRDefault="008E6DB2" w:rsidP="008E6DB2"/>
    <w:p w:rsidR="008E6DB2" w:rsidRDefault="008E6DB2" w:rsidP="008E6DB2">
      <w:r>
        <w:t>.......................................................................................................................................................................................</w:t>
      </w:r>
    </w:p>
    <w:p w:rsidR="008E6DB2" w:rsidRDefault="008E6DB2" w:rsidP="008E6DB2"/>
    <w:p w:rsidR="008E6DB2" w:rsidRDefault="008E6DB2" w:rsidP="008E6DB2">
      <w:r>
        <w:t>.......................................................................................................................................................................................</w:t>
      </w:r>
    </w:p>
    <w:p w:rsidR="00265E1F" w:rsidRDefault="00265E1F" w:rsidP="00265E1F"/>
    <w:p w:rsidR="00265E1F" w:rsidRDefault="00A929A6" w:rsidP="00265E1F">
      <w:pPr>
        <w:pStyle w:val="Titre2"/>
      </w:pPr>
      <w:r>
        <w:t>Modélisation par schéma cinématique</w:t>
      </w:r>
    </w:p>
    <w:p w:rsidR="00A929A6" w:rsidRDefault="00535397" w:rsidP="00A929A6">
      <w:pPr>
        <w:pStyle w:val="Titre3"/>
        <w:numPr>
          <w:ilvl w:val="0"/>
          <w:numId w:val="27"/>
        </w:numPr>
      </w:pPr>
      <w:r>
        <w:t>Définitions</w:t>
      </w: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1A05BF" w:rsidRPr="009D41C3" w:rsidTr="00D94D53">
        <w:trPr>
          <w:trHeight w:val="1155"/>
        </w:trPr>
        <w:tc>
          <w:tcPr>
            <w:tcW w:w="10339" w:type="dxa"/>
            <w:shd w:val="clear" w:color="auto" w:fill="C6D9F1" w:themeFill="text2" w:themeFillTint="33"/>
          </w:tcPr>
          <w:p w:rsidR="001A05BF" w:rsidRPr="001A05BF" w:rsidRDefault="001A05BF" w:rsidP="001A05BF">
            <w:pPr>
              <w:rPr>
                <w:rFonts w:asciiTheme="minorHAnsi" w:hAnsiTheme="minorHAnsi"/>
                <w:b/>
                <w:szCs w:val="22"/>
                <w:lang w:eastAsia="fr-FR"/>
              </w:rPr>
            </w:pPr>
            <w:r w:rsidRPr="001A05BF">
              <w:rPr>
                <w:b/>
                <w:lang w:eastAsia="fr-FR"/>
              </w:rPr>
              <w:t>Définition : Classe d’équivalence cinématique</w:t>
            </w:r>
          </w:p>
          <w:p w:rsidR="001A05BF" w:rsidRPr="001A05BF" w:rsidRDefault="001A05BF" w:rsidP="001A05BF">
            <w:pPr>
              <w:rPr>
                <w:rFonts w:ascii="Utopia-Regular" w:hAnsi="Utopia-Regular" w:cs="Utopia-Regular"/>
                <w:sz w:val="19"/>
                <w:szCs w:val="19"/>
                <w:lang w:eastAsia="fr-FR"/>
              </w:rPr>
            </w:pPr>
            <w:r w:rsidRPr="001A05BF">
              <w:rPr>
                <w:rFonts w:asciiTheme="minorHAnsi" w:hAnsiTheme="minorHAnsi" w:cs="Utopia-Regular"/>
                <w:szCs w:val="22"/>
                <w:lang w:eastAsia="fr-FR"/>
              </w:rPr>
              <w:t>Une classe d’équivalence cinématique est un ensemble de pièces en liaison encastrement (démontable ou non).</w:t>
            </w:r>
            <w:r w:rsidRPr="001A05BF">
              <w:rPr>
                <w:rFonts w:asciiTheme="minorHAnsi" w:hAnsiTheme="minorHAnsi" w:cs="Utopia-Regular"/>
                <w:szCs w:val="22"/>
                <w:lang w:eastAsia="fr-FR"/>
              </w:rPr>
              <w:t xml:space="preserve"> </w:t>
            </w:r>
            <w:r w:rsidRPr="001A05BF">
              <w:rPr>
                <w:rFonts w:asciiTheme="minorHAnsi" w:hAnsiTheme="minorHAnsi" w:cs="Utopia-Regular"/>
                <w:szCs w:val="22"/>
                <w:lang w:eastAsia="fr-FR"/>
              </w:rPr>
              <w:t>Toutes les pièces faisant partie d’une même classe d’équivalence n’ont pas de mobilités relatives entre elles. Elles ont</w:t>
            </w:r>
            <w:r w:rsidRPr="001A05BF">
              <w:rPr>
                <w:rFonts w:asciiTheme="minorHAnsi" w:hAnsiTheme="minorHAnsi" w:cs="Utopia-Regular"/>
                <w:szCs w:val="22"/>
                <w:lang w:eastAsia="fr-FR"/>
              </w:rPr>
              <w:t xml:space="preserve"> </w:t>
            </w:r>
            <w:r w:rsidRPr="001A05BF">
              <w:rPr>
                <w:rFonts w:asciiTheme="minorHAnsi" w:hAnsiTheme="minorHAnsi" w:cs="Utopia-Regular"/>
                <w:szCs w:val="22"/>
                <w:lang w:eastAsia="fr-FR"/>
              </w:rPr>
              <w:t>le même mouvement lors du fonctionnement du mécanisme.</w:t>
            </w:r>
          </w:p>
        </w:tc>
      </w:tr>
    </w:tbl>
    <w:p w:rsidR="001A05BF" w:rsidRDefault="001A05BF" w:rsidP="001A05BF"/>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9"/>
      </w:tblGrid>
      <w:tr w:rsidR="001A05BF" w:rsidRPr="009D41C3" w:rsidTr="00D94D53">
        <w:trPr>
          <w:trHeight w:val="1155"/>
        </w:trPr>
        <w:tc>
          <w:tcPr>
            <w:tcW w:w="10339" w:type="dxa"/>
            <w:shd w:val="clear" w:color="auto" w:fill="EAF1DD" w:themeFill="accent3" w:themeFillTint="33"/>
          </w:tcPr>
          <w:p w:rsidR="001A05BF" w:rsidRPr="00370C4B" w:rsidRDefault="001A05BF" w:rsidP="00D94D53">
            <w:pPr>
              <w:rPr>
                <w:i/>
                <w:lang w:eastAsia="fr-FR"/>
              </w:rPr>
            </w:pPr>
            <w:r>
              <w:rPr>
                <w:i/>
                <w:lang w:eastAsia="fr-FR"/>
              </w:rPr>
              <w:lastRenderedPageBreak/>
              <w:t>Remarque :</w:t>
            </w:r>
          </w:p>
          <w:p w:rsidR="001A05BF" w:rsidRPr="009D41C3" w:rsidRDefault="001A05BF" w:rsidP="001A05BF">
            <w:pPr>
              <w:rPr>
                <w:lang w:eastAsia="fr-FR"/>
              </w:rPr>
            </w:pPr>
            <w:r>
              <w:rPr>
                <w:lang w:eastAsia="fr-FR"/>
              </w:rPr>
              <w:t xml:space="preserve">Pour identifier les classes d’équivalence sur un dessin d’ensemble on les colorie d’une seule et même couleur. Généralement on commence en coloriant le bâti d’une seule et même couleur (plutôt claire). Les pièces d’une même classe d’équivalence sont souvent assemblées par des vis ou par des soudures. </w:t>
            </w:r>
          </w:p>
        </w:tc>
      </w:tr>
    </w:tbl>
    <w:p w:rsidR="001A05BF" w:rsidRDefault="001A05BF" w:rsidP="001A05BF">
      <w:pPr>
        <w:rPr>
          <w:rFonts w:eastAsiaTheme="minorHAnsi"/>
        </w:rPr>
      </w:pPr>
    </w:p>
    <w:p w:rsidR="00535397" w:rsidRDefault="00535397" w:rsidP="001A05BF">
      <w:pPr>
        <w:rPr>
          <w:rFonts w:eastAsiaTheme="minorHAnsi"/>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89"/>
      </w:tblGrid>
      <w:tr w:rsidR="00535397" w:rsidRPr="009D41C3" w:rsidTr="00BB72B5">
        <w:trPr>
          <w:trHeight w:val="629"/>
        </w:trPr>
        <w:tc>
          <w:tcPr>
            <w:tcW w:w="10389" w:type="dxa"/>
            <w:shd w:val="clear" w:color="auto" w:fill="C6D9F1" w:themeFill="text2" w:themeFillTint="33"/>
          </w:tcPr>
          <w:p w:rsidR="00535397" w:rsidRPr="001A05BF" w:rsidRDefault="00535397" w:rsidP="00D94D53">
            <w:pPr>
              <w:rPr>
                <w:rFonts w:asciiTheme="minorHAnsi" w:hAnsiTheme="minorHAnsi"/>
                <w:b/>
                <w:szCs w:val="22"/>
                <w:lang w:eastAsia="fr-FR"/>
              </w:rPr>
            </w:pPr>
            <w:r w:rsidRPr="001A05BF">
              <w:rPr>
                <w:b/>
                <w:lang w:eastAsia="fr-FR"/>
              </w:rPr>
              <w:t xml:space="preserve">Définition : </w:t>
            </w:r>
            <w:r>
              <w:rPr>
                <w:b/>
                <w:lang w:eastAsia="fr-FR"/>
              </w:rPr>
              <w:t>Graphe des liaisons</w:t>
            </w:r>
          </w:p>
          <w:p w:rsidR="00BB72B5" w:rsidRPr="00BB72B5" w:rsidRDefault="00BB72B5" w:rsidP="00BB72B5">
            <w:pPr>
              <w:rPr>
                <w:rFonts w:asciiTheme="minorHAnsi" w:hAnsiTheme="minorHAnsi" w:cs="Utopia-Regular"/>
                <w:szCs w:val="22"/>
                <w:lang w:eastAsia="fr-FR"/>
              </w:rPr>
            </w:pPr>
            <w:r>
              <w:rPr>
                <w:rFonts w:asciiTheme="minorHAnsi" w:hAnsiTheme="minorHAnsi" w:cs="Utopia-Regular"/>
                <w:szCs w:val="22"/>
                <w:lang w:eastAsia="fr-FR"/>
              </w:rPr>
              <w:t>Dans le graphe des liaisons, les classes d’équivalence cinématiques sont représentées par des nœuds. Les liaisons sont représentées par des arcs. Son but est d’analyser la structure du mécanisme</w:t>
            </w:r>
          </w:p>
        </w:tc>
      </w:tr>
    </w:tbl>
    <w:p w:rsidR="00535397" w:rsidRDefault="00535397" w:rsidP="001A05BF">
      <w:pPr>
        <w:rPr>
          <w:rFonts w:eastAsiaTheme="minorHAnsi"/>
        </w:rPr>
      </w:pPr>
    </w:p>
    <w:p w:rsidR="00DA3CC4" w:rsidRDefault="00DA3CC4" w:rsidP="00DA3CC4"/>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9"/>
      </w:tblGrid>
      <w:tr w:rsidR="00DA3CC4" w:rsidRPr="009D41C3" w:rsidTr="00D94D53">
        <w:trPr>
          <w:trHeight w:val="1155"/>
        </w:trPr>
        <w:tc>
          <w:tcPr>
            <w:tcW w:w="10339" w:type="dxa"/>
            <w:shd w:val="clear" w:color="auto" w:fill="EAF1DD" w:themeFill="accent3" w:themeFillTint="33"/>
          </w:tcPr>
          <w:p w:rsidR="00DA3CC4" w:rsidRPr="00370C4B" w:rsidRDefault="00DA3CC4" w:rsidP="00D94D53">
            <w:pPr>
              <w:rPr>
                <w:i/>
                <w:lang w:eastAsia="fr-FR"/>
              </w:rPr>
            </w:pPr>
            <w:r w:rsidRPr="00370C4B">
              <w:rPr>
                <w:i/>
                <w:lang w:eastAsia="fr-FR"/>
              </w:rPr>
              <w:t xml:space="preserve">Exemples de solides déformables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4"/>
              <w:gridCol w:w="5054"/>
            </w:tblGrid>
            <w:tr w:rsidR="00DA3CC4" w:rsidTr="00D94D53">
              <w:tc>
                <w:tcPr>
                  <w:tcW w:w="5054" w:type="dxa"/>
                  <w:vAlign w:val="center"/>
                </w:tcPr>
                <w:p w:rsidR="00DA3CC4" w:rsidRDefault="00DA3CC4" w:rsidP="00D94D53">
                  <w:pPr>
                    <w:jc w:val="center"/>
                    <w:rPr>
                      <w:lang w:eastAsia="fr-FR"/>
                    </w:rPr>
                  </w:pPr>
                </w:p>
              </w:tc>
              <w:tc>
                <w:tcPr>
                  <w:tcW w:w="5054" w:type="dxa"/>
                  <w:vAlign w:val="center"/>
                </w:tcPr>
                <w:p w:rsidR="00DA3CC4" w:rsidRDefault="00DA3CC4" w:rsidP="00D94D53">
                  <w:pPr>
                    <w:jc w:val="center"/>
                    <w:rPr>
                      <w:lang w:eastAsia="fr-FR"/>
                    </w:rPr>
                  </w:pPr>
                </w:p>
              </w:tc>
            </w:tr>
            <w:tr w:rsidR="00DA3CC4" w:rsidTr="00D94D53">
              <w:tc>
                <w:tcPr>
                  <w:tcW w:w="5054" w:type="dxa"/>
                  <w:vAlign w:val="center"/>
                </w:tcPr>
                <w:p w:rsidR="00DA3CC4" w:rsidRPr="0058168B" w:rsidRDefault="00DA3CC4" w:rsidP="00D94D53">
                  <w:pPr>
                    <w:jc w:val="center"/>
                    <w:rPr>
                      <w:i/>
                      <w:noProof/>
                      <w:lang w:eastAsia="fr-FR"/>
                    </w:rPr>
                  </w:pPr>
                  <w:r>
                    <w:rPr>
                      <w:i/>
                      <w:noProof/>
                      <w:lang w:eastAsia="fr-FR"/>
                    </w:rPr>
                    <w:t>Pate à modeler</w:t>
                  </w:r>
                </w:p>
              </w:tc>
              <w:tc>
                <w:tcPr>
                  <w:tcW w:w="5054" w:type="dxa"/>
                  <w:vAlign w:val="center"/>
                </w:tcPr>
                <w:p w:rsidR="00DA3CC4" w:rsidRPr="0058168B" w:rsidRDefault="00DA3CC4" w:rsidP="00D94D53">
                  <w:pPr>
                    <w:jc w:val="center"/>
                    <w:rPr>
                      <w:i/>
                      <w:lang w:eastAsia="fr-FR"/>
                    </w:rPr>
                  </w:pPr>
                  <w:r>
                    <w:rPr>
                      <w:i/>
                      <w:lang w:eastAsia="fr-FR"/>
                    </w:rPr>
                    <w:t>Éprouvette sollicitée lors d’un essai mécanique</w:t>
                  </w:r>
                </w:p>
              </w:tc>
            </w:tr>
          </w:tbl>
          <w:p w:rsidR="00DA3CC4" w:rsidRPr="009D41C3" w:rsidRDefault="00DA3CC4" w:rsidP="00D94D53">
            <w:pPr>
              <w:rPr>
                <w:lang w:eastAsia="fr-FR"/>
              </w:rPr>
            </w:pPr>
          </w:p>
        </w:tc>
      </w:tr>
    </w:tbl>
    <w:p w:rsidR="00DA3CC4" w:rsidRDefault="00DA3CC4" w:rsidP="00DA3CC4">
      <w:pPr>
        <w:rPr>
          <w:rFonts w:eastAsiaTheme="minorHAnsi"/>
        </w:rPr>
      </w:pPr>
      <w:bookmarkStart w:id="86" w:name="_GoBack"/>
      <w:bookmarkEnd w:id="86"/>
    </w:p>
    <w:p w:rsidR="00DA3CC4" w:rsidRPr="00A929A6" w:rsidRDefault="00DA3CC4" w:rsidP="00DA3CC4"/>
    <w:p w:rsidR="00BB72B5" w:rsidRDefault="00BB72B5" w:rsidP="001A05BF">
      <w:pPr>
        <w:rPr>
          <w:rFonts w:eastAsiaTheme="minorHAnsi"/>
        </w:rPr>
      </w:pPr>
    </w:p>
    <w:p w:rsidR="001A05BF" w:rsidRDefault="001A05BF" w:rsidP="001A05BF">
      <w:pPr>
        <w:rPr>
          <w:lang w:eastAsia="fr-FR"/>
        </w:rPr>
      </w:pPr>
    </w:p>
    <w:p w:rsidR="00535397" w:rsidRDefault="00535397" w:rsidP="001A05BF">
      <w:pPr>
        <w:rPr>
          <w:lang w:eastAsia="fr-FR"/>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1A05BF" w:rsidTr="00D94D53">
        <w:trPr>
          <w:trHeight w:val="666"/>
        </w:trPr>
        <w:tc>
          <w:tcPr>
            <w:tcW w:w="10336" w:type="dxa"/>
            <w:shd w:val="clear" w:color="auto" w:fill="F2DBDB" w:themeFill="accent2" w:themeFillTint="33"/>
          </w:tcPr>
          <w:p w:rsidR="001A05BF" w:rsidRPr="00631076" w:rsidRDefault="001A05BF" w:rsidP="00D94D53">
            <w:pPr>
              <w:rPr>
                <w:b/>
                <w:lang w:eastAsia="fr-FR"/>
              </w:rPr>
            </w:pPr>
            <w:r w:rsidRPr="00631076">
              <w:rPr>
                <w:b/>
                <w:lang w:eastAsia="fr-FR"/>
              </w:rPr>
              <w:t>Objectif</w:t>
            </w:r>
            <w:r>
              <w:rPr>
                <w:b/>
                <w:lang w:eastAsia="fr-FR"/>
              </w:rPr>
              <w:t>s</w:t>
            </w:r>
          </w:p>
          <w:p w:rsidR="001A05BF" w:rsidRDefault="001A05BF" w:rsidP="00D94D53">
            <w:pPr>
              <w:pStyle w:val="Paragraphedeliste"/>
              <w:numPr>
                <w:ilvl w:val="0"/>
                <w:numId w:val="11"/>
              </w:numPr>
              <w:rPr>
                <w:lang w:eastAsia="fr-FR"/>
              </w:rPr>
            </w:pPr>
            <w:r>
              <w:rPr>
                <w:lang w:eastAsia="fr-FR"/>
              </w:rPr>
              <w:t xml:space="preserve">Lire et interpréter un dessin de définition 2D. </w:t>
            </w:r>
          </w:p>
        </w:tc>
      </w:tr>
    </w:tbl>
    <w:p w:rsidR="001A05BF" w:rsidRDefault="001A05BF" w:rsidP="001A05BF"/>
    <w:p w:rsidR="001A05BF" w:rsidRDefault="001A05BF" w:rsidP="001A05BF">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1A05BF" w:rsidRPr="009D41C3" w:rsidTr="00D94D53">
        <w:trPr>
          <w:trHeight w:val="1155"/>
        </w:trPr>
        <w:tc>
          <w:tcPr>
            <w:tcW w:w="10339" w:type="dxa"/>
            <w:shd w:val="clear" w:color="auto" w:fill="C6D9F1" w:themeFill="text2" w:themeFillTint="33"/>
          </w:tcPr>
          <w:p w:rsidR="001A05BF" w:rsidRPr="009D41C3" w:rsidRDefault="001A05BF" w:rsidP="00D94D53">
            <w:pPr>
              <w:rPr>
                <w:lang w:eastAsia="fr-FR"/>
              </w:rPr>
            </w:pPr>
            <w:r w:rsidRPr="009D41C3">
              <w:rPr>
                <w:lang w:eastAsia="fr-FR"/>
              </w:rPr>
              <w:t>Compétence : Communiquer</w:t>
            </w:r>
          </w:p>
          <w:p w:rsidR="001A05BF" w:rsidRPr="009D41C3" w:rsidRDefault="001A05BF" w:rsidP="00D94D53">
            <w:pPr>
              <w:pStyle w:val="Paragraphedeliste"/>
              <w:numPr>
                <w:ilvl w:val="0"/>
                <w:numId w:val="12"/>
              </w:numPr>
              <w:rPr>
                <w:lang w:eastAsia="fr-FR"/>
              </w:rPr>
            </w:pPr>
            <w:r w:rsidRPr="009D41C3">
              <w:rPr>
                <w:lang w:eastAsia="fr-FR"/>
              </w:rPr>
              <w:t>Com1-C1-S1 : Produire des documents techniques adaptés à une communication (interne et externe).</w:t>
            </w:r>
          </w:p>
          <w:p w:rsidR="001A05BF" w:rsidRPr="009D41C3" w:rsidRDefault="001A05BF" w:rsidP="00D94D53">
            <w:pPr>
              <w:pStyle w:val="Paragraphedeliste"/>
              <w:numPr>
                <w:ilvl w:val="0"/>
                <w:numId w:val="12"/>
              </w:numPr>
              <w:rPr>
                <w:lang w:eastAsia="fr-FR"/>
              </w:rPr>
            </w:pPr>
            <w:r w:rsidRPr="009D41C3">
              <w:rPr>
                <w:lang w:eastAsia="fr-FR"/>
              </w:rPr>
              <w:t xml:space="preserve">Com1-C1-S2 : Décoder une représentation 2D. </w:t>
            </w:r>
          </w:p>
        </w:tc>
      </w:tr>
    </w:tbl>
    <w:p w:rsidR="001A05BF" w:rsidRDefault="001A05BF" w:rsidP="001A05BF"/>
    <w:p w:rsidR="001A05BF" w:rsidRDefault="001A05BF" w:rsidP="001A05BF"/>
    <w:p w:rsidR="001A05BF" w:rsidRDefault="001A05BF" w:rsidP="001A05BF"/>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9"/>
      </w:tblGrid>
      <w:tr w:rsidR="001A05BF" w:rsidRPr="009D41C3" w:rsidTr="00D94D53">
        <w:trPr>
          <w:trHeight w:val="1155"/>
        </w:trPr>
        <w:tc>
          <w:tcPr>
            <w:tcW w:w="10339" w:type="dxa"/>
            <w:shd w:val="clear" w:color="auto" w:fill="EAF1DD" w:themeFill="accent3" w:themeFillTint="33"/>
          </w:tcPr>
          <w:p w:rsidR="001A05BF" w:rsidRPr="00370C4B" w:rsidRDefault="001A05BF" w:rsidP="00D94D53">
            <w:pPr>
              <w:rPr>
                <w:i/>
                <w:lang w:eastAsia="fr-FR"/>
              </w:rPr>
            </w:pPr>
            <w:r w:rsidRPr="00370C4B">
              <w:rPr>
                <w:i/>
                <w:lang w:eastAsia="fr-FR"/>
              </w:rPr>
              <w:t xml:space="preserve">Exemples de solides déformables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4"/>
              <w:gridCol w:w="5054"/>
            </w:tblGrid>
            <w:tr w:rsidR="001A05BF" w:rsidTr="00D94D53">
              <w:tc>
                <w:tcPr>
                  <w:tcW w:w="5054" w:type="dxa"/>
                  <w:vAlign w:val="center"/>
                </w:tcPr>
                <w:p w:rsidR="001A05BF" w:rsidRDefault="001A05BF" w:rsidP="00D94D53">
                  <w:pPr>
                    <w:jc w:val="center"/>
                    <w:rPr>
                      <w:lang w:eastAsia="fr-FR"/>
                    </w:rPr>
                  </w:pPr>
                </w:p>
              </w:tc>
              <w:tc>
                <w:tcPr>
                  <w:tcW w:w="5054" w:type="dxa"/>
                  <w:vAlign w:val="center"/>
                </w:tcPr>
                <w:p w:rsidR="001A05BF" w:rsidRDefault="001A05BF" w:rsidP="00D94D53">
                  <w:pPr>
                    <w:jc w:val="center"/>
                    <w:rPr>
                      <w:lang w:eastAsia="fr-FR"/>
                    </w:rPr>
                  </w:pPr>
                </w:p>
              </w:tc>
            </w:tr>
            <w:tr w:rsidR="001A05BF" w:rsidTr="00D94D53">
              <w:tc>
                <w:tcPr>
                  <w:tcW w:w="5054" w:type="dxa"/>
                  <w:vAlign w:val="center"/>
                </w:tcPr>
                <w:p w:rsidR="001A05BF" w:rsidRPr="0058168B" w:rsidRDefault="001A05BF" w:rsidP="00D94D53">
                  <w:pPr>
                    <w:jc w:val="center"/>
                    <w:rPr>
                      <w:i/>
                      <w:noProof/>
                      <w:lang w:eastAsia="fr-FR"/>
                    </w:rPr>
                  </w:pPr>
                  <w:r>
                    <w:rPr>
                      <w:i/>
                      <w:noProof/>
                      <w:lang w:eastAsia="fr-FR"/>
                    </w:rPr>
                    <w:t>Pate à modeler</w:t>
                  </w:r>
                </w:p>
              </w:tc>
              <w:tc>
                <w:tcPr>
                  <w:tcW w:w="5054" w:type="dxa"/>
                  <w:vAlign w:val="center"/>
                </w:tcPr>
                <w:p w:rsidR="001A05BF" w:rsidRPr="0058168B" w:rsidRDefault="001A05BF" w:rsidP="00D94D53">
                  <w:pPr>
                    <w:jc w:val="center"/>
                    <w:rPr>
                      <w:i/>
                      <w:lang w:eastAsia="fr-FR"/>
                    </w:rPr>
                  </w:pPr>
                  <w:r>
                    <w:rPr>
                      <w:i/>
                      <w:lang w:eastAsia="fr-FR"/>
                    </w:rPr>
                    <w:t>Éprouvette sollicitée lors d’un essai mécanique</w:t>
                  </w:r>
                </w:p>
              </w:tc>
            </w:tr>
          </w:tbl>
          <w:p w:rsidR="001A05BF" w:rsidRPr="009D41C3" w:rsidRDefault="001A05BF" w:rsidP="00D94D53">
            <w:pPr>
              <w:rPr>
                <w:lang w:eastAsia="fr-FR"/>
              </w:rPr>
            </w:pPr>
          </w:p>
        </w:tc>
      </w:tr>
    </w:tbl>
    <w:p w:rsidR="001A05BF" w:rsidRDefault="001A05BF" w:rsidP="001A05BF">
      <w:pPr>
        <w:rPr>
          <w:rFonts w:eastAsiaTheme="minorHAnsi"/>
        </w:rPr>
      </w:pPr>
    </w:p>
    <w:p w:rsidR="001A05BF" w:rsidRPr="00A929A6" w:rsidRDefault="001A05BF" w:rsidP="001A05BF"/>
    <w:sectPr w:rsidR="001A05BF" w:rsidRPr="00A929A6" w:rsidSect="00A95FFC">
      <w:headerReference w:type="default" r:id="rId74"/>
      <w:footerReference w:type="default" r:id="rId75"/>
      <w:pgSz w:w="11907" w:h="16840" w:code="9"/>
      <w:pgMar w:top="1134" w:right="567" w:bottom="709"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3F2A" w:rsidRPr="00DC02BB" w:rsidRDefault="00EB3F2A">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EB3F2A" w:rsidRPr="00DC02BB" w:rsidRDefault="00EB3F2A">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topia-Regular">
    <w:panose1 w:val="00000000000000000000"/>
    <w:charset w:val="00"/>
    <w:family w:val="auto"/>
    <w:notTrueType/>
    <w:pitch w:val="default"/>
    <w:sig w:usb0="00000003" w:usb1="00000000" w:usb2="00000000" w:usb3="00000000" w:csb0="00000001"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9A6" w:rsidRPr="00DC02BB" w:rsidRDefault="00A929A6" w:rsidP="00DA6248">
    <w:pPr>
      <w:pStyle w:val="Pieddepage"/>
      <w:pBdr>
        <w:top w:val="single" w:sz="4" w:space="1" w:color="auto"/>
      </w:pBdr>
      <w:rPr>
        <w:rFonts w:eastAsiaTheme="minorHAnsi" w:cs="Calibri"/>
        <w:sz w:val="16"/>
        <w:szCs w:val="16"/>
      </w:rPr>
    </w:pPr>
    <w:fldSimple w:instr=" FILENAME  \* MERGEFORMAT ">
      <w:r w:rsidRPr="000908DD">
        <w:rPr>
          <w:rFonts w:eastAsiaTheme="minorHAnsi" w:cs="Calibri"/>
          <w:noProof/>
          <w:sz w:val="16"/>
        </w:rPr>
        <w:t>02_Cin</w:t>
      </w:r>
      <w:r w:rsidRPr="000908DD">
        <w:rPr>
          <w:noProof/>
          <w:sz w:val="16"/>
        </w:rPr>
        <w:t>_02_Modelisation.docx</w:t>
      </w:r>
    </w:fldSimple>
    <w:r w:rsidRPr="00DC02BB">
      <w:rPr>
        <w:rFonts w:eastAsiaTheme="minorHAnsi" w:cs="Calibri"/>
        <w:sz w:val="16"/>
        <w:szCs w:val="16"/>
      </w:rPr>
      <w:tab/>
    </w:r>
    <w:r w:rsidRPr="00DC02BB">
      <w:rPr>
        <w:rFonts w:eastAsiaTheme="minorHAnsi" w:cs="Calibri"/>
        <w:sz w:val="16"/>
        <w:szCs w:val="16"/>
      </w:rPr>
      <w:tab/>
    </w:r>
    <w:r w:rsidRPr="00DC02BB">
      <w:rPr>
        <w:rFonts w:eastAsiaTheme="minorHAnsi" w:cs="Calibri"/>
        <w:sz w:val="16"/>
        <w:szCs w:val="16"/>
      </w:rPr>
      <w:tab/>
    </w:r>
    <w:r w:rsidRPr="00DA6248">
      <w:rPr>
        <w:rFonts w:eastAsiaTheme="minorHAnsi" w:cs="Calibri"/>
        <w:b/>
        <w:sz w:val="16"/>
        <w:szCs w:val="16"/>
      </w:rPr>
      <w:fldChar w:fldCharType="begin"/>
    </w:r>
    <w:r w:rsidRPr="00DA6248">
      <w:rPr>
        <w:rFonts w:eastAsiaTheme="minorHAnsi" w:cs="Calibri"/>
        <w:b/>
        <w:sz w:val="16"/>
        <w:szCs w:val="16"/>
      </w:rPr>
      <w:instrText xml:space="preserve"> PAGE </w:instrText>
    </w:r>
    <w:r w:rsidRPr="00DA6248">
      <w:rPr>
        <w:rFonts w:eastAsiaTheme="minorHAnsi" w:cs="Calibri"/>
        <w:b/>
        <w:sz w:val="16"/>
        <w:szCs w:val="16"/>
      </w:rPr>
      <w:fldChar w:fldCharType="separate"/>
    </w:r>
    <w:r w:rsidR="00DA3CC4">
      <w:rPr>
        <w:rFonts w:eastAsiaTheme="minorHAnsi" w:cs="Calibri"/>
        <w:b/>
        <w:noProof/>
        <w:sz w:val="16"/>
        <w:szCs w:val="16"/>
      </w:rPr>
      <w:t>11</w:t>
    </w:r>
    <w:r w:rsidRPr="00DA6248">
      <w:rPr>
        <w:rFonts w:eastAsiaTheme="minorHAnsi" w:cs="Calibri"/>
        <w:b/>
        <w:sz w:val="16"/>
        <w:szCs w:val="16"/>
      </w:rPr>
      <w:fldChar w:fldCharType="end"/>
    </w:r>
    <w:r w:rsidRPr="00DA6248">
      <w:rPr>
        <w:rFonts w:eastAsiaTheme="minorHAnsi" w:cs="Calibri"/>
        <w:b/>
        <w:sz w:val="16"/>
        <w:szCs w:val="16"/>
      </w:rPr>
      <w:t>/</w:t>
    </w:r>
    <w:fldSimple w:instr=" NUMPAGES  \* MERGEFORMAT ">
      <w:r w:rsidR="00DA3CC4" w:rsidRPr="00DA3CC4">
        <w:rPr>
          <w:rFonts w:eastAsiaTheme="minorHAnsi" w:cs="Calibri"/>
          <w:b/>
          <w:noProof/>
          <w:sz w:val="16"/>
          <w:szCs w:val="16"/>
        </w:rPr>
        <w:t>11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3F2A" w:rsidRPr="00DC02BB" w:rsidRDefault="00EB3F2A">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EB3F2A" w:rsidRPr="00DC02BB" w:rsidRDefault="00EB3F2A">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314"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6"/>
      <w:gridCol w:w="299"/>
      <w:gridCol w:w="2409"/>
    </w:tblGrid>
    <w:tr w:rsidR="00A929A6" w:rsidTr="0046478F">
      <w:tc>
        <w:tcPr>
          <w:tcW w:w="7606" w:type="dxa"/>
        </w:tcPr>
        <w:p w:rsidR="00A929A6" w:rsidRDefault="00A929A6" w:rsidP="00190151">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0</w:t>
          </w:r>
          <w:r>
            <w:rPr>
              <w:rFonts w:eastAsiaTheme="minorHAnsi" w:cs="Calibri"/>
              <w:i/>
              <w:sz w:val="16"/>
              <w:szCs w:val="16"/>
            </w:rPr>
            <w:t>3</w:t>
          </w:r>
          <w:r w:rsidRPr="0053179F">
            <w:rPr>
              <w:rFonts w:eastAsiaTheme="minorHAnsi" w:cs="Calibri"/>
              <w:i/>
              <w:sz w:val="16"/>
              <w:szCs w:val="16"/>
            </w:rPr>
            <w:t xml:space="preserve"> – </w:t>
          </w:r>
          <w:r w:rsidRPr="00190151">
            <w:rPr>
              <w:rFonts w:eastAsiaTheme="minorHAnsi" w:cs="Calibri"/>
              <w:i/>
              <w:sz w:val="16"/>
              <w:szCs w:val="16"/>
            </w:rPr>
            <w:t>Étude</w:t>
          </w:r>
          <w:r>
            <w:rPr>
              <w:rFonts w:eastAsiaTheme="minorHAnsi" w:cs="Calibri"/>
              <w:i/>
              <w:sz w:val="16"/>
              <w:szCs w:val="16"/>
            </w:rPr>
            <w:t xml:space="preserve"> Ciné</w:t>
          </w:r>
          <w:r w:rsidRPr="00190151">
            <w:rPr>
              <w:rFonts w:eastAsiaTheme="minorHAnsi" w:cs="Calibri"/>
              <w:i/>
              <w:sz w:val="16"/>
              <w:szCs w:val="16"/>
            </w:rPr>
            <w:t>matique</w:t>
          </w:r>
          <w:r>
            <w:rPr>
              <w:rFonts w:eastAsiaTheme="minorHAnsi" w:cs="Calibri"/>
              <w:i/>
              <w:sz w:val="16"/>
              <w:szCs w:val="16"/>
            </w:rPr>
            <w:t xml:space="preserve"> des Systè</w:t>
          </w:r>
          <w:r w:rsidRPr="00190151">
            <w:rPr>
              <w:rFonts w:eastAsiaTheme="minorHAnsi" w:cs="Calibri"/>
              <w:i/>
              <w:sz w:val="16"/>
              <w:szCs w:val="16"/>
            </w:rPr>
            <w:t>mes</w:t>
          </w:r>
          <w:r>
            <w:rPr>
              <w:rFonts w:eastAsiaTheme="minorHAnsi" w:cs="Calibri"/>
              <w:i/>
              <w:sz w:val="16"/>
              <w:szCs w:val="16"/>
            </w:rPr>
            <w:t xml:space="preserve"> de </w:t>
          </w:r>
          <w:r w:rsidRPr="00190151">
            <w:rPr>
              <w:rFonts w:eastAsiaTheme="minorHAnsi" w:cs="Calibri"/>
              <w:i/>
              <w:sz w:val="16"/>
              <w:szCs w:val="16"/>
            </w:rPr>
            <w:t>Solides</w:t>
          </w:r>
          <w:r>
            <w:rPr>
              <w:rFonts w:eastAsiaTheme="minorHAnsi" w:cs="Calibri"/>
              <w:i/>
              <w:sz w:val="16"/>
              <w:szCs w:val="16"/>
            </w:rPr>
            <w:t xml:space="preserve"> de la </w:t>
          </w:r>
          <w:r w:rsidRPr="00190151">
            <w:rPr>
              <w:rFonts w:eastAsiaTheme="minorHAnsi" w:cs="Calibri"/>
              <w:i/>
              <w:sz w:val="16"/>
              <w:szCs w:val="16"/>
            </w:rPr>
            <w:t>Chaine</w:t>
          </w:r>
          <w:r>
            <w:rPr>
              <w:rFonts w:eastAsiaTheme="minorHAnsi" w:cs="Calibri"/>
              <w:i/>
              <w:sz w:val="16"/>
              <w:szCs w:val="16"/>
            </w:rPr>
            <w:t xml:space="preserve"> </w:t>
          </w:r>
          <w:r w:rsidRPr="00190151">
            <w:rPr>
              <w:rFonts w:eastAsiaTheme="minorHAnsi" w:cs="Calibri"/>
              <w:i/>
              <w:sz w:val="16"/>
              <w:szCs w:val="16"/>
            </w:rPr>
            <w:t>d’Énergie</w:t>
          </w:r>
          <w:r>
            <w:rPr>
              <w:rFonts w:eastAsiaTheme="minorHAnsi" w:cs="Calibri"/>
              <w:i/>
              <w:sz w:val="16"/>
              <w:szCs w:val="16"/>
            </w:rPr>
            <w:t xml:space="preserve"> : </w:t>
          </w:r>
          <w:r w:rsidRPr="00190151">
            <w:rPr>
              <w:rFonts w:eastAsiaTheme="minorHAnsi" w:cs="Calibri"/>
              <w:i/>
              <w:sz w:val="16"/>
              <w:szCs w:val="16"/>
            </w:rPr>
            <w:t>Analyser</w:t>
          </w:r>
          <w:r>
            <w:rPr>
              <w:rFonts w:eastAsiaTheme="minorHAnsi" w:cs="Calibri"/>
              <w:i/>
              <w:sz w:val="16"/>
              <w:szCs w:val="16"/>
            </w:rPr>
            <w:t xml:space="preserve">, </w:t>
          </w:r>
          <w:r w:rsidRPr="00190151">
            <w:rPr>
              <w:rFonts w:eastAsiaTheme="minorHAnsi" w:cs="Calibri"/>
              <w:i/>
              <w:sz w:val="16"/>
              <w:szCs w:val="16"/>
            </w:rPr>
            <w:t>Modélise</w:t>
          </w:r>
          <w:r>
            <w:rPr>
              <w:rFonts w:eastAsiaTheme="minorHAnsi" w:cs="Calibri"/>
              <w:i/>
              <w:sz w:val="16"/>
              <w:szCs w:val="16"/>
            </w:rPr>
            <w:t xml:space="preserve">r, </w:t>
          </w:r>
          <w:r w:rsidRPr="00190151">
            <w:rPr>
              <w:rFonts w:eastAsiaTheme="minorHAnsi" w:cs="Calibri"/>
              <w:i/>
              <w:sz w:val="16"/>
              <w:szCs w:val="16"/>
            </w:rPr>
            <w:t>Résoudre</w:t>
          </w:r>
        </w:p>
      </w:tc>
      <w:tc>
        <w:tcPr>
          <w:tcW w:w="299" w:type="dxa"/>
        </w:tcPr>
        <w:p w:rsidR="00A929A6" w:rsidRDefault="00A929A6" w:rsidP="00DA6248">
          <w:pPr>
            <w:pStyle w:val="En-tte"/>
            <w:rPr>
              <w:rFonts w:eastAsiaTheme="minorHAnsi" w:cs="Calibri"/>
              <w:i/>
              <w:sz w:val="16"/>
              <w:szCs w:val="16"/>
            </w:rPr>
          </w:pPr>
        </w:p>
      </w:tc>
      <w:tc>
        <w:tcPr>
          <w:tcW w:w="2409" w:type="dxa"/>
          <w:vMerge w:val="restart"/>
          <w:vAlign w:val="center"/>
        </w:tcPr>
        <w:p w:rsidR="00A929A6" w:rsidRDefault="00A929A6"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DF2B240" wp14:editId="72AD244D">
                    <wp:extent cx="186690" cy="189230"/>
                    <wp:effectExtent l="9525" t="6350" r="13335" b="13970"/>
                    <wp:docPr id="17"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18"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9" name="Group 133"/>
                            <wpg:cNvGrpSpPr>
                              <a:grpSpLocks/>
                            </wpg:cNvGrpSpPr>
                            <wpg:grpSpPr bwMode="auto">
                              <a:xfrm>
                                <a:off x="2604" y="1188"/>
                                <a:ext cx="5904" cy="5984"/>
                                <a:chOff x="2084" y="1308"/>
                                <a:chExt cx="5904" cy="5984"/>
                              </a:xfrm>
                            </wpg:grpSpPr>
                            <wps:wsp>
                              <wps:cNvPr id="20"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6"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7"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8"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9"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0"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1"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2"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4"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5"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6"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7"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0"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1"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2"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3"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4"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QfcQAAADbAAAADwAAAGRycy9kb3ducmV2LnhtbESPT2vCQBDF7wW/wzJCL0U39lBjdBVb&#10;KEhv/kE8DtkxCWZnQ3YT02/vHARvM7w37/1mtRlcrXpqQ+XZwGyagCLOva24MHA6/k5SUCEiW6w9&#10;k4F/CrBZj95WmFl/5z31h1goCeGQoYEyxibTOuQlOQxT3xCLdvWtwyhrW2jb4l3CXa0/k+RLO6xY&#10;Gkps6Kek/HbonIGu/vs4duc464vvfn5NF+lluARj3sfDdgkq0hBf5uf1zgq+wMo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EJB9xAAAANsAAAAPAAAAAAAAAAAA&#10;AAAAAKECAABkcnMvZG93bnJldi54bWxQSwUGAAAAAAQABAD5AAAAkgM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pWxsAAAADbAAAADwAAAGRycy9kb3ducmV2LnhtbERPy4rCMBTdC/5DuIIb0VQXM7U2ig4M&#10;DLMbK+Ly0tw+sLkpTVrr308WgsvDeaeH0TRioM7VlhWsVxEI4tzqmksFl+x7GYNwHlljY5kUPMnB&#10;YT+dpJho++A/Gs6+FCGEXYIKKu/bREqXV2TQrWxLHLjCdgZ9gF0pdYePEG4auYmiD2mw5tBQYUtf&#10;FeX3c28U9M3vIuuvfj2Up+GziLfxbbw5peaz8bgD4Wn0b/HL/aMVbML6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KVsbAAAAA2wAAAA8AAAAAAAAAAAAAAAAA&#10;oQIAAGRycy9kb3ducmV2LnhtbFBLBQYAAAAABAAEAPkAAACOAw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bzXcQAAADbAAAADwAAAGRycy9kb3ducmV2LnhtbESPQWuDQBSE74X8h+UFcilxNYfWmKyS&#10;FgKltyYheHy4Lypx34q7Gvvvu4VCj8PMfMPsi9l0YqLBtZYVJFEMgriyuuVaweV8XKcgnEfW2Fkm&#10;Bd/koMgXT3vMtH3wF00nX4sAYZehgsb7PpPSVQ0ZdJHtiYN3s4NBH+RQSz3gI8BNJzdx/CINthwW&#10;GuzpvaHqfhqNgrH7fD6PV59M9dv0eku3aTmXTqnVcj7sQHia/X/4r/2hFWw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RvNdxAAAANsAAAAPAAAAAAAAAAAA&#10;AAAAAKECAABkcnMvZG93bnJldi54bWxQSwUGAAAAAAQABAD5AAAAkgM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RtKsQAAADbAAAADwAAAGRycy9kb3ducmV2LnhtbESPQWuDQBSE74X8h+UFcilxjYfWmKyS&#10;FgKltyYheHy4Lypx34q7Gvvvu4VCj8PMfMPsi9l0YqLBtZYVbKIYBHFldcu1gsv5uE5BOI+ssbNM&#10;Cr7JQZEvnvaYafvgL5pOvhYBwi5DBY33fSalqxoy6CLbEwfvZgeDPsihlnrAR4CbTiZx/CINthwW&#10;GuzpvaHqfhqNgrH7fD6PV7+Z6rfp9ZZu03IunVKr5XzYgfA0+//wX/tDK0g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lG0qxAAAANsAAAAPAAAAAAAAAAAA&#10;AAAAAKECAABkcnMvZG93bnJldi54bWxQSwUGAAAAAAQABAD5AAAAkgM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tSfcEAAADbAAAADwAAAGRycy9kb3ducmV2LnhtbESPQYvCMBSE74L/ITzBi2iqi6LVKCII&#10;noStgh4fzbMtNi+1iW3995uFhT0OM/MNs9l1phQN1a6wrGA6iUAQp1YXnCm4Xo7jJQjnkTWWlknB&#10;hxzstv3eBmNtW/6mJvGZCBB2MSrIva9iKV2ak0E3sRVx8B62NuiDrDOpa2wD3JRyFkULabDgsJBj&#10;RYec0mfyNgrO89Giafxr5PB8xza5sWzLL6WGg26/BuGp8//hv/ZJK5it4P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1J9wQAAANsAAAAPAAAAAAAAAAAAAAAA&#10;AKECAABkcnMvZG93bnJldi54bWxQSwUGAAAAAAQABAD5AAAAjwM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tPb4AAADbAAAADwAAAGRycy9kb3ducmV2LnhtbERPTYvCMBC9C/6HMIIXWVMVy9I1igiC&#10;J8Eq6HFoZttiM6lNbOu/NwfB4+N9rza9qURLjSstK5hNIxDEmdUl5wou5/3PLwjnkTVWlknBixxs&#10;1sPBChNtOz5Rm/pchBB2CSoovK8TKV1WkEE3tTVx4P5tY9AH2ORSN9iFcFPJeRTF0mDJoaHAmnYF&#10;Zff0aRQcl5O4bf1j4vB4wy69suyqhVLjUb/9A+Gp91/xx33QChZhff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KG09vgAAANsAAAAPAAAAAAAAAAAAAAAAAKEC&#10;AABkcnMvZG93bnJldi54bWxQSwUGAAAAAAQABAD5AAAAjAM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M7jsMAAADcAAAADwAAAGRycy9kb3ducmV2LnhtbESPQYvCMBSE7wv+h/AEL4umCmqtRlFB&#10;WLytinh8NM+22LyUJq31328EYY/DzHzDrDadKUVLtSssKxiPIhDEqdUFZwou58MwBuE8ssbSMil4&#10;kYPNuve1wkTbJ/9Se/KZCBB2CSrIva8SKV2ak0E3shVx8O62NuiDrDOpa3wGuCnlJIpm0mDBYSHH&#10;ivY5pY9TYxQ05fH73Fz9uM127fweL+Jbd3NKDfrddgnCU+f/w5/2j1Ywmc7gfSYcAb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DO47DAAAA3AAAAA8AAAAAAAAAAAAA&#10;AAAAoQIAAGRycy9kb3ducmV2LnhtbFBLBQYAAAAABAAEAPkAAACR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eFcQAAADcAAAADwAAAGRycy9kb3ducmV2LnhtbESPQYvCMBSE78L+h/AW9iJrqqDWapRV&#10;WBBvVlk8PppnW7Z5KU1a6783guBxmJlvmNWmN5XoqHGlZQXjUQSCOLO65FzB+fT7HYNwHlljZZkU&#10;3MnBZv0xWGGi7Y2P1KU+FwHCLkEFhfd1IqXLCjLoRrYmDt7VNgZ9kE0udYO3ADeVnETRTBosOSwU&#10;WNOuoOw/bY2CtjoMT+2fH3f5tptf40V86S9Oqa/P/mcJwlPv3+FXe68VTKZzeJ4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54VxAAAANwAAAAPAAAAAAAAAAAA&#10;AAAAAKECAABkcnMvZG93bnJldi54bWxQSwUGAAAAAAQABAD5AAAAkgM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AKZ8EAAADcAAAADwAAAGRycy9kb3ducmV2LnhtbERPy4rCMBTdC/5DuIIbGVMFtdNpFBWE&#10;YXY+EJeX5vbBNDelSWv9+8lCmOXhvNPdYGrRU+sqywoW8wgEcWZ1xYWC2/X0EYNwHlljbZkUvMjB&#10;bjsepZho++Qz9RdfiBDCLkEFpfdNIqXLSjLo5rYhDlxuW4M+wLaQusVnCDe1XEbRWhqsODSU2NCx&#10;pOz30hkFXf0zu3Z3v+iLQ7/J48/4MTycUtPJsP8C4Wnw/+K3+1srWK7C2nAmHAG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EApnwQAAANwAAAAPAAAAAAAAAAAAAAAA&#10;AKECAABkcnMvZG93bnJldi54bWxQSwUGAAAAAAQABAD5AAAAjwM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fuW8IAAADcAAAADwAAAGRycy9kb3ducmV2LnhtbESPQYvCMBSE74L/ITxhL6KpiqLVKCII&#10;exK2u6DHR/Nsi81LbWJb/70RFjwOM/MNs9l1phQN1a6wrGAyjkAQp1YXnCn4+z2OliCcR9ZYWiYF&#10;T3Kw2/Z7G4y1bfmHmsRnIkDYxagg976KpXRpTgbd2FbEwbva2qAPss6krrENcFPKaRQtpMGCw0KO&#10;FR1ySm/Jwyg4zYeLpvH3ocPTBdvkzLItZ0p9Dbr9GoSnzn/C/+1vrWA6X8H7TDgCcv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9fuW8IAAADcAAAADwAAAAAAAAAAAAAA&#10;AAChAgAAZHJzL2Rvd25yZXYueG1sUEsFBgAAAAAEAAQA+QAAAJADA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rM3MIAAADcAAAADwAAAGRycy9kb3ducmV2LnhtbERPy2rCQBTdF/yH4Ra6Kc0kLjSmjmIL&#10;heJOI5LlJXNNQjN3Qmby6N87C8Hl4by3+9m0YqTeNZYVJFEMgri0uuFKwSX/+UhBOI+ssbVMCv7J&#10;wX63eNlipu3EJxrPvhIhhF2GCmrvu0xKV9Zk0EW2Iw7czfYGfYB9JXWPUwg3rVzG8UoabDg01NjR&#10;d03l33kwCob2+J4PV5+M1de4vqWbtJgLp9Tb63z4BOFp9k/xw/2rFSxXYX44E46A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rM3MIAAADcAAAADwAAAAAAAAAAAAAA&#10;AAChAgAAZHJzL2Rvd25yZXYueG1sUEsFBgAAAAAEAAQA+QAAAJADA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0o4MMAAADcAAAADwAAAGRycy9kb3ducmV2LnhtbESPQYvCMBSE74L/IbwFL2JTFYt0jSLC&#10;gifBKujx0bxtyzYvtcm23X+/EQSPw8x8w2x2g6lFR62rLCuYRzEI4tzqigsF18vXbA3CeWSNtWVS&#10;8EcOdtvxaIOptj2fqct8IQKEXYoKSu+bVEqXl2TQRbYhDt63bQ36INtC6hb7ADe1XMRxIg1WHBZK&#10;bOhQUv6T/RoFp9U06Tr/mDo83bHPbiz7eqnU5GPYf4LwNPh3+NU+agWLZA7PM+EIyO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NKODDAAAA3AAAAA8AAAAAAAAAAAAA&#10;AAAAoQIAAGRycy9kb3ducmV2LnhtbFBLBQYAAAAABAAEAPkAAACRAw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T3MMUAAADcAAAADwAAAGRycy9kb3ducmV2LnhtbESPQWuDQBSE74X8h+UFcilxjQdrTDYh&#10;KRRKbzWleHy4Lypx34q7GvPvu4VCj8PMfMPsj7PpxESDay0r2EQxCOLK6pZrBV+Xt3UGwnlkjZ1l&#10;UvAgB8fD4mmPubZ3/qSp8LUIEHY5Kmi873MpXdWQQRfZnjh4VzsY9EEOtdQD3gPcdDKJ41QabDks&#10;NNjTa0PVrRiNgrH7eL6M334z1efp5Zpts3IunVKr5XzagfA0+//wX/tdK0jSBH7PhCM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T3MMUAAADcAAAADwAAAAAAAAAA&#10;AAAAAAChAgAAZHJzL2Rvd25yZXYueG1sUEsFBgAAAAAEAAQA+QAAAJMDA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qLeMQAAADcAAAADwAAAGRycy9kb3ducmV2LnhtbESPQWvCQBSE70L/w/KEXqRuGjWU1FVK&#10;oeApYBTa4yP7mgSzb9PdbRL/vSsUehxm5htmu59MJwZyvrWs4HmZgCCurG65VnA+fTy9gPABWWNn&#10;mRRcycN+9zDbYq7tyEcaylCLCGGfo4ImhD6X0lcNGfRL2xNH79s6gyFKV0vtcIxw08k0STJpsOW4&#10;0GBP7w1Vl/LXKCg2i2wYws/CY/GFY/nJcuxWSj3Op7dXEIGm8B/+ax+0gjRbw/1MPAJyd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uot4xAAAANwAAAAPAAAAAAAAAAAA&#10;AAAAAKECAABkcnMvZG93bnJldi54bWxQSwUGAAAAAAQABAD5AAAAkgM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u48MAAADcAAAADwAAAGRycy9kb3ducmV2LnhtbESPQYvCMBSE7wv+h/AWvIhNVSzSNYoI&#10;gifBrqDHR/O2Ldu81Ca29d8bYWGPw8x8w6y3g6lFR62rLCuYRTEI4tzqigsFl+/DdAXCeWSNtWVS&#10;8CQH283oY42ptj2fqct8IQKEXYoKSu+bVEqXl2TQRbYhDt6PbQ36INtC6hb7ADe1nMdxIg1WHBZK&#10;bGhfUv6bPYyC03KSdJ2/TxyebthnV5Z9vVBq/DnsvkB4Gvx/+K991ArmyRLeZ8IRkJ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2LuPDAAAA3AAAAA8AAAAAAAAAAAAA&#10;AAAAoQIAAGRycy9kb3ducmV2LnhtbFBLBQYAAAAABAAEAPkAAACRAw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xM8UAAADcAAAADwAAAGRycy9kb3ducmV2LnhtbESPQWuDQBSE74X8h+UFcinJGg/WmKyS&#10;FAqlt5pScny4Lypx34q7GvPvu4VCj8PMfMMcitl0YqLBtZYVbDcRCOLK6pZrBV/nt3UKwnlkjZ1l&#10;UvAgB0W+eDpgpu2dP2kqfS0ChF2GChrv+0xKVzVk0G1sTxy8qx0M+iCHWuoB7wFuOhlHUSINthwW&#10;GuzptaHqVo5Gwdh9PJ/Hb7+d6tP0ck136WW+OKVWy/m4B+Fp9v/hv/a7VhAnCfyeCUd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xM8UAAADcAAAADwAAAAAAAAAA&#10;AAAAAAChAgAAZHJzL2Rvd25yZXYueG1sUEsFBgAAAAAEAAQA+QAAAJMDA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gVD8QAAADcAAAADwAAAGRycy9kb3ducmV2LnhtbESPQWuDQBSE74X8h+UFcgl1bUpNsa5S&#10;AoGeAjWB5PhwX1XivjXuRu2/7xYKPQ4z8w2TFbPpxEiDay0reIpiEMSV1S3XCk7H/eMrCOeRNXaW&#10;ScE3OSjyxUOGqbYTf9JY+loECLsUFTTe96mUrmrIoItsTxy8LzsY9EEOtdQDTgFuOrmJ40QabDks&#10;NNjTrqHqWt6NgsPLOhlHf1s7PFxwKs8sp+5ZqdVyfn8D4Wn2/+G/9odWsEm28HsmHAG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aBUPxAAAANwAAAAPAAAAAAAAAAAA&#10;AAAAAKECAABkcnMvZG93bnJldi54bWxQSwUGAAAAAAQABAD5AAAAkgM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zA2sIAAADcAAAADwAAAGRycy9kb3ducmV2LnhtbERPy2rCQBTdF/yH4Ra6Kc0kLjSmjmIL&#10;heJOI5LlJXNNQjN3Qmby6N87C8Hl4by3+9m0YqTeNZYVJFEMgri0uuFKwSX/+UhBOI+ssbVMCv7J&#10;wX63eNlipu3EJxrPvhIhhF2GCmrvu0xKV9Zk0EW2Iw7czfYGfYB9JXWPUwg3rVzG8UoabDg01NjR&#10;d03l33kwCob2+J4PV5+M1de4vqWbtJgLp9Tb63z4BOFp9k/xw/2rFSxXYW04E46A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zA2sIAAADcAAAADwAAAAAAAAAAAAAA&#10;AAChAgAAZHJzL2Rvd25yZXYueG1sUEsFBgAAAAAEAAQA+QAAAJADA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aAcIAAADcAAAADwAAAGRycy9kb3ducmV2LnhtbERPy2rCQBTdF/yH4Ra6Kc0kLjSmjqJC&#10;oXSnEcnykrkmoZk7ITN59O87C8Hl4by3+9m0YqTeNZYVJFEMgri0uuFKwTX/+khBOI+ssbVMCv7I&#10;wX63eNlipu3EZxovvhIhhF2GCmrvu0xKV9Zk0EW2Iw7c3fYGfYB9JXWPUwg3rVzG8UoabDg01NjR&#10;qaby9zIYBUP7854PN5+M1XFc39NNWsyFU+rtdT58gvA0+6f44f7WCpbrMD+cCUdA7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aAcIAAADcAAAADwAAAAAAAAAAAAAA&#10;AAChAgAAZHJzL2Rvd25yZXYueG1sUEsFBgAAAAAEAAQA+QAAAJADA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sQAAADcAAAADwAAAGRycy9kb3ducmV2LnhtbESPQYvCMBSE78L+h/AW9iJrWg/arUbZ&#10;FQTxphXx+GiebbF5KU1au//eCILHYWa+YZbrwdSip9ZVlhXEkwgEcW51xYWCU7b9TkA4j6yxtkwK&#10;/snBevUxWmKq7Z0P1B99IQKEXYoKSu+bVEqXl2TQTWxDHLyrbQ36INtC6hbvAW5qOY2imTRYcVgo&#10;saFNSfnt2BkFXb0fZ93Zx33x18+vyU9yGS5Oqa/P4XcBwtPg3+FXe6cVTOcxPM+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n/+axAAAANwAAAAPAAAAAAAAAAAA&#10;AAAAAKECAABkcnMvZG93bnJldi54bWxQSwUGAAAAAAQABAD5AAAAkgM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1h7cUAAADcAAAADwAAAGRycy9kb3ducmV2LnhtbESPQWuDQBSE74X8h+UFcinJGg/VmKyS&#10;FAqlt5pScny4Lypx34q7GvPvu4VCj8PMfMMcitl0YqLBtZYVbDcRCOLK6pZrBV/nt3UKwnlkjZ1l&#10;UvAgB0W+eDpgpu2dP2kqfS0ChF2GChrv+0xKVzVk0G1sTxy8qx0M+iCHWuoB7wFuOhlH0Ys02HJY&#10;aLCn14aqWzkaBWP38Xwev/12qk9Tck136WW+OKVWy/m4B+Fp9v/hv/a7VhAnMfyeCUd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1h7cUAAADcAAAADwAAAAAAAAAA&#10;AAAAAAChAgAAZHJzL2Rvd25yZXYueG1sUEsFBgAAAAAEAAQA+QAAAJMDA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F0cQAAADcAAAADwAAAGRycy9kb3ducmV2LnhtbESPQWuDQBSE74H8h+UFcglxrRJTrJtQ&#10;CoWcArWF5PhwX1XqvrXuVu2/7xYCOQ4z8w1THGfTiZEG11pW8BDFIIgrq1uuFXy8v24fQTiPrLGz&#10;TAp+ycHxsFwUmGs78RuNpa9FgLDLUUHjfZ9L6aqGDLrI9sTB+7SDQR/kUEs94BTgppNJHGfSYMth&#10;ocGeXhqqvsofo+C822Tj6L83Ds9XnMoLy6lLlVqv5ucnEJ5mfw/f2ietINmn8H8mHAF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ioXRxAAAANwAAAAPAAAAAAAAAAAA&#10;AAAAAKECAABkcnMvZG93bnJldi54bWxQSwUGAAAAAAQABAD5AAAAkgM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hcAsQAAADcAAAADwAAAGRycy9kb3ducmV2LnhtbESPQYvCMBSE78L+h/AW9iJrqojWapRV&#10;WBBvVlk8PppnW7Z5KU1a6783guBxmJlvmNWmN5XoqHGlZQXjUQSCOLO65FzB+fT7HYNwHlljZZkU&#10;3MnBZv0xWGGi7Y2P1KU+FwHCLkEFhfd1IqXLCjLoRrYmDt7VNgZ9kE0udYO3ADeVnETRTBosOSwU&#10;WNOuoOw/bY2CtjoMT+2fH3f5tptf40V86S9Oqa/P/mcJwlPv3+FXe68VTOZTeJ4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FwCxAAAANwAAAAPAAAAAAAAAAAA&#10;AAAAAKECAABkcnMvZG93bnJldi54bWxQSwUGAAAAAAQABAD5AAAAkgMAAAAA&#10;" strokeweight="1pt"/>
                    </v:group>
                    <w10:anchorlock/>
                  </v:group>
                </w:pict>
              </mc:Fallback>
            </mc:AlternateContent>
          </w:r>
          <w:r>
            <w:rPr>
              <w:rFonts w:eastAsiaTheme="minorHAnsi" w:cs="Calibri"/>
              <w:i/>
              <w:sz w:val="16"/>
              <w:szCs w:val="16"/>
            </w:rPr>
            <w:t xml:space="preserve">           </w:t>
          </w:r>
        </w:p>
      </w:tc>
    </w:tr>
    <w:tr w:rsidR="00A929A6" w:rsidTr="0046478F">
      <w:tc>
        <w:tcPr>
          <w:tcW w:w="7606" w:type="dxa"/>
        </w:tcPr>
        <w:p w:rsidR="00A929A6" w:rsidRDefault="00A929A6" w:rsidP="00190151">
          <w:pPr>
            <w:pStyle w:val="En-tte"/>
            <w:rPr>
              <w:rFonts w:eastAsiaTheme="minorHAnsi" w:cs="Calibri"/>
              <w:i/>
              <w:sz w:val="16"/>
              <w:szCs w:val="16"/>
            </w:rPr>
          </w:pPr>
          <w:r>
            <w:rPr>
              <w:rFonts w:ascii="French Script MT" w:eastAsiaTheme="minorHAnsi" w:hAnsi="French Script MT" w:cs="Calibri"/>
              <w:sz w:val="16"/>
              <w:szCs w:val="16"/>
            </w:rPr>
            <w:t>Chapitre 1 – Modélisation des systèmes mécaniques</w:t>
          </w:r>
        </w:p>
      </w:tc>
      <w:tc>
        <w:tcPr>
          <w:tcW w:w="299" w:type="dxa"/>
        </w:tcPr>
        <w:p w:rsidR="00A929A6" w:rsidRDefault="00A929A6" w:rsidP="00DA6248">
          <w:pPr>
            <w:pStyle w:val="En-tte"/>
            <w:rPr>
              <w:rFonts w:eastAsiaTheme="minorHAnsi" w:cs="Calibri"/>
              <w:i/>
              <w:sz w:val="16"/>
              <w:szCs w:val="16"/>
            </w:rPr>
          </w:pPr>
        </w:p>
      </w:tc>
      <w:tc>
        <w:tcPr>
          <w:tcW w:w="2409" w:type="dxa"/>
          <w:vMerge/>
        </w:tcPr>
        <w:p w:rsidR="00A929A6" w:rsidRDefault="00A929A6" w:rsidP="00DA6248">
          <w:pPr>
            <w:pStyle w:val="En-tte"/>
            <w:rPr>
              <w:rFonts w:eastAsiaTheme="minorHAnsi" w:cs="Calibri"/>
              <w:i/>
              <w:sz w:val="16"/>
              <w:szCs w:val="16"/>
            </w:rPr>
          </w:pPr>
        </w:p>
      </w:tc>
    </w:tr>
  </w:tbl>
  <w:p w:rsidR="00A929A6" w:rsidRDefault="00A929A6"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265FC"/>
    <w:multiLevelType w:val="hybridMultilevel"/>
    <w:tmpl w:val="760646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3E24DE"/>
    <w:multiLevelType w:val="hybridMultilevel"/>
    <w:tmpl w:val="7AC2D3C6"/>
    <w:lvl w:ilvl="0" w:tplc="7910FCB8">
      <w:start w:val="1"/>
      <w:numFmt w:val="bullet"/>
      <w:lvlText w:val="o"/>
      <w:lvlJc w:val="left"/>
      <w:pPr>
        <w:tabs>
          <w:tab w:val="num" w:pos="720"/>
        </w:tabs>
        <w:ind w:left="720" w:hanging="360"/>
      </w:pPr>
      <w:rPr>
        <w:rFonts w:ascii="Courier New" w:hAnsi="Courier New" w:cs="Courier New" w:hint="default"/>
      </w:rPr>
    </w:lvl>
    <w:lvl w:ilvl="1" w:tplc="D8FE2878" w:tentative="1">
      <w:start w:val="1"/>
      <w:numFmt w:val="bullet"/>
      <w:lvlText w:val="o"/>
      <w:lvlJc w:val="left"/>
      <w:pPr>
        <w:tabs>
          <w:tab w:val="num" w:pos="1440"/>
        </w:tabs>
        <w:ind w:left="1440" w:hanging="360"/>
      </w:pPr>
      <w:rPr>
        <w:rFonts w:ascii="Courier New" w:hAnsi="Courier New" w:cs="Courier New" w:hint="default"/>
      </w:rPr>
    </w:lvl>
    <w:lvl w:ilvl="2" w:tplc="F93C28D0" w:tentative="1">
      <w:start w:val="1"/>
      <w:numFmt w:val="bullet"/>
      <w:lvlText w:val=""/>
      <w:lvlJc w:val="left"/>
      <w:pPr>
        <w:tabs>
          <w:tab w:val="num" w:pos="2160"/>
        </w:tabs>
        <w:ind w:left="2160" w:hanging="360"/>
      </w:pPr>
      <w:rPr>
        <w:rFonts w:ascii="Wingdings" w:hAnsi="Wingdings" w:hint="default"/>
      </w:rPr>
    </w:lvl>
    <w:lvl w:ilvl="3" w:tplc="FA309168" w:tentative="1">
      <w:start w:val="1"/>
      <w:numFmt w:val="bullet"/>
      <w:lvlText w:val=""/>
      <w:lvlJc w:val="left"/>
      <w:pPr>
        <w:tabs>
          <w:tab w:val="num" w:pos="2880"/>
        </w:tabs>
        <w:ind w:left="2880" w:hanging="360"/>
      </w:pPr>
      <w:rPr>
        <w:rFonts w:ascii="Symbol" w:hAnsi="Symbol" w:hint="default"/>
      </w:rPr>
    </w:lvl>
    <w:lvl w:ilvl="4" w:tplc="AB36D346" w:tentative="1">
      <w:start w:val="1"/>
      <w:numFmt w:val="bullet"/>
      <w:lvlText w:val="o"/>
      <w:lvlJc w:val="left"/>
      <w:pPr>
        <w:tabs>
          <w:tab w:val="num" w:pos="3600"/>
        </w:tabs>
        <w:ind w:left="3600" w:hanging="360"/>
      </w:pPr>
      <w:rPr>
        <w:rFonts w:ascii="Courier New" w:hAnsi="Courier New" w:cs="Courier New" w:hint="default"/>
      </w:rPr>
    </w:lvl>
    <w:lvl w:ilvl="5" w:tplc="C94C19E2" w:tentative="1">
      <w:start w:val="1"/>
      <w:numFmt w:val="bullet"/>
      <w:lvlText w:val=""/>
      <w:lvlJc w:val="left"/>
      <w:pPr>
        <w:tabs>
          <w:tab w:val="num" w:pos="4320"/>
        </w:tabs>
        <w:ind w:left="4320" w:hanging="360"/>
      </w:pPr>
      <w:rPr>
        <w:rFonts w:ascii="Wingdings" w:hAnsi="Wingdings" w:hint="default"/>
      </w:rPr>
    </w:lvl>
    <w:lvl w:ilvl="6" w:tplc="4A38D8BA" w:tentative="1">
      <w:start w:val="1"/>
      <w:numFmt w:val="bullet"/>
      <w:lvlText w:val=""/>
      <w:lvlJc w:val="left"/>
      <w:pPr>
        <w:tabs>
          <w:tab w:val="num" w:pos="5040"/>
        </w:tabs>
        <w:ind w:left="5040" w:hanging="360"/>
      </w:pPr>
      <w:rPr>
        <w:rFonts w:ascii="Symbol" w:hAnsi="Symbol" w:hint="default"/>
      </w:rPr>
    </w:lvl>
    <w:lvl w:ilvl="7" w:tplc="D8E69F8A" w:tentative="1">
      <w:start w:val="1"/>
      <w:numFmt w:val="bullet"/>
      <w:lvlText w:val="o"/>
      <w:lvlJc w:val="left"/>
      <w:pPr>
        <w:tabs>
          <w:tab w:val="num" w:pos="5760"/>
        </w:tabs>
        <w:ind w:left="5760" w:hanging="360"/>
      </w:pPr>
      <w:rPr>
        <w:rFonts w:ascii="Courier New" w:hAnsi="Courier New" w:cs="Courier New" w:hint="default"/>
      </w:rPr>
    </w:lvl>
    <w:lvl w:ilvl="8" w:tplc="1B420F74" w:tentative="1">
      <w:start w:val="1"/>
      <w:numFmt w:val="bullet"/>
      <w:lvlText w:val=""/>
      <w:lvlJc w:val="left"/>
      <w:pPr>
        <w:tabs>
          <w:tab w:val="num" w:pos="6480"/>
        </w:tabs>
        <w:ind w:left="6480" w:hanging="360"/>
      </w:pPr>
      <w:rPr>
        <w:rFonts w:ascii="Wingdings" w:hAnsi="Wingdings" w:hint="default"/>
      </w:rPr>
    </w:lvl>
  </w:abstractNum>
  <w:abstractNum w:abstractNumId="2">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E43556A"/>
    <w:multiLevelType w:val="hybridMultilevel"/>
    <w:tmpl w:val="0C5ECE8C"/>
    <w:lvl w:ilvl="0" w:tplc="EA3C8F26">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6">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92F57C5"/>
    <w:multiLevelType w:val="hybridMultilevel"/>
    <w:tmpl w:val="B366C044"/>
    <w:lvl w:ilvl="0" w:tplc="63F2CF4C">
      <w:start w:val="1"/>
      <w:numFmt w:val="bullet"/>
      <w:lvlText w:val=""/>
      <w:lvlJc w:val="left"/>
      <w:pPr>
        <w:tabs>
          <w:tab w:val="num" w:pos="720"/>
        </w:tabs>
        <w:ind w:left="720" w:hanging="360"/>
      </w:pPr>
      <w:rPr>
        <w:rFonts w:ascii="Wingdings" w:hAnsi="Wingdings" w:hint="default"/>
        <w:sz w:val="22"/>
        <w:szCs w:val="22"/>
        <w:vertAlign w:val="baseline"/>
      </w:rPr>
    </w:lvl>
    <w:lvl w:ilvl="1" w:tplc="040C0019" w:tentative="1">
      <w:start w:val="1"/>
      <w:numFmt w:val="bullet"/>
      <w:lvlText w:val="o"/>
      <w:lvlJc w:val="left"/>
      <w:pPr>
        <w:tabs>
          <w:tab w:val="num" w:pos="1440"/>
        </w:tabs>
        <w:ind w:left="1440" w:hanging="360"/>
      </w:pPr>
      <w:rPr>
        <w:rFonts w:ascii="Courier New" w:hAnsi="Courier New" w:cs="Courier New" w:hint="default"/>
      </w:rPr>
    </w:lvl>
    <w:lvl w:ilvl="2" w:tplc="040C001B" w:tentative="1">
      <w:start w:val="1"/>
      <w:numFmt w:val="bullet"/>
      <w:lvlText w:val=""/>
      <w:lvlJc w:val="left"/>
      <w:pPr>
        <w:tabs>
          <w:tab w:val="num" w:pos="2160"/>
        </w:tabs>
        <w:ind w:left="2160" w:hanging="360"/>
      </w:pPr>
      <w:rPr>
        <w:rFonts w:ascii="Wingdings" w:hAnsi="Wingdings" w:hint="default"/>
      </w:rPr>
    </w:lvl>
    <w:lvl w:ilvl="3" w:tplc="040C000F" w:tentative="1">
      <w:start w:val="1"/>
      <w:numFmt w:val="bullet"/>
      <w:lvlText w:val=""/>
      <w:lvlJc w:val="left"/>
      <w:pPr>
        <w:tabs>
          <w:tab w:val="num" w:pos="2880"/>
        </w:tabs>
        <w:ind w:left="2880" w:hanging="360"/>
      </w:pPr>
      <w:rPr>
        <w:rFonts w:ascii="Symbol" w:hAnsi="Symbol" w:hint="default"/>
      </w:rPr>
    </w:lvl>
    <w:lvl w:ilvl="4" w:tplc="040C0019" w:tentative="1">
      <w:start w:val="1"/>
      <w:numFmt w:val="bullet"/>
      <w:lvlText w:val="o"/>
      <w:lvlJc w:val="left"/>
      <w:pPr>
        <w:tabs>
          <w:tab w:val="num" w:pos="3600"/>
        </w:tabs>
        <w:ind w:left="3600" w:hanging="360"/>
      </w:pPr>
      <w:rPr>
        <w:rFonts w:ascii="Courier New" w:hAnsi="Courier New" w:cs="Courier New" w:hint="default"/>
      </w:rPr>
    </w:lvl>
    <w:lvl w:ilvl="5" w:tplc="040C001B" w:tentative="1">
      <w:start w:val="1"/>
      <w:numFmt w:val="bullet"/>
      <w:lvlText w:val=""/>
      <w:lvlJc w:val="left"/>
      <w:pPr>
        <w:tabs>
          <w:tab w:val="num" w:pos="4320"/>
        </w:tabs>
        <w:ind w:left="4320" w:hanging="360"/>
      </w:pPr>
      <w:rPr>
        <w:rFonts w:ascii="Wingdings" w:hAnsi="Wingdings" w:hint="default"/>
      </w:rPr>
    </w:lvl>
    <w:lvl w:ilvl="6" w:tplc="040C000F" w:tentative="1">
      <w:start w:val="1"/>
      <w:numFmt w:val="bullet"/>
      <w:lvlText w:val=""/>
      <w:lvlJc w:val="left"/>
      <w:pPr>
        <w:tabs>
          <w:tab w:val="num" w:pos="5040"/>
        </w:tabs>
        <w:ind w:left="5040" w:hanging="360"/>
      </w:pPr>
      <w:rPr>
        <w:rFonts w:ascii="Symbol" w:hAnsi="Symbol" w:hint="default"/>
      </w:rPr>
    </w:lvl>
    <w:lvl w:ilvl="7" w:tplc="040C0019" w:tentative="1">
      <w:start w:val="1"/>
      <w:numFmt w:val="bullet"/>
      <w:lvlText w:val="o"/>
      <w:lvlJc w:val="left"/>
      <w:pPr>
        <w:tabs>
          <w:tab w:val="num" w:pos="5760"/>
        </w:tabs>
        <w:ind w:left="5760" w:hanging="360"/>
      </w:pPr>
      <w:rPr>
        <w:rFonts w:ascii="Courier New" w:hAnsi="Courier New" w:cs="Courier New" w:hint="default"/>
      </w:rPr>
    </w:lvl>
    <w:lvl w:ilvl="8" w:tplc="040C001B" w:tentative="1">
      <w:start w:val="1"/>
      <w:numFmt w:val="bullet"/>
      <w:lvlText w:val=""/>
      <w:lvlJc w:val="left"/>
      <w:pPr>
        <w:tabs>
          <w:tab w:val="num" w:pos="6480"/>
        </w:tabs>
        <w:ind w:left="6480" w:hanging="360"/>
      </w:pPr>
      <w:rPr>
        <w:rFonts w:ascii="Wingdings" w:hAnsi="Wingdings" w:hint="default"/>
      </w:rPr>
    </w:lvl>
  </w:abstractNum>
  <w:abstractNum w:abstractNumId="8">
    <w:nsid w:val="1CB7519D"/>
    <w:multiLevelType w:val="hybridMultilevel"/>
    <w:tmpl w:val="6D54B732"/>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A2B5BEB"/>
    <w:multiLevelType w:val="hybridMultilevel"/>
    <w:tmpl w:val="14B233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AA94CFA"/>
    <w:multiLevelType w:val="hybridMultilevel"/>
    <w:tmpl w:val="A71EA2EC"/>
    <w:lvl w:ilvl="0" w:tplc="6BB4547A">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1">
    <w:nsid w:val="2E010BAF"/>
    <w:multiLevelType w:val="hybridMultilevel"/>
    <w:tmpl w:val="A838F8F0"/>
    <w:lvl w:ilvl="0" w:tplc="040C0005">
      <w:start w:val="1"/>
      <w:numFmt w:val="bullet"/>
      <w:lvlText w:val=""/>
      <w:lvlJc w:val="left"/>
      <w:pPr>
        <w:ind w:left="1113" w:hanging="360"/>
      </w:pPr>
      <w:rPr>
        <w:rFonts w:ascii="Wingdings" w:hAnsi="Wingdings" w:hint="default"/>
      </w:rPr>
    </w:lvl>
    <w:lvl w:ilvl="1" w:tplc="040C0003">
      <w:start w:val="1"/>
      <w:numFmt w:val="bullet"/>
      <w:lvlText w:val="o"/>
      <w:lvlJc w:val="left"/>
      <w:pPr>
        <w:ind w:left="1833" w:hanging="360"/>
      </w:pPr>
      <w:rPr>
        <w:rFonts w:ascii="Courier New" w:hAnsi="Courier New" w:cs="Courier New"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12">
    <w:nsid w:val="32907C53"/>
    <w:multiLevelType w:val="hybridMultilevel"/>
    <w:tmpl w:val="A9C454CE"/>
    <w:lvl w:ilvl="0" w:tplc="6F7448EA">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3">
    <w:nsid w:val="39D8632C"/>
    <w:multiLevelType w:val="hybridMultilevel"/>
    <w:tmpl w:val="9270608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6AA3DA0"/>
    <w:multiLevelType w:val="hybridMultilevel"/>
    <w:tmpl w:val="B5FE7ACE"/>
    <w:lvl w:ilvl="0" w:tplc="040C0001">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D6B355F"/>
    <w:multiLevelType w:val="hybridMultilevel"/>
    <w:tmpl w:val="7C704B9E"/>
    <w:lvl w:ilvl="0" w:tplc="301A9C60">
      <w:start w:val="1"/>
      <w:numFmt w:val="upperRoman"/>
      <w:pStyle w:val="Titre1"/>
      <w:suff w:val="nothing"/>
      <w:lvlText w:val="%1. "/>
      <w:lvlJc w:val="right"/>
      <w:pPr>
        <w:ind w:left="2203"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3E3469D"/>
    <w:multiLevelType w:val="hybridMultilevel"/>
    <w:tmpl w:val="7A129D3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C500F0E"/>
    <w:multiLevelType w:val="hybridMultilevel"/>
    <w:tmpl w:val="D6EEED7E"/>
    <w:lvl w:ilvl="0" w:tplc="040C0001">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9">
    <w:nsid w:val="75C43F44"/>
    <w:multiLevelType w:val="hybridMultilevel"/>
    <w:tmpl w:val="80166BCA"/>
    <w:lvl w:ilvl="0" w:tplc="040C0001">
      <w:start w:val="1"/>
      <w:numFmt w:val="bullet"/>
      <w:lvlText w:val=""/>
      <w:lvlJc w:val="left"/>
      <w:pPr>
        <w:tabs>
          <w:tab w:val="num" w:pos="720"/>
        </w:tabs>
        <w:ind w:left="720" w:hanging="360"/>
      </w:pPr>
      <w:rPr>
        <w:rFonts w:ascii="Wingdings" w:hAnsi="Wingdings" w:hint="default"/>
        <w:color w:val="auto"/>
        <w:sz w:val="22"/>
        <w:szCs w:val="22"/>
        <w:vertAlign w:val="baseline"/>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nsid w:val="76131269"/>
    <w:multiLevelType w:val="hybridMultilevel"/>
    <w:tmpl w:val="B470A0B2"/>
    <w:lvl w:ilvl="0" w:tplc="422AD38E">
      <w:start w:val="1"/>
      <w:numFmt w:val="decimal"/>
      <w:pStyle w:val="Titre4"/>
      <w:suff w:val="space"/>
      <w:lvlText w:val="%1-"/>
      <w:lvlJc w:val="left"/>
      <w:pPr>
        <w:ind w:left="0"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lvlOverride w:ilvl="0">
      <w:startOverride w:val="1"/>
    </w:lvlOverride>
  </w:num>
  <w:num w:numId="2">
    <w:abstractNumId w:val="4"/>
  </w:num>
  <w:num w:numId="3">
    <w:abstractNumId w:val="20"/>
  </w:num>
  <w:num w:numId="4">
    <w:abstractNumId w:val="15"/>
  </w:num>
  <w:num w:numId="5">
    <w:abstractNumId w:val="21"/>
  </w:num>
  <w:num w:numId="6">
    <w:abstractNumId w:val="8"/>
  </w:num>
  <w:num w:numId="7">
    <w:abstractNumId w:val="3"/>
  </w:num>
  <w:num w:numId="8">
    <w:abstractNumId w:val="2"/>
  </w:num>
  <w:num w:numId="9">
    <w:abstractNumId w:val="3"/>
    <w:lvlOverride w:ilvl="0">
      <w:startOverride w:val="1"/>
    </w:lvlOverride>
  </w:num>
  <w:num w:numId="10">
    <w:abstractNumId w:val="8"/>
    <w:lvlOverride w:ilvl="0">
      <w:startOverride w:val="1"/>
    </w:lvlOverride>
  </w:num>
  <w:num w:numId="11">
    <w:abstractNumId w:val="6"/>
  </w:num>
  <w:num w:numId="12">
    <w:abstractNumId w:val="11"/>
  </w:num>
  <w:num w:numId="13">
    <w:abstractNumId w:val="13"/>
  </w:num>
  <w:num w:numId="14">
    <w:abstractNumId w:val="7"/>
  </w:num>
  <w:num w:numId="15">
    <w:abstractNumId w:val="19"/>
  </w:num>
  <w:num w:numId="16">
    <w:abstractNumId w:val="1"/>
  </w:num>
  <w:num w:numId="17">
    <w:abstractNumId w:val="14"/>
  </w:num>
  <w:num w:numId="18">
    <w:abstractNumId w:val="10"/>
  </w:num>
  <w:num w:numId="19">
    <w:abstractNumId w:val="5"/>
  </w:num>
  <w:num w:numId="20">
    <w:abstractNumId w:val="12"/>
  </w:num>
  <w:num w:numId="21">
    <w:abstractNumId w:val="18"/>
  </w:num>
  <w:num w:numId="22">
    <w:abstractNumId w:val="0"/>
  </w:num>
  <w:num w:numId="23">
    <w:abstractNumId w:val="17"/>
  </w:num>
  <w:num w:numId="24">
    <w:abstractNumId w:val="9"/>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7A88"/>
    <w:rsid w:val="00026FE8"/>
    <w:rsid w:val="00035BA3"/>
    <w:rsid w:val="000445E4"/>
    <w:rsid w:val="00044BF0"/>
    <w:rsid w:val="00052E22"/>
    <w:rsid w:val="00053517"/>
    <w:rsid w:val="00060250"/>
    <w:rsid w:val="00060CE9"/>
    <w:rsid w:val="00065930"/>
    <w:rsid w:val="000719A2"/>
    <w:rsid w:val="000827DC"/>
    <w:rsid w:val="0008649E"/>
    <w:rsid w:val="0009013D"/>
    <w:rsid w:val="000908DD"/>
    <w:rsid w:val="00094F7D"/>
    <w:rsid w:val="0009617C"/>
    <w:rsid w:val="00096DDB"/>
    <w:rsid w:val="000B6F38"/>
    <w:rsid w:val="000C26BA"/>
    <w:rsid w:val="000D0D56"/>
    <w:rsid w:val="000E03BA"/>
    <w:rsid w:val="000E3F4F"/>
    <w:rsid w:val="001062F7"/>
    <w:rsid w:val="00106CBE"/>
    <w:rsid w:val="00110002"/>
    <w:rsid w:val="0013502E"/>
    <w:rsid w:val="001434AE"/>
    <w:rsid w:val="00154E8A"/>
    <w:rsid w:val="00154F10"/>
    <w:rsid w:val="001565D4"/>
    <w:rsid w:val="00163A43"/>
    <w:rsid w:val="00190151"/>
    <w:rsid w:val="00195E18"/>
    <w:rsid w:val="001A05BF"/>
    <w:rsid w:val="001B05B4"/>
    <w:rsid w:val="001B0EFB"/>
    <w:rsid w:val="001B1CF5"/>
    <w:rsid w:val="001B1D33"/>
    <w:rsid w:val="001B37B9"/>
    <w:rsid w:val="001B7613"/>
    <w:rsid w:val="001D4657"/>
    <w:rsid w:val="001D5C47"/>
    <w:rsid w:val="001E318F"/>
    <w:rsid w:val="001F4DD1"/>
    <w:rsid w:val="00234DE6"/>
    <w:rsid w:val="002413D7"/>
    <w:rsid w:val="00245203"/>
    <w:rsid w:val="00252522"/>
    <w:rsid w:val="00265E1F"/>
    <w:rsid w:val="00270772"/>
    <w:rsid w:val="00275FC9"/>
    <w:rsid w:val="00280481"/>
    <w:rsid w:val="00283495"/>
    <w:rsid w:val="002A2D89"/>
    <w:rsid w:val="002A737A"/>
    <w:rsid w:val="002B0FCE"/>
    <w:rsid w:val="002B4476"/>
    <w:rsid w:val="002C12F0"/>
    <w:rsid w:val="002E3294"/>
    <w:rsid w:val="002E381E"/>
    <w:rsid w:val="002E55C8"/>
    <w:rsid w:val="00303214"/>
    <w:rsid w:val="00312493"/>
    <w:rsid w:val="003312D4"/>
    <w:rsid w:val="003456C5"/>
    <w:rsid w:val="0035288B"/>
    <w:rsid w:val="00354615"/>
    <w:rsid w:val="00366F3D"/>
    <w:rsid w:val="00367448"/>
    <w:rsid w:val="00370C4B"/>
    <w:rsid w:val="003935A0"/>
    <w:rsid w:val="003953F0"/>
    <w:rsid w:val="00396150"/>
    <w:rsid w:val="003C08C3"/>
    <w:rsid w:val="003C16A5"/>
    <w:rsid w:val="003C62DE"/>
    <w:rsid w:val="003E292E"/>
    <w:rsid w:val="003E32D0"/>
    <w:rsid w:val="003F7C5D"/>
    <w:rsid w:val="0041394F"/>
    <w:rsid w:val="00417D01"/>
    <w:rsid w:val="0042328C"/>
    <w:rsid w:val="00425897"/>
    <w:rsid w:val="004305BC"/>
    <w:rsid w:val="00432877"/>
    <w:rsid w:val="00435704"/>
    <w:rsid w:val="00444713"/>
    <w:rsid w:val="00457769"/>
    <w:rsid w:val="0046478F"/>
    <w:rsid w:val="0046790E"/>
    <w:rsid w:val="00475CB4"/>
    <w:rsid w:val="0048341D"/>
    <w:rsid w:val="004861F1"/>
    <w:rsid w:val="004B2078"/>
    <w:rsid w:val="004B7299"/>
    <w:rsid w:val="00517D63"/>
    <w:rsid w:val="00522AF6"/>
    <w:rsid w:val="00526EFA"/>
    <w:rsid w:val="0053179F"/>
    <w:rsid w:val="00535397"/>
    <w:rsid w:val="0053549F"/>
    <w:rsid w:val="00556B47"/>
    <w:rsid w:val="00574884"/>
    <w:rsid w:val="0057545C"/>
    <w:rsid w:val="0058168B"/>
    <w:rsid w:val="00585397"/>
    <w:rsid w:val="00587F86"/>
    <w:rsid w:val="005954B8"/>
    <w:rsid w:val="005B3B2E"/>
    <w:rsid w:val="005D3B7E"/>
    <w:rsid w:val="006033FB"/>
    <w:rsid w:val="0060593D"/>
    <w:rsid w:val="00607F01"/>
    <w:rsid w:val="006106AE"/>
    <w:rsid w:val="00610CA4"/>
    <w:rsid w:val="00617A95"/>
    <w:rsid w:val="0062310F"/>
    <w:rsid w:val="0062509C"/>
    <w:rsid w:val="00660A4F"/>
    <w:rsid w:val="0066773B"/>
    <w:rsid w:val="00670F66"/>
    <w:rsid w:val="00684AF1"/>
    <w:rsid w:val="0068574E"/>
    <w:rsid w:val="00692DC7"/>
    <w:rsid w:val="006937C8"/>
    <w:rsid w:val="006A74DA"/>
    <w:rsid w:val="006B4AEF"/>
    <w:rsid w:val="006C0F7D"/>
    <w:rsid w:val="006E5624"/>
    <w:rsid w:val="0070087E"/>
    <w:rsid w:val="007259CF"/>
    <w:rsid w:val="0072623C"/>
    <w:rsid w:val="00730844"/>
    <w:rsid w:val="00737CE6"/>
    <w:rsid w:val="00772F57"/>
    <w:rsid w:val="00775922"/>
    <w:rsid w:val="0079370F"/>
    <w:rsid w:val="007A0E21"/>
    <w:rsid w:val="007B2118"/>
    <w:rsid w:val="007B4C79"/>
    <w:rsid w:val="007B50C9"/>
    <w:rsid w:val="007E59F6"/>
    <w:rsid w:val="007F53CC"/>
    <w:rsid w:val="007F5D02"/>
    <w:rsid w:val="00806F9E"/>
    <w:rsid w:val="00824A38"/>
    <w:rsid w:val="00825D05"/>
    <w:rsid w:val="008339FE"/>
    <w:rsid w:val="00841DFF"/>
    <w:rsid w:val="00862129"/>
    <w:rsid w:val="00870CF1"/>
    <w:rsid w:val="00871C43"/>
    <w:rsid w:val="00872637"/>
    <w:rsid w:val="00886E02"/>
    <w:rsid w:val="00890FC2"/>
    <w:rsid w:val="00893066"/>
    <w:rsid w:val="00895637"/>
    <w:rsid w:val="008A09D1"/>
    <w:rsid w:val="008C321F"/>
    <w:rsid w:val="008E058D"/>
    <w:rsid w:val="008E2B6F"/>
    <w:rsid w:val="008E2DAA"/>
    <w:rsid w:val="008E6DB2"/>
    <w:rsid w:val="00901DBC"/>
    <w:rsid w:val="0090378B"/>
    <w:rsid w:val="00905052"/>
    <w:rsid w:val="0090617D"/>
    <w:rsid w:val="00915ECB"/>
    <w:rsid w:val="00942823"/>
    <w:rsid w:val="00943876"/>
    <w:rsid w:val="00943AEA"/>
    <w:rsid w:val="009607C1"/>
    <w:rsid w:val="009626AE"/>
    <w:rsid w:val="009742B5"/>
    <w:rsid w:val="009775F1"/>
    <w:rsid w:val="009A082A"/>
    <w:rsid w:val="009C0AFF"/>
    <w:rsid w:val="009D313C"/>
    <w:rsid w:val="009D3DCD"/>
    <w:rsid w:val="009D41C3"/>
    <w:rsid w:val="009E1B24"/>
    <w:rsid w:val="009E1CA3"/>
    <w:rsid w:val="009E4376"/>
    <w:rsid w:val="009E7D33"/>
    <w:rsid w:val="00A1306D"/>
    <w:rsid w:val="00A171EF"/>
    <w:rsid w:val="00A17C7B"/>
    <w:rsid w:val="00A268E3"/>
    <w:rsid w:val="00A422FA"/>
    <w:rsid w:val="00A44BA4"/>
    <w:rsid w:val="00A53BBD"/>
    <w:rsid w:val="00A5424D"/>
    <w:rsid w:val="00A56D53"/>
    <w:rsid w:val="00A57E24"/>
    <w:rsid w:val="00A620EB"/>
    <w:rsid w:val="00A67A34"/>
    <w:rsid w:val="00A710A4"/>
    <w:rsid w:val="00A929A6"/>
    <w:rsid w:val="00A95FFC"/>
    <w:rsid w:val="00AB3D9A"/>
    <w:rsid w:val="00AD114E"/>
    <w:rsid w:val="00AD184D"/>
    <w:rsid w:val="00AD7ED3"/>
    <w:rsid w:val="00AE1A61"/>
    <w:rsid w:val="00AF6204"/>
    <w:rsid w:val="00B00CCE"/>
    <w:rsid w:val="00B134D7"/>
    <w:rsid w:val="00B24C6F"/>
    <w:rsid w:val="00B35A0F"/>
    <w:rsid w:val="00B36262"/>
    <w:rsid w:val="00B42ACB"/>
    <w:rsid w:val="00B453E7"/>
    <w:rsid w:val="00B5311A"/>
    <w:rsid w:val="00B54B90"/>
    <w:rsid w:val="00B64E7F"/>
    <w:rsid w:val="00B9523A"/>
    <w:rsid w:val="00BA029D"/>
    <w:rsid w:val="00BB41A2"/>
    <w:rsid w:val="00BB72B5"/>
    <w:rsid w:val="00BD3696"/>
    <w:rsid w:val="00BD528B"/>
    <w:rsid w:val="00BD5E3D"/>
    <w:rsid w:val="00BE25A7"/>
    <w:rsid w:val="00BE3E3C"/>
    <w:rsid w:val="00BE423F"/>
    <w:rsid w:val="00BF03CB"/>
    <w:rsid w:val="00BF0E73"/>
    <w:rsid w:val="00BF1111"/>
    <w:rsid w:val="00C022EC"/>
    <w:rsid w:val="00C10222"/>
    <w:rsid w:val="00C10725"/>
    <w:rsid w:val="00C1095D"/>
    <w:rsid w:val="00C31456"/>
    <w:rsid w:val="00C32443"/>
    <w:rsid w:val="00C32EE0"/>
    <w:rsid w:val="00C375E0"/>
    <w:rsid w:val="00C43C11"/>
    <w:rsid w:val="00C47B4D"/>
    <w:rsid w:val="00C575C3"/>
    <w:rsid w:val="00C669CB"/>
    <w:rsid w:val="00C70209"/>
    <w:rsid w:val="00C752BF"/>
    <w:rsid w:val="00C962DA"/>
    <w:rsid w:val="00CA4350"/>
    <w:rsid w:val="00CD5202"/>
    <w:rsid w:val="00CE0093"/>
    <w:rsid w:val="00CE081F"/>
    <w:rsid w:val="00CE28CA"/>
    <w:rsid w:val="00CF6DDA"/>
    <w:rsid w:val="00D30874"/>
    <w:rsid w:val="00D31A5D"/>
    <w:rsid w:val="00D31BE3"/>
    <w:rsid w:val="00D4057E"/>
    <w:rsid w:val="00D454BA"/>
    <w:rsid w:val="00D45E3E"/>
    <w:rsid w:val="00D51902"/>
    <w:rsid w:val="00D60468"/>
    <w:rsid w:val="00D634A2"/>
    <w:rsid w:val="00D71AED"/>
    <w:rsid w:val="00D71E53"/>
    <w:rsid w:val="00D76FB0"/>
    <w:rsid w:val="00D86A56"/>
    <w:rsid w:val="00DA3CC4"/>
    <w:rsid w:val="00DA4892"/>
    <w:rsid w:val="00DA6248"/>
    <w:rsid w:val="00DB2367"/>
    <w:rsid w:val="00DC02BB"/>
    <w:rsid w:val="00DC48E3"/>
    <w:rsid w:val="00DD10D7"/>
    <w:rsid w:val="00DD2996"/>
    <w:rsid w:val="00DE36BF"/>
    <w:rsid w:val="00DE736B"/>
    <w:rsid w:val="00DF05FD"/>
    <w:rsid w:val="00DF5F7F"/>
    <w:rsid w:val="00E14645"/>
    <w:rsid w:val="00E154E5"/>
    <w:rsid w:val="00E33AF5"/>
    <w:rsid w:val="00E43D58"/>
    <w:rsid w:val="00E62989"/>
    <w:rsid w:val="00E82771"/>
    <w:rsid w:val="00E866E9"/>
    <w:rsid w:val="00E97912"/>
    <w:rsid w:val="00EA4D45"/>
    <w:rsid w:val="00EB3F2A"/>
    <w:rsid w:val="00EC6A02"/>
    <w:rsid w:val="00EE5BBF"/>
    <w:rsid w:val="00EF3D6C"/>
    <w:rsid w:val="00F021BB"/>
    <w:rsid w:val="00F02730"/>
    <w:rsid w:val="00F04086"/>
    <w:rsid w:val="00F26650"/>
    <w:rsid w:val="00F3326D"/>
    <w:rsid w:val="00F33E58"/>
    <w:rsid w:val="00F3479D"/>
    <w:rsid w:val="00F659F1"/>
    <w:rsid w:val="00F7302F"/>
    <w:rsid w:val="00F7385E"/>
    <w:rsid w:val="00F740C0"/>
    <w:rsid w:val="00F75EFD"/>
    <w:rsid w:val="00FA24B4"/>
    <w:rsid w:val="00FC4C01"/>
    <w:rsid w:val="00FC6A21"/>
    <w:rsid w:val="00FD4AC1"/>
    <w:rsid w:val="00FD699D"/>
    <w:rsid w:val="00FF442B"/>
    <w:rsid w:val="00FF4A72"/>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Strong" w:qFormat="1"/>
    <w:lsdException w:name="Emphasis" w:uiPriority="20"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6DDA"/>
    <w:pPr>
      <w:jc w:val="both"/>
    </w:pPr>
    <w:rPr>
      <w:rFonts w:ascii="Calibri" w:hAnsi="Calibri"/>
      <w:sz w:val="22"/>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basedOn w:val="Normal"/>
    <w:next w:val="Normal"/>
    <w:link w:val="Titre4Car"/>
    <w:uiPriority w:val="9"/>
    <w:unhideWhenUsed/>
    <w:qFormat/>
    <w:rsid w:val="00154F10"/>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154F10"/>
    <w:pPr>
      <w:ind w:firstLine="708"/>
      <w:jc w:val="left"/>
      <w:outlineLvl w:val="8"/>
    </w:pPr>
    <w:rPr>
      <w:rFonts w:eastAsiaTheme="minorEastAsia"/>
      <w:i/>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sz w:val="20"/>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basedOn w:val="Policepardfaut"/>
    <w:link w:val="Titre3"/>
    <w:rsid w:val="00CF6DDA"/>
    <w:rPr>
      <w:rFonts w:ascii="Calibri" w:eastAsiaTheme="minorHAnsi" w:hAnsi="Calibri"/>
      <w:b/>
      <w:i/>
      <w:sz w:val="24"/>
      <w:lang w:eastAsia="en-US"/>
    </w:rPr>
  </w:style>
  <w:style w:type="character" w:customStyle="1" w:styleId="Titre4Car">
    <w:name w:val="Titre 4 Car"/>
    <w:basedOn w:val="Policepardfaut"/>
    <w:link w:val="Titre4"/>
    <w:uiPriority w:val="9"/>
    <w:rsid w:val="00154F10"/>
    <w:rPr>
      <w:rFonts w:ascii="Calibri" w:eastAsiaTheme="minorHAnsi" w:hAnsi="Calibri" w:cstheme="minorBidi"/>
      <w:i/>
      <w:sz w:val="22"/>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154F10"/>
    <w:rPr>
      <w:rFonts w:ascii="Calibri" w:eastAsiaTheme="minorEastAsia" w:hAnsi="Calibri"/>
      <w:i/>
      <w:sz w:val="22"/>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paragraph" w:customStyle="1" w:styleId="normalrouge">
    <w:name w:val="normal rouge"/>
    <w:basedOn w:val="Normal"/>
    <w:link w:val="normalrougeCar"/>
    <w:rsid w:val="008E6DB2"/>
    <w:pPr>
      <w:spacing w:before="20" w:after="20"/>
    </w:pPr>
    <w:rPr>
      <w:rFonts w:ascii="Arial" w:hAnsi="Arial"/>
      <w:color w:val="FF0000"/>
      <w:spacing w:val="4"/>
      <w:sz w:val="20"/>
      <w:lang w:eastAsia="fr-FR"/>
    </w:rPr>
  </w:style>
  <w:style w:type="character" w:customStyle="1" w:styleId="normalrougeCar">
    <w:name w:val="normal rouge Car"/>
    <w:basedOn w:val="Policepardfaut"/>
    <w:link w:val="normalrouge"/>
    <w:rsid w:val="008E6DB2"/>
    <w:rPr>
      <w:rFonts w:ascii="Arial" w:hAnsi="Arial"/>
      <w:color w:val="FF0000"/>
      <w:spacing w:val="4"/>
    </w:rPr>
  </w:style>
  <w:style w:type="paragraph" w:styleId="Citation">
    <w:name w:val="Quote"/>
    <w:basedOn w:val="Normal"/>
    <w:next w:val="Normal"/>
    <w:link w:val="CitationCar"/>
    <w:uiPriority w:val="29"/>
    <w:qFormat/>
    <w:rsid w:val="00154F10"/>
    <w:rPr>
      <w:i/>
      <w:iCs/>
      <w:color w:val="000000" w:themeColor="text1"/>
    </w:rPr>
  </w:style>
  <w:style w:type="character" w:customStyle="1" w:styleId="CitationCar">
    <w:name w:val="Citation Car"/>
    <w:basedOn w:val="Policepardfaut"/>
    <w:link w:val="Citation"/>
    <w:uiPriority w:val="29"/>
    <w:rsid w:val="00154F10"/>
    <w:rPr>
      <w:rFonts w:ascii="Calibri" w:hAnsi="Calibri"/>
      <w:i/>
      <w:iCs/>
      <w:color w:val="000000" w:themeColor="text1"/>
      <w:sz w:val="22"/>
      <w:lang w:eastAsia="en-US"/>
    </w:rPr>
  </w:style>
  <w:style w:type="paragraph" w:styleId="NormalWeb">
    <w:name w:val="Normal (Web)"/>
    <w:basedOn w:val="Normal"/>
    <w:uiPriority w:val="99"/>
    <w:unhideWhenUsed/>
    <w:rsid w:val="008E2B6F"/>
    <w:pPr>
      <w:spacing w:before="100" w:beforeAutospacing="1" w:after="100" w:afterAutospacing="1"/>
      <w:jc w:val="left"/>
    </w:pPr>
    <w:rPr>
      <w:rFonts w:ascii="Times New Roman" w:eastAsiaTheme="minorEastAsia" w:hAnsi="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Strong" w:qFormat="1"/>
    <w:lsdException w:name="Emphasis" w:uiPriority="20"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6DDA"/>
    <w:pPr>
      <w:jc w:val="both"/>
    </w:pPr>
    <w:rPr>
      <w:rFonts w:ascii="Calibri" w:hAnsi="Calibri"/>
      <w:sz w:val="22"/>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basedOn w:val="Normal"/>
    <w:next w:val="Normal"/>
    <w:link w:val="Titre4Car"/>
    <w:uiPriority w:val="9"/>
    <w:unhideWhenUsed/>
    <w:qFormat/>
    <w:rsid w:val="00154F10"/>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154F10"/>
    <w:pPr>
      <w:ind w:firstLine="708"/>
      <w:jc w:val="left"/>
      <w:outlineLvl w:val="8"/>
    </w:pPr>
    <w:rPr>
      <w:rFonts w:eastAsiaTheme="minorEastAsia"/>
      <w:i/>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sz w:val="20"/>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basedOn w:val="Policepardfaut"/>
    <w:link w:val="Titre3"/>
    <w:rsid w:val="00CF6DDA"/>
    <w:rPr>
      <w:rFonts w:ascii="Calibri" w:eastAsiaTheme="minorHAnsi" w:hAnsi="Calibri"/>
      <w:b/>
      <w:i/>
      <w:sz w:val="24"/>
      <w:lang w:eastAsia="en-US"/>
    </w:rPr>
  </w:style>
  <w:style w:type="character" w:customStyle="1" w:styleId="Titre4Car">
    <w:name w:val="Titre 4 Car"/>
    <w:basedOn w:val="Policepardfaut"/>
    <w:link w:val="Titre4"/>
    <w:uiPriority w:val="9"/>
    <w:rsid w:val="00154F10"/>
    <w:rPr>
      <w:rFonts w:ascii="Calibri" w:eastAsiaTheme="minorHAnsi" w:hAnsi="Calibri" w:cstheme="minorBidi"/>
      <w:i/>
      <w:sz w:val="22"/>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154F10"/>
    <w:rPr>
      <w:rFonts w:ascii="Calibri" w:eastAsiaTheme="minorEastAsia" w:hAnsi="Calibri"/>
      <w:i/>
      <w:sz w:val="22"/>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paragraph" w:customStyle="1" w:styleId="normalrouge">
    <w:name w:val="normal rouge"/>
    <w:basedOn w:val="Normal"/>
    <w:link w:val="normalrougeCar"/>
    <w:rsid w:val="008E6DB2"/>
    <w:pPr>
      <w:spacing w:before="20" w:after="20"/>
    </w:pPr>
    <w:rPr>
      <w:rFonts w:ascii="Arial" w:hAnsi="Arial"/>
      <w:color w:val="FF0000"/>
      <w:spacing w:val="4"/>
      <w:sz w:val="20"/>
      <w:lang w:eastAsia="fr-FR"/>
    </w:rPr>
  </w:style>
  <w:style w:type="character" w:customStyle="1" w:styleId="normalrougeCar">
    <w:name w:val="normal rouge Car"/>
    <w:basedOn w:val="Policepardfaut"/>
    <w:link w:val="normalrouge"/>
    <w:rsid w:val="008E6DB2"/>
    <w:rPr>
      <w:rFonts w:ascii="Arial" w:hAnsi="Arial"/>
      <w:color w:val="FF0000"/>
      <w:spacing w:val="4"/>
    </w:rPr>
  </w:style>
  <w:style w:type="paragraph" w:styleId="Citation">
    <w:name w:val="Quote"/>
    <w:basedOn w:val="Normal"/>
    <w:next w:val="Normal"/>
    <w:link w:val="CitationCar"/>
    <w:uiPriority w:val="29"/>
    <w:qFormat/>
    <w:rsid w:val="00154F10"/>
    <w:rPr>
      <w:i/>
      <w:iCs/>
      <w:color w:val="000000" w:themeColor="text1"/>
    </w:rPr>
  </w:style>
  <w:style w:type="character" w:customStyle="1" w:styleId="CitationCar">
    <w:name w:val="Citation Car"/>
    <w:basedOn w:val="Policepardfaut"/>
    <w:link w:val="Citation"/>
    <w:uiPriority w:val="29"/>
    <w:rsid w:val="00154F10"/>
    <w:rPr>
      <w:rFonts w:ascii="Calibri" w:hAnsi="Calibri"/>
      <w:i/>
      <w:iCs/>
      <w:color w:val="000000" w:themeColor="text1"/>
      <w:sz w:val="22"/>
      <w:lang w:eastAsia="en-US"/>
    </w:rPr>
  </w:style>
  <w:style w:type="paragraph" w:styleId="NormalWeb">
    <w:name w:val="Normal (Web)"/>
    <w:basedOn w:val="Normal"/>
    <w:uiPriority w:val="99"/>
    <w:unhideWhenUsed/>
    <w:rsid w:val="008E2B6F"/>
    <w:pPr>
      <w:spacing w:before="100" w:beforeAutospacing="1" w:after="100" w:afterAutospacing="1"/>
      <w:jc w:val="left"/>
    </w:pPr>
    <w:rPr>
      <w:rFonts w:ascii="Times New Roman" w:eastAsiaTheme="minorEastAsia"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wmf"/><Relationship Id="rId26" Type="http://schemas.openxmlformats.org/officeDocument/2006/relationships/image" Target="media/image17.wmf"/><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w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60.png"/><Relationship Id="rId2" Type="http://schemas.openxmlformats.org/officeDocument/2006/relationships/customXml" Target="../customXml/item1.xml"/><Relationship Id="rId16" Type="http://schemas.openxmlformats.org/officeDocument/2006/relationships/image" Target="media/image7.wmf"/><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wmf"/><Relationship Id="rId32" Type="http://schemas.openxmlformats.org/officeDocument/2006/relationships/image" Target="media/image23.w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oleObject" Target="embeddings/oleObject1.bin"/><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w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image" Target="media/image50.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wmf"/><Relationship Id="rId60" Type="http://schemas.openxmlformats.org/officeDocument/2006/relationships/oleObject" Target="embeddings/oleObject2.bin"/><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wmf"/><Relationship Id="rId27" Type="http://schemas.openxmlformats.org/officeDocument/2006/relationships/image" Target="media/image18.jpeg"/><Relationship Id="rId30" Type="http://schemas.openxmlformats.org/officeDocument/2006/relationships/image" Target="media/image21.wmf"/><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wmf"/><Relationship Id="rId67" Type="http://schemas.openxmlformats.org/officeDocument/2006/relationships/image" Target="media/image56.png"/><Relationship Id="rId20" Type="http://schemas.openxmlformats.org/officeDocument/2006/relationships/image" Target="media/image11.wmf"/><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37E35-ADC1-4399-ABB9-F5C0DBDA0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533</TotalTime>
  <Pages>11</Pages>
  <Words>2558</Words>
  <Characters>14070</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16595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dc:creator>
  <cp:lastModifiedBy>Xavier Pessoles</cp:lastModifiedBy>
  <cp:revision>58</cp:revision>
  <cp:lastPrinted>2014-10-05T08:57:00Z</cp:lastPrinted>
  <dcterms:created xsi:type="dcterms:W3CDTF">2013-09-01T12:24:00Z</dcterms:created>
  <dcterms:modified xsi:type="dcterms:W3CDTF">2014-10-07T07:10:00Z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